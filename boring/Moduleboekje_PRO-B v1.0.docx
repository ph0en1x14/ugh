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1B3ADD" w:rsidP="00683066" w:rsidRDefault="001B3ADD" w14:paraId="16317182" w14:textId="77777777"/>
    <w:p w:rsidRPr="00B5678D" w:rsidR="00666B87" w:rsidP="00B5678D" w:rsidRDefault="00C13697" w14:paraId="01DC3A95" w14:textId="77777777">
      <w:pPr>
        <w:sectPr w:rsidRPr="00B5678D" w:rsidR="00666B87" w:rsidSect="002E1ECC">
          <w:footerReference w:type="default" r:id="rId11"/>
          <w:headerReference w:type="first" r:id="rId12"/>
          <w:footerReference w:type="first" r:id="rId13"/>
          <w:pgSz w:w="11906" w:h="16838" w:orient="portrait"/>
          <w:pgMar w:top="720" w:right="720" w:bottom="720" w:left="720" w:header="708" w:footer="708" w:gutter="0"/>
          <w:cols w:space="708"/>
          <w:titlePg/>
          <w:docGrid w:linePitch="360"/>
        </w:sectPr>
      </w:pPr>
      <w:r w:rsidRPr="00B5678D">
        <w:rPr>
          <w:noProof/>
        </w:rPr>
        <mc:AlternateContent>
          <mc:Choice Requires="wps">
            <w:drawing>
              <wp:anchor distT="0" distB="0" distL="114300" distR="114300" simplePos="0" relativeHeight="251658241" behindDoc="0" locked="0" layoutInCell="1" allowOverlap="1" wp14:anchorId="4F61B058" wp14:editId="1F625B38">
                <wp:simplePos x="0" y="0"/>
                <wp:positionH relativeFrom="margin">
                  <wp:posOffset>103151</wp:posOffset>
                </wp:positionH>
                <wp:positionV relativeFrom="page">
                  <wp:posOffset>1448802</wp:posOffset>
                </wp:positionV>
                <wp:extent cx="6385560" cy="2548255"/>
                <wp:effectExtent l="0" t="0" r="0" b="0"/>
                <wp:wrapNone/>
                <wp:docPr id="1324677656" name="Tekstvak 1324677656"/>
                <wp:cNvGraphicFramePr/>
                <a:graphic xmlns:a="http://schemas.openxmlformats.org/drawingml/2006/main">
                  <a:graphicData uri="http://schemas.microsoft.com/office/word/2010/wordprocessingShape">
                    <wps:wsp>
                      <wps:cNvSpPr txBox="1"/>
                      <wps:spPr>
                        <a:xfrm>
                          <a:off x="0" y="0"/>
                          <a:ext cx="6385560" cy="2548255"/>
                        </a:xfrm>
                        <a:prstGeom prst="rect">
                          <a:avLst/>
                        </a:prstGeom>
                        <a:noFill/>
                        <a:ln w="6350">
                          <a:noFill/>
                        </a:ln>
                      </wps:spPr>
                      <wps:txbx>
                        <w:txbxContent>
                          <w:p w:rsidRPr="00872215" w:rsidR="00CB2903" w:rsidP="002E41C2" w:rsidRDefault="00CB2903" w14:paraId="57831706" w14:textId="77777777">
                            <w:pPr>
                              <w:spacing w:after="0"/>
                              <w:rPr>
                                <w:rFonts w:asciiTheme="majorHAnsi" w:hAnsiTheme="majorHAnsi"/>
                                <w:noProof/>
                                <w:color w:val="FFFFFF" w:themeColor="background1"/>
                                <w:sz w:val="64"/>
                                <w:szCs w:val="64"/>
                                <w:lang w:val="en-US"/>
                              </w:rPr>
                            </w:pPr>
                            <w:r w:rsidRPr="00872215">
                              <w:rPr>
                                <w:rFonts w:asciiTheme="majorHAnsi" w:hAnsiTheme="majorHAnsi"/>
                                <w:noProof/>
                                <w:color w:val="FFFFFF" w:themeColor="background1"/>
                                <w:sz w:val="64"/>
                                <w:szCs w:val="64"/>
                                <w:lang w:val="en-US"/>
                              </w:rPr>
                              <w:t>VAK POR-B</w:t>
                            </w:r>
                          </w:p>
                          <w:p w:rsidR="006D3382" w:rsidP="002E41C2" w:rsidRDefault="002E41C2" w14:paraId="5B171B18" w14:textId="77777777">
                            <w:pPr>
                              <w:spacing w:after="0"/>
                              <w:rPr>
                                <w:rFonts w:asciiTheme="majorHAnsi" w:hAnsiTheme="majorHAnsi"/>
                                <w:noProof/>
                                <w:color w:val="FFFFFF" w:themeColor="background1"/>
                                <w:sz w:val="64"/>
                                <w:szCs w:val="64"/>
                                <w:lang w:val="en-US"/>
                              </w:rPr>
                            </w:pPr>
                            <w:r w:rsidRPr="00872215">
                              <w:rPr>
                                <w:rFonts w:asciiTheme="majorHAnsi" w:hAnsiTheme="majorHAnsi"/>
                                <w:noProof/>
                                <w:color w:val="FFFFFF" w:themeColor="background1"/>
                                <w:sz w:val="64"/>
                                <w:szCs w:val="64"/>
                                <w:lang w:val="en-US"/>
                              </w:rPr>
                              <w:t>Module</w:t>
                            </w:r>
                            <w:r w:rsidR="006D3382">
                              <w:rPr>
                                <w:rFonts w:asciiTheme="majorHAnsi" w:hAnsiTheme="majorHAnsi"/>
                                <w:noProof/>
                                <w:color w:val="FFFFFF" w:themeColor="background1"/>
                                <w:sz w:val="64"/>
                                <w:szCs w:val="64"/>
                                <w:lang w:val="en-US"/>
                              </w:rPr>
                              <w:t>s</w:t>
                            </w:r>
                          </w:p>
                          <w:p w:rsidR="005E2193" w:rsidP="002E41C2" w:rsidRDefault="00B5678D" w14:paraId="2077405C" w14:textId="77777777">
                            <w:pPr>
                              <w:spacing w:after="0"/>
                              <w:rPr>
                                <w:rFonts w:asciiTheme="majorHAnsi" w:hAnsiTheme="majorHAnsi"/>
                                <w:noProof/>
                                <w:color w:val="FFFFFF" w:themeColor="background1"/>
                                <w:sz w:val="64"/>
                                <w:szCs w:val="64"/>
                                <w:lang w:val="en-US"/>
                              </w:rPr>
                            </w:pPr>
                            <w:r w:rsidRPr="00872215">
                              <w:rPr>
                                <w:rFonts w:asciiTheme="majorHAnsi" w:hAnsiTheme="majorHAnsi"/>
                                <w:noProof/>
                                <w:color w:val="FFFFFF" w:themeColor="background1"/>
                                <w:sz w:val="64"/>
                                <w:szCs w:val="64"/>
                                <w:lang w:val="en-US"/>
                              </w:rPr>
                              <w:t>GIT</w:t>
                            </w:r>
                            <w:r w:rsidRPr="00872215" w:rsidR="002E41C2">
                              <w:rPr>
                                <w:rFonts w:asciiTheme="majorHAnsi" w:hAnsiTheme="majorHAnsi"/>
                                <w:noProof/>
                                <w:color w:val="FFFFFF" w:themeColor="background1"/>
                                <w:sz w:val="64"/>
                                <w:szCs w:val="64"/>
                                <w:lang w:val="en-US"/>
                              </w:rPr>
                              <w:t>-I</w:t>
                            </w:r>
                            <w:r w:rsidR="005E2193">
                              <w:rPr>
                                <w:rFonts w:asciiTheme="majorHAnsi" w:hAnsiTheme="majorHAnsi"/>
                                <w:noProof/>
                                <w:color w:val="FFFFFF" w:themeColor="background1"/>
                                <w:sz w:val="64"/>
                                <w:szCs w:val="64"/>
                                <w:lang w:val="en-US"/>
                              </w:rPr>
                              <w:t xml:space="preserve"> </w:t>
                            </w:r>
                            <w:r w:rsidRPr="00872215" w:rsidR="00872215">
                              <w:rPr>
                                <w:rFonts w:asciiTheme="majorHAnsi" w:hAnsiTheme="majorHAnsi"/>
                                <w:noProof/>
                                <w:color w:val="FFFFFF" w:themeColor="background1"/>
                                <w:sz w:val="64"/>
                                <w:szCs w:val="64"/>
                                <w:lang w:val="en-US"/>
                              </w:rPr>
                              <w:t>Pla</w:t>
                            </w:r>
                            <w:r w:rsidR="00872215">
                              <w:rPr>
                                <w:rFonts w:asciiTheme="majorHAnsi" w:hAnsiTheme="majorHAnsi"/>
                                <w:noProof/>
                                <w:color w:val="FFFFFF" w:themeColor="background1"/>
                                <w:sz w:val="64"/>
                                <w:szCs w:val="64"/>
                                <w:lang w:val="en-US"/>
                              </w:rPr>
                              <w:t>-II SAM-I</w:t>
                            </w:r>
                            <w:r w:rsidR="006D3382">
                              <w:rPr>
                                <w:rFonts w:asciiTheme="majorHAnsi" w:hAnsiTheme="majorHAnsi"/>
                                <w:noProof/>
                                <w:color w:val="FFFFFF" w:themeColor="background1"/>
                                <w:sz w:val="64"/>
                                <w:szCs w:val="64"/>
                                <w:lang w:val="en-US"/>
                              </w:rPr>
                              <w:t xml:space="preserve"> /</w:t>
                            </w:r>
                          </w:p>
                          <w:p w:rsidRPr="00872215" w:rsidR="00872215" w:rsidP="002E41C2" w:rsidRDefault="00301528" w14:paraId="19ECDEB1" w14:textId="77777777">
                            <w:pPr>
                              <w:spacing w:after="0"/>
                              <w:rPr>
                                <w:rFonts w:asciiTheme="majorHAnsi" w:hAnsiTheme="majorHAnsi"/>
                                <w:noProof/>
                                <w:color w:val="FFFFFF" w:themeColor="background1"/>
                                <w:sz w:val="64"/>
                                <w:szCs w:val="64"/>
                                <w:lang w:val="en-US"/>
                              </w:rPr>
                            </w:pPr>
                            <w:r>
                              <w:rPr>
                                <w:rFonts w:asciiTheme="majorHAnsi" w:hAnsiTheme="majorHAnsi"/>
                                <w:noProof/>
                                <w:color w:val="FFFFFF" w:themeColor="background1"/>
                                <w:sz w:val="64"/>
                                <w:szCs w:val="64"/>
                                <w:lang w:val="en-US"/>
                              </w:rPr>
                              <w:t>OPL-II</w:t>
                            </w:r>
                            <w:r w:rsidR="006D3382">
                              <w:rPr>
                                <w:rFonts w:asciiTheme="majorHAnsi" w:hAnsiTheme="majorHAnsi"/>
                                <w:noProof/>
                                <w:color w:val="FFFFFF" w:themeColor="background1"/>
                                <w:sz w:val="64"/>
                                <w:szCs w:val="64"/>
                                <w:lang w:val="en-US"/>
                              </w:rPr>
                              <w:t xml:space="preserve"> / </w:t>
                            </w:r>
                            <w:r w:rsidRPr="00872215" w:rsidR="00872215">
                              <w:rPr>
                                <w:rFonts w:asciiTheme="majorHAnsi" w:hAnsiTheme="majorHAnsi"/>
                                <w:noProof/>
                                <w:color w:val="FFFFFF" w:themeColor="background1"/>
                                <w:sz w:val="64"/>
                                <w:szCs w:val="64"/>
                                <w:lang w:val="en-US"/>
                              </w:rPr>
                              <w:t>SEP-I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EDC476E">
              <v:shapetype id="_x0000_t202" coordsize="21600,21600" o:spt="202" path="m,l,21600r21600,l21600,xe" w14:anchorId="4F61B058">
                <v:stroke joinstyle="miter"/>
                <v:path gradientshapeok="t" o:connecttype="rect"/>
              </v:shapetype>
              <v:shape id="Tekstvak 1324677656" style="position:absolute;margin-left:8.1pt;margin-top:114.1pt;width:502.8pt;height:200.6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">
                <v:textbox>
                  <w:txbxContent>
                    <w:p w:rsidRPr="00872215" w:rsidR="00CB2903" w:rsidP="002E41C2" w:rsidRDefault="00CB2903" w14:paraId="6649963C" w14:textId="77777777">
                      <w:pPr>
                        <w:spacing w:after="0"/>
                        <w:rPr>
                          <w:rFonts w:asciiTheme="majorHAnsi" w:hAnsiTheme="majorHAnsi"/>
                          <w:noProof/>
                          <w:color w:val="FFFFFF" w:themeColor="background1"/>
                          <w:sz w:val="64"/>
                          <w:szCs w:val="64"/>
                          <w:lang w:val="en-US"/>
                        </w:rPr>
                      </w:pPr>
                      <w:r w:rsidRPr="00872215">
                        <w:rPr>
                          <w:rFonts w:asciiTheme="majorHAnsi" w:hAnsiTheme="majorHAnsi"/>
                          <w:noProof/>
                          <w:color w:val="FFFFFF" w:themeColor="background1"/>
                          <w:sz w:val="64"/>
                          <w:szCs w:val="64"/>
                          <w:lang w:val="en-US"/>
                        </w:rPr>
                        <w:t>VAK POR-B</w:t>
                      </w:r>
                    </w:p>
                    <w:p w:rsidR="006D3382" w:rsidP="002E41C2" w:rsidRDefault="002E41C2" w14:paraId="60EECC5F" w14:textId="77777777">
                      <w:pPr>
                        <w:spacing w:after="0"/>
                        <w:rPr>
                          <w:rFonts w:asciiTheme="majorHAnsi" w:hAnsiTheme="majorHAnsi"/>
                          <w:noProof/>
                          <w:color w:val="FFFFFF" w:themeColor="background1"/>
                          <w:sz w:val="64"/>
                          <w:szCs w:val="64"/>
                          <w:lang w:val="en-US"/>
                        </w:rPr>
                      </w:pPr>
                      <w:r w:rsidRPr="00872215">
                        <w:rPr>
                          <w:rFonts w:asciiTheme="majorHAnsi" w:hAnsiTheme="majorHAnsi"/>
                          <w:noProof/>
                          <w:color w:val="FFFFFF" w:themeColor="background1"/>
                          <w:sz w:val="64"/>
                          <w:szCs w:val="64"/>
                          <w:lang w:val="en-US"/>
                        </w:rPr>
                        <w:t>Module</w:t>
                      </w:r>
                      <w:r w:rsidR="006D3382">
                        <w:rPr>
                          <w:rFonts w:asciiTheme="majorHAnsi" w:hAnsiTheme="majorHAnsi"/>
                          <w:noProof/>
                          <w:color w:val="FFFFFF" w:themeColor="background1"/>
                          <w:sz w:val="64"/>
                          <w:szCs w:val="64"/>
                          <w:lang w:val="en-US"/>
                        </w:rPr>
                        <w:t>s</w:t>
                      </w:r>
                    </w:p>
                    <w:p w:rsidR="005E2193" w:rsidP="002E41C2" w:rsidRDefault="00B5678D" w14:paraId="3EAD7D92" w14:textId="77777777">
                      <w:pPr>
                        <w:spacing w:after="0"/>
                        <w:rPr>
                          <w:rFonts w:asciiTheme="majorHAnsi" w:hAnsiTheme="majorHAnsi"/>
                          <w:noProof/>
                          <w:color w:val="FFFFFF" w:themeColor="background1"/>
                          <w:sz w:val="64"/>
                          <w:szCs w:val="64"/>
                          <w:lang w:val="en-US"/>
                        </w:rPr>
                      </w:pPr>
                      <w:r w:rsidRPr="00872215">
                        <w:rPr>
                          <w:rFonts w:asciiTheme="majorHAnsi" w:hAnsiTheme="majorHAnsi"/>
                          <w:noProof/>
                          <w:color w:val="FFFFFF" w:themeColor="background1"/>
                          <w:sz w:val="64"/>
                          <w:szCs w:val="64"/>
                          <w:lang w:val="en-US"/>
                        </w:rPr>
                        <w:t>GIT</w:t>
                      </w:r>
                      <w:r w:rsidRPr="00872215" w:rsidR="002E41C2">
                        <w:rPr>
                          <w:rFonts w:asciiTheme="majorHAnsi" w:hAnsiTheme="majorHAnsi"/>
                          <w:noProof/>
                          <w:color w:val="FFFFFF" w:themeColor="background1"/>
                          <w:sz w:val="64"/>
                          <w:szCs w:val="64"/>
                          <w:lang w:val="en-US"/>
                        </w:rPr>
                        <w:t>-I</w:t>
                      </w:r>
                      <w:r w:rsidR="005E2193">
                        <w:rPr>
                          <w:rFonts w:asciiTheme="majorHAnsi" w:hAnsiTheme="majorHAnsi"/>
                          <w:noProof/>
                          <w:color w:val="FFFFFF" w:themeColor="background1"/>
                          <w:sz w:val="64"/>
                          <w:szCs w:val="64"/>
                          <w:lang w:val="en-US"/>
                        </w:rPr>
                        <w:t xml:space="preserve"> </w:t>
                      </w:r>
                      <w:r w:rsidRPr="00872215" w:rsidR="00872215">
                        <w:rPr>
                          <w:rFonts w:asciiTheme="majorHAnsi" w:hAnsiTheme="majorHAnsi"/>
                          <w:noProof/>
                          <w:color w:val="FFFFFF" w:themeColor="background1"/>
                          <w:sz w:val="64"/>
                          <w:szCs w:val="64"/>
                          <w:lang w:val="en-US"/>
                        </w:rPr>
                        <w:t>Pla</w:t>
                      </w:r>
                      <w:r w:rsidR="00872215">
                        <w:rPr>
                          <w:rFonts w:asciiTheme="majorHAnsi" w:hAnsiTheme="majorHAnsi"/>
                          <w:noProof/>
                          <w:color w:val="FFFFFF" w:themeColor="background1"/>
                          <w:sz w:val="64"/>
                          <w:szCs w:val="64"/>
                          <w:lang w:val="en-US"/>
                        </w:rPr>
                        <w:t>-II SAM-I</w:t>
                      </w:r>
                      <w:r w:rsidR="006D3382">
                        <w:rPr>
                          <w:rFonts w:asciiTheme="majorHAnsi" w:hAnsiTheme="majorHAnsi"/>
                          <w:noProof/>
                          <w:color w:val="FFFFFF" w:themeColor="background1"/>
                          <w:sz w:val="64"/>
                          <w:szCs w:val="64"/>
                          <w:lang w:val="en-US"/>
                        </w:rPr>
                        <w:t xml:space="preserve"> /</w:t>
                      </w:r>
                    </w:p>
                    <w:p w:rsidRPr="00872215" w:rsidR="00872215" w:rsidP="002E41C2" w:rsidRDefault="00301528" w14:paraId="4BE58C1B" w14:textId="77777777">
                      <w:pPr>
                        <w:spacing w:after="0"/>
                        <w:rPr>
                          <w:rFonts w:asciiTheme="majorHAnsi" w:hAnsiTheme="majorHAnsi"/>
                          <w:noProof/>
                          <w:color w:val="FFFFFF" w:themeColor="background1"/>
                          <w:sz w:val="64"/>
                          <w:szCs w:val="64"/>
                          <w:lang w:val="en-US"/>
                        </w:rPr>
                      </w:pPr>
                      <w:r>
                        <w:rPr>
                          <w:rFonts w:asciiTheme="majorHAnsi" w:hAnsiTheme="majorHAnsi"/>
                          <w:noProof/>
                          <w:color w:val="FFFFFF" w:themeColor="background1"/>
                          <w:sz w:val="64"/>
                          <w:szCs w:val="64"/>
                          <w:lang w:val="en-US"/>
                        </w:rPr>
                        <w:t>OPL-II</w:t>
                      </w:r>
                      <w:r w:rsidR="006D3382">
                        <w:rPr>
                          <w:rFonts w:asciiTheme="majorHAnsi" w:hAnsiTheme="majorHAnsi"/>
                          <w:noProof/>
                          <w:color w:val="FFFFFF" w:themeColor="background1"/>
                          <w:sz w:val="64"/>
                          <w:szCs w:val="64"/>
                          <w:lang w:val="en-US"/>
                        </w:rPr>
                        <w:t xml:space="preserve"> / </w:t>
                      </w:r>
                      <w:r w:rsidRPr="00872215" w:rsidR="00872215">
                        <w:rPr>
                          <w:rFonts w:asciiTheme="majorHAnsi" w:hAnsiTheme="majorHAnsi"/>
                          <w:noProof/>
                          <w:color w:val="FFFFFF" w:themeColor="background1"/>
                          <w:sz w:val="64"/>
                          <w:szCs w:val="64"/>
                          <w:lang w:val="en-US"/>
                        </w:rPr>
                        <w:t>SEP-I</w:t>
                      </w:r>
                    </w:p>
                  </w:txbxContent>
                </v:textbox>
                <w10:wrap anchorx="margin" anchory="page"/>
              </v:shape>
            </w:pict>
          </mc:Fallback>
        </mc:AlternateContent>
      </w:r>
      <w:r w:rsidRPr="00B5678D" w:rsidR="005E2193">
        <w:rPr>
          <w:noProof/>
        </w:rPr>
        <mc:AlternateContent>
          <mc:Choice Requires="wps">
            <w:drawing>
              <wp:anchor distT="45720" distB="45720" distL="114300" distR="114300" simplePos="0" relativeHeight="251658240" behindDoc="0" locked="0" layoutInCell="1" allowOverlap="1" wp14:anchorId="14CDDE09" wp14:editId="38CBC5C7">
                <wp:simplePos x="0" y="0"/>
                <wp:positionH relativeFrom="margin">
                  <wp:align>left</wp:align>
                </wp:positionH>
                <wp:positionV relativeFrom="margin">
                  <wp:posOffset>8841001</wp:posOffset>
                </wp:positionV>
                <wp:extent cx="3625215" cy="689316"/>
                <wp:effectExtent l="0" t="0" r="0" b="0"/>
                <wp:wrapNone/>
                <wp:docPr id="200" name="Tekstvak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5215" cy="689316"/>
                        </a:xfrm>
                        <a:prstGeom prst="rect">
                          <a:avLst/>
                        </a:prstGeom>
                        <a:noFill/>
                        <a:ln w="6350">
                          <a:noFill/>
                          <a:prstDash val="dash"/>
                          <a:miter lim="800000"/>
                          <a:headEnd/>
                          <a:tailEnd/>
                        </a:ln>
                      </wps:spPr>
                      <wps:txbx>
                        <w:txbxContent>
                          <w:p w:rsidRPr="007A2928" w:rsidR="00AD121F" w:rsidP="00AD121F" w:rsidRDefault="00AD121F" w14:paraId="2BD13827" w14:textId="77777777">
                            <w:pPr>
                              <w:rPr>
                                <w:i/>
                                <w:iCs/>
                                <w:color w:val="D6CBCB"/>
                                <w:sz w:val="18"/>
                                <w:szCs w:val="20"/>
                              </w:rPr>
                            </w:pPr>
                            <w:r w:rsidRPr="007A2928">
                              <w:rPr>
                                <w:i/>
                                <w:iCs/>
                                <w:color w:val="D6CBCB"/>
                                <w:sz w:val="18"/>
                                <w:szCs w:val="20"/>
                              </w:rPr>
                              <w:t>Klas / naam:</w:t>
                            </w:r>
                          </w:p>
                          <w:p w:rsidRPr="007A2928" w:rsidR="000D15C6" w:rsidP="00AD121F" w:rsidRDefault="000D15C6" w14:paraId="1463E78B" w14:textId="77777777">
                            <w:pPr>
                              <w:rPr>
                                <w:i/>
                                <w:iCs/>
                                <w:color w:val="D6CBCB"/>
                                <w:sz w:val="18"/>
                                <w:szCs w:val="20"/>
                              </w:rPr>
                            </w:pPr>
                            <w:r w:rsidRPr="007A2928">
                              <w:rPr>
                                <w:i/>
                                <w:iCs/>
                                <w:color w:val="D6CBCB"/>
                                <w:sz w:val="18"/>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6CF9DA1">
              <v:shape id="Tekstvak 200" style="position:absolute;margin-left:0;margin-top:696.15pt;width:285.45pt;height:54.3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" w14:anchorId="14CDDE09">
                <v:stroke dashstyle="dash"/>
                <v:textbox>
                  <w:txbxContent>
                    <w:p w:rsidRPr="007A2928" w:rsidR="00AD121F" w:rsidP="00AD121F" w:rsidRDefault="00AD121F" w14:paraId="621BA6E0" w14:textId="77777777">
                      <w:pPr>
                        <w:rPr>
                          <w:i/>
                          <w:iCs/>
                          <w:color w:val="D6CBCB"/>
                          <w:sz w:val="18"/>
                          <w:szCs w:val="20"/>
                        </w:rPr>
                      </w:pPr>
                      <w:r w:rsidRPr="007A2928">
                        <w:rPr>
                          <w:i/>
                          <w:iCs/>
                          <w:color w:val="D6CBCB"/>
                          <w:sz w:val="18"/>
                          <w:szCs w:val="20"/>
                        </w:rPr>
                        <w:t>Klas / naam:</w:t>
                      </w:r>
                    </w:p>
                    <w:p w:rsidRPr="007A2928" w:rsidR="000D15C6" w:rsidP="00AD121F" w:rsidRDefault="000D15C6" w14:paraId="4BDDC3BC" w14:textId="77777777">
                      <w:pPr>
                        <w:rPr>
                          <w:i/>
                          <w:iCs/>
                          <w:color w:val="D6CBCB"/>
                          <w:sz w:val="18"/>
                          <w:szCs w:val="20"/>
                        </w:rPr>
                      </w:pPr>
                      <w:r w:rsidRPr="007A2928">
                        <w:rPr>
                          <w:i/>
                          <w:iCs/>
                          <w:color w:val="D6CBCB"/>
                          <w:sz w:val="18"/>
                          <w:szCs w:val="20"/>
                        </w:rPr>
                        <w:t>……………………………………………………………………...</w:t>
                      </w:r>
                    </w:p>
                  </w:txbxContent>
                </v:textbox>
                <w10:wrap anchorx="margin" anchory="margin"/>
              </v:shape>
            </w:pict>
          </mc:Fallback>
        </mc:AlternateContent>
      </w:r>
    </w:p>
    <w:p w:rsidRPr="00B5678D" w:rsidR="00B5678D" w:rsidRDefault="00B5678D" w14:paraId="78C01C00" w14:textId="77777777">
      <w:r w:rsidRPr="00B5678D">
        <w:br w:type="page"/>
      </w:r>
    </w:p>
    <w:p w:rsidRPr="00B5678D" w:rsidR="00B5678D" w:rsidP="004B1A3D" w:rsidRDefault="00B5678D" w14:paraId="7CFF1CD7" w14:textId="77777777">
      <w:pPr>
        <w:pStyle w:val="Kop1No-ToC"/>
      </w:pPr>
      <w:bookmarkStart w:name="_Toc157413969" w:id="0"/>
      <w:r w:rsidRPr="00B5678D">
        <w:t>Over dit document</w:t>
      </w:r>
      <w:bookmarkEnd w:id="0"/>
      <w:r w:rsidRPr="00B5678D">
        <w:t xml:space="preserve"> </w:t>
      </w:r>
    </w:p>
    <w:p w:rsidRPr="00B5678D" w:rsidR="00B5678D" w:rsidP="00B5678D" w:rsidRDefault="00B5678D" w14:paraId="62026A27" w14:textId="77777777"/>
    <w:p w:rsidRPr="00B5678D" w:rsidR="00B5678D" w:rsidP="00B5678D" w:rsidRDefault="00B5678D" w14:paraId="11AF325D" w14:textId="77777777">
      <w:r w:rsidRPr="00B5678D">
        <w:tab/>
      </w:r>
      <w:r w:rsidRPr="00B5678D">
        <w:t xml:space="preserve">Blok: </w:t>
      </w:r>
      <w:r w:rsidRPr="00B5678D">
        <w:tab/>
      </w:r>
      <w:r w:rsidR="00DC757B">
        <w:tab/>
      </w:r>
      <w:r w:rsidRPr="00B5678D">
        <w:t xml:space="preserve">B </w:t>
      </w:r>
    </w:p>
    <w:p w:rsidRPr="00B5678D" w:rsidR="00B5678D" w:rsidP="00B5678D" w:rsidRDefault="00B5678D" w14:paraId="092BC53F" w14:textId="77777777">
      <w:r w:rsidRPr="00B5678D">
        <w:tab/>
      </w:r>
      <w:r w:rsidRPr="00B5678D">
        <w:t xml:space="preserve">Opleiding: </w:t>
      </w:r>
      <w:r w:rsidRPr="00B5678D">
        <w:tab/>
      </w:r>
      <w:r w:rsidRPr="00B5678D">
        <w:t xml:space="preserve">Team ICO / Software Developer </w:t>
      </w:r>
    </w:p>
    <w:p w:rsidRPr="00B5678D" w:rsidR="00B5678D" w:rsidP="00B5678D" w:rsidRDefault="00B5678D" w14:paraId="6F3AC2D9" w14:textId="77777777">
      <w:r w:rsidRPr="00B5678D">
        <w:tab/>
      </w:r>
      <w:r w:rsidRPr="00B5678D">
        <w:t xml:space="preserve">Vak(ken): </w:t>
      </w:r>
      <w:r w:rsidRPr="00B5678D">
        <w:tab/>
      </w:r>
      <w:r w:rsidRPr="00B5678D">
        <w:t xml:space="preserve">PRO </w:t>
      </w:r>
    </w:p>
    <w:p w:rsidRPr="00B5678D" w:rsidR="00B5678D" w:rsidP="00B5678D" w:rsidRDefault="00B5678D" w14:paraId="3C51EB2E" w14:textId="77777777">
      <w:r w:rsidRPr="00B5678D">
        <w:tab/>
      </w:r>
      <w:r w:rsidRPr="00B5678D">
        <w:t xml:space="preserve">Weken </w:t>
      </w:r>
      <w:r w:rsidRPr="00B5678D">
        <w:tab/>
      </w:r>
      <w:r w:rsidR="00DC757B">
        <w:tab/>
      </w:r>
      <w:r w:rsidRPr="00B5678D">
        <w:t xml:space="preserve">1 t/m </w:t>
      </w:r>
      <w:r w:rsidR="00C546BC">
        <w:t>16</w:t>
      </w:r>
    </w:p>
    <w:p w:rsidRPr="00B5678D" w:rsidR="00B5678D" w:rsidP="00B5678D" w:rsidRDefault="00B5678D" w14:paraId="2DB8105D" w14:textId="77777777">
      <w:r w:rsidRPr="00B5678D">
        <w:t xml:space="preserve"> </w:t>
      </w:r>
    </w:p>
    <w:p w:rsidRPr="00B5678D" w:rsidR="00B5678D" w:rsidP="00C546BC" w:rsidRDefault="00B5678D" w14:paraId="095892A9" w14:textId="77777777">
      <w:pPr>
        <w:pStyle w:val="Heading3NoTOC"/>
      </w:pPr>
      <w:bookmarkStart w:name="_Toc157413970" w:id="1"/>
      <w:r w:rsidRPr="00B5678D">
        <w:t>Versiebeheer</w:t>
      </w:r>
      <w:bookmarkEnd w:id="1"/>
      <w:r w:rsidRPr="00B5678D">
        <w:t xml:space="preserve"> </w:t>
      </w:r>
    </w:p>
    <w:tbl>
      <w:tblPr>
        <w:tblStyle w:val="TableGrid0"/>
        <w:tblW w:w="9631" w:type="dxa"/>
        <w:tblInd w:w="348" w:type="dxa"/>
        <w:tblCellMar>
          <w:top w:w="75" w:type="dxa"/>
          <w:left w:w="107" w:type="dxa"/>
          <w:right w:w="115" w:type="dxa"/>
        </w:tblCellMar>
        <w:tblLook w:val="04A0" w:firstRow="1" w:lastRow="0" w:firstColumn="1" w:lastColumn="0" w:noHBand="0" w:noVBand="1"/>
      </w:tblPr>
      <w:tblGrid>
        <w:gridCol w:w="986"/>
        <w:gridCol w:w="1416"/>
        <w:gridCol w:w="1702"/>
        <w:gridCol w:w="5527"/>
      </w:tblGrid>
      <w:tr w:rsidRPr="00B5678D" w:rsidR="00B5678D" w:rsidTr="00CC26EA" w14:paraId="52CD5FD4" w14:textId="77777777">
        <w:trPr>
          <w:trHeight w:val="298"/>
        </w:trPr>
        <w:tc>
          <w:tcPr>
            <w:tcW w:w="986" w:type="dxa"/>
            <w:tcBorders>
              <w:top w:val="single" w:color="4472C4" w:sz="24" w:space="0"/>
              <w:left w:val="single" w:color="4472C4" w:sz="4" w:space="0"/>
              <w:bottom w:val="single" w:color="4472C4" w:sz="4" w:space="0"/>
              <w:right w:val="nil"/>
            </w:tcBorders>
            <w:shd w:val="clear" w:color="auto" w:fill="004C35"/>
          </w:tcPr>
          <w:p w:rsidRPr="00B5678D" w:rsidR="00B5678D" w:rsidP="00B5678D" w:rsidRDefault="00B5678D" w14:paraId="25FF0CD3" w14:textId="77777777">
            <w:r w:rsidRPr="00B5678D">
              <w:t xml:space="preserve">Versie </w:t>
            </w:r>
          </w:p>
        </w:tc>
        <w:tc>
          <w:tcPr>
            <w:tcW w:w="1416" w:type="dxa"/>
            <w:tcBorders>
              <w:top w:val="single" w:color="4472C4" w:sz="24" w:space="0"/>
              <w:left w:val="nil"/>
              <w:bottom w:val="single" w:color="4472C4" w:sz="4" w:space="0"/>
              <w:right w:val="nil"/>
            </w:tcBorders>
            <w:shd w:val="clear" w:color="auto" w:fill="004C35"/>
          </w:tcPr>
          <w:p w:rsidRPr="00B5678D" w:rsidR="00B5678D" w:rsidP="00B5678D" w:rsidRDefault="00B5678D" w14:paraId="449BD3AB" w14:textId="77777777">
            <w:r w:rsidRPr="00B5678D">
              <w:t xml:space="preserve">Datum </w:t>
            </w:r>
          </w:p>
        </w:tc>
        <w:tc>
          <w:tcPr>
            <w:tcW w:w="1702" w:type="dxa"/>
            <w:tcBorders>
              <w:top w:val="single" w:color="4472C4" w:sz="24" w:space="0"/>
              <w:left w:val="nil"/>
              <w:bottom w:val="single" w:color="4472C4" w:sz="4" w:space="0"/>
              <w:right w:val="nil"/>
            </w:tcBorders>
            <w:shd w:val="clear" w:color="auto" w:fill="004C35"/>
          </w:tcPr>
          <w:p w:rsidRPr="00B5678D" w:rsidR="00B5678D" w:rsidP="00B5678D" w:rsidRDefault="00B5678D" w14:paraId="291418DF" w14:textId="77777777">
            <w:r w:rsidRPr="00B5678D">
              <w:t xml:space="preserve">Auteur </w:t>
            </w:r>
          </w:p>
        </w:tc>
        <w:tc>
          <w:tcPr>
            <w:tcW w:w="5527" w:type="dxa"/>
            <w:tcBorders>
              <w:top w:val="single" w:color="4472C4" w:sz="24" w:space="0"/>
              <w:left w:val="nil"/>
              <w:bottom w:val="single" w:color="4472C4" w:sz="4" w:space="0"/>
              <w:right w:val="single" w:color="4472C4" w:sz="4" w:space="0"/>
            </w:tcBorders>
            <w:shd w:val="clear" w:color="auto" w:fill="004C35"/>
          </w:tcPr>
          <w:p w:rsidRPr="00B5678D" w:rsidR="00B5678D" w:rsidP="00B5678D" w:rsidRDefault="00B5678D" w14:paraId="030ADD03" w14:textId="77777777">
            <w:r w:rsidRPr="00B5678D">
              <w:t xml:space="preserve">Aanpassingen </w:t>
            </w:r>
          </w:p>
        </w:tc>
      </w:tr>
      <w:tr w:rsidRPr="00B5678D" w:rsidR="00B5678D" w:rsidTr="00CC26EA" w14:paraId="19AA0625" w14:textId="77777777">
        <w:trPr>
          <w:trHeight w:val="363"/>
        </w:trPr>
        <w:tc>
          <w:tcPr>
            <w:tcW w:w="986" w:type="dxa"/>
            <w:tcBorders>
              <w:top w:val="single" w:color="4472C4" w:sz="4" w:space="0"/>
              <w:left w:val="single" w:color="8EAADB" w:sz="4" w:space="0"/>
              <w:bottom w:val="single" w:color="8EAADB" w:sz="4" w:space="0"/>
              <w:right w:val="single" w:color="8EAADB" w:sz="4" w:space="0"/>
            </w:tcBorders>
          </w:tcPr>
          <w:p w:rsidRPr="00B5678D" w:rsidR="00B5678D" w:rsidP="00B5678D" w:rsidRDefault="00B5678D" w14:paraId="2BE23A83" w14:textId="77777777">
            <w:r w:rsidRPr="00B5678D">
              <w:t xml:space="preserve">0.1 </w:t>
            </w:r>
          </w:p>
        </w:tc>
        <w:tc>
          <w:tcPr>
            <w:tcW w:w="1416" w:type="dxa"/>
            <w:tcBorders>
              <w:top w:val="single" w:color="4472C4" w:sz="4" w:space="0"/>
              <w:left w:val="single" w:color="8EAADB" w:sz="4" w:space="0"/>
              <w:bottom w:val="single" w:color="8EAADB" w:sz="4" w:space="0"/>
              <w:right w:val="single" w:color="8EAADB" w:sz="4" w:space="0"/>
            </w:tcBorders>
          </w:tcPr>
          <w:p w:rsidRPr="00B5678D" w:rsidR="00B5678D" w:rsidP="00B5678D" w:rsidRDefault="00B5678D" w14:paraId="20EB6CB0" w14:textId="77777777">
            <w:r w:rsidRPr="00B5678D">
              <w:t xml:space="preserve">20-12-2020 </w:t>
            </w:r>
          </w:p>
        </w:tc>
        <w:tc>
          <w:tcPr>
            <w:tcW w:w="1702" w:type="dxa"/>
            <w:tcBorders>
              <w:top w:val="single" w:color="4472C4" w:sz="4" w:space="0"/>
              <w:left w:val="single" w:color="8EAADB" w:sz="4" w:space="0"/>
              <w:bottom w:val="single" w:color="8EAADB" w:sz="4" w:space="0"/>
              <w:right w:val="single" w:color="8EAADB" w:sz="4" w:space="0"/>
            </w:tcBorders>
          </w:tcPr>
          <w:p w:rsidRPr="00B5678D" w:rsidR="00B5678D" w:rsidP="00B5678D" w:rsidRDefault="00B5678D" w14:paraId="02B55F27" w14:textId="77777777">
            <w:r w:rsidRPr="00B5678D">
              <w:t xml:space="preserve">M. Hagemans </w:t>
            </w:r>
          </w:p>
        </w:tc>
        <w:tc>
          <w:tcPr>
            <w:tcW w:w="5527" w:type="dxa"/>
            <w:tcBorders>
              <w:top w:val="single" w:color="4472C4" w:sz="4" w:space="0"/>
              <w:left w:val="single" w:color="8EAADB" w:sz="4" w:space="0"/>
              <w:bottom w:val="single" w:color="8EAADB" w:sz="4" w:space="0"/>
              <w:right w:val="single" w:color="8EAADB" w:sz="4" w:space="0"/>
            </w:tcBorders>
          </w:tcPr>
          <w:p w:rsidRPr="00B5678D" w:rsidR="00B5678D" w:rsidP="00B5678D" w:rsidRDefault="00B5678D" w14:paraId="03100C06" w14:textId="77777777">
            <w:r w:rsidRPr="00B5678D">
              <w:t xml:space="preserve">Opzet module </w:t>
            </w:r>
          </w:p>
        </w:tc>
      </w:tr>
      <w:tr w:rsidRPr="00B5678D" w:rsidR="00B5678D" w:rsidTr="00CC26EA" w14:paraId="5748A450" w14:textId="77777777">
        <w:trPr>
          <w:trHeight w:val="341"/>
        </w:trPr>
        <w:tc>
          <w:tcPr>
            <w:tcW w:w="986" w:type="dxa"/>
            <w:tcBorders>
              <w:top w:val="single" w:color="8EAADB" w:sz="4" w:space="0"/>
              <w:left w:val="single" w:color="8EAADB" w:sz="4" w:space="0"/>
              <w:bottom w:val="single" w:color="8EAADB" w:sz="4" w:space="0"/>
              <w:right w:val="single" w:color="8EAADB" w:sz="4" w:space="0"/>
            </w:tcBorders>
          </w:tcPr>
          <w:p w:rsidRPr="00B5678D" w:rsidR="00B5678D" w:rsidP="00B5678D" w:rsidRDefault="00B5678D" w14:paraId="2ABA7A40" w14:textId="77777777">
            <w:r w:rsidRPr="00B5678D">
              <w:t xml:space="preserve">0.2 </w:t>
            </w:r>
          </w:p>
        </w:tc>
        <w:tc>
          <w:tcPr>
            <w:tcW w:w="1416" w:type="dxa"/>
            <w:tcBorders>
              <w:top w:val="single" w:color="8EAADB" w:sz="4" w:space="0"/>
              <w:left w:val="single" w:color="8EAADB" w:sz="4" w:space="0"/>
              <w:bottom w:val="single" w:color="8EAADB" w:sz="4" w:space="0"/>
              <w:right w:val="single" w:color="8EAADB" w:sz="4" w:space="0"/>
            </w:tcBorders>
          </w:tcPr>
          <w:p w:rsidRPr="00B5678D" w:rsidR="00B5678D" w:rsidP="00B5678D" w:rsidRDefault="00B5678D" w14:paraId="4EF0C009" w14:textId="77777777">
            <w:r w:rsidRPr="00B5678D">
              <w:t xml:space="preserve">29-01-2021 </w:t>
            </w:r>
          </w:p>
        </w:tc>
        <w:tc>
          <w:tcPr>
            <w:tcW w:w="1702" w:type="dxa"/>
            <w:tcBorders>
              <w:top w:val="single" w:color="8EAADB" w:sz="4" w:space="0"/>
              <w:left w:val="single" w:color="8EAADB" w:sz="4" w:space="0"/>
              <w:bottom w:val="single" w:color="8EAADB" w:sz="4" w:space="0"/>
              <w:right w:val="single" w:color="8EAADB" w:sz="4" w:space="0"/>
            </w:tcBorders>
          </w:tcPr>
          <w:p w:rsidRPr="00B5678D" w:rsidR="00B5678D" w:rsidP="00B5678D" w:rsidRDefault="00B5678D" w14:paraId="0503F848" w14:textId="77777777">
            <w:r w:rsidRPr="00B5678D">
              <w:t xml:space="preserve">B. Roos </w:t>
            </w:r>
          </w:p>
        </w:tc>
        <w:tc>
          <w:tcPr>
            <w:tcW w:w="5527" w:type="dxa"/>
            <w:tcBorders>
              <w:top w:val="single" w:color="8EAADB" w:sz="4" w:space="0"/>
              <w:left w:val="single" w:color="8EAADB" w:sz="4" w:space="0"/>
              <w:bottom w:val="single" w:color="8EAADB" w:sz="4" w:space="0"/>
              <w:right w:val="single" w:color="8EAADB" w:sz="4" w:space="0"/>
            </w:tcBorders>
          </w:tcPr>
          <w:p w:rsidRPr="00B5678D" w:rsidR="00B5678D" w:rsidP="00B5678D" w:rsidRDefault="00B5678D" w14:paraId="0458A1ED" w14:textId="77777777">
            <w:r w:rsidRPr="00B5678D">
              <w:t xml:space="preserve">H1 </w:t>
            </w:r>
          </w:p>
        </w:tc>
      </w:tr>
      <w:tr w:rsidRPr="00B5678D" w:rsidR="00B5678D" w:rsidTr="00CC26EA" w14:paraId="40825E66" w14:textId="77777777">
        <w:trPr>
          <w:trHeight w:val="343"/>
        </w:trPr>
        <w:tc>
          <w:tcPr>
            <w:tcW w:w="986" w:type="dxa"/>
            <w:tcBorders>
              <w:top w:val="single" w:color="8EAADB" w:sz="4" w:space="0"/>
              <w:left w:val="single" w:color="8EAADB" w:sz="4" w:space="0"/>
              <w:bottom w:val="single" w:color="8EAADB" w:sz="4" w:space="0"/>
              <w:right w:val="single" w:color="8EAADB" w:sz="4" w:space="0"/>
            </w:tcBorders>
          </w:tcPr>
          <w:p w:rsidRPr="00B5678D" w:rsidR="00B5678D" w:rsidP="00B5678D" w:rsidRDefault="001D4A37" w14:paraId="18D47924" w14:textId="77777777">
            <w:r>
              <w:t>1.0</w:t>
            </w:r>
          </w:p>
        </w:tc>
        <w:tc>
          <w:tcPr>
            <w:tcW w:w="1416" w:type="dxa"/>
            <w:tcBorders>
              <w:top w:val="single" w:color="8EAADB" w:sz="4" w:space="0"/>
              <w:left w:val="single" w:color="8EAADB" w:sz="4" w:space="0"/>
              <w:bottom w:val="single" w:color="8EAADB" w:sz="4" w:space="0"/>
              <w:right w:val="single" w:color="8EAADB" w:sz="4" w:space="0"/>
            </w:tcBorders>
          </w:tcPr>
          <w:p w:rsidRPr="00B5678D" w:rsidR="00B5678D" w:rsidP="00B5678D" w:rsidRDefault="001D4A37" w14:paraId="2A381905" w14:textId="77777777">
            <w:r>
              <w:t>07-02-2023</w:t>
            </w:r>
          </w:p>
        </w:tc>
        <w:tc>
          <w:tcPr>
            <w:tcW w:w="1702" w:type="dxa"/>
            <w:tcBorders>
              <w:top w:val="single" w:color="8EAADB" w:sz="4" w:space="0"/>
              <w:left w:val="single" w:color="8EAADB" w:sz="4" w:space="0"/>
              <w:bottom w:val="single" w:color="8EAADB" w:sz="4" w:space="0"/>
              <w:right w:val="single" w:color="8EAADB" w:sz="4" w:space="0"/>
            </w:tcBorders>
          </w:tcPr>
          <w:p w:rsidRPr="00B5678D" w:rsidR="00B5678D" w:rsidP="00B5678D" w:rsidRDefault="001D4A37" w14:paraId="45249E79" w14:textId="77777777">
            <w:r>
              <w:t>T. Lutt</w:t>
            </w:r>
          </w:p>
        </w:tc>
        <w:tc>
          <w:tcPr>
            <w:tcW w:w="5527" w:type="dxa"/>
            <w:tcBorders>
              <w:top w:val="single" w:color="8EAADB" w:sz="4" w:space="0"/>
              <w:left w:val="single" w:color="8EAADB" w:sz="4" w:space="0"/>
              <w:bottom w:val="single" w:color="8EAADB" w:sz="4" w:space="0"/>
              <w:right w:val="single" w:color="8EAADB" w:sz="4" w:space="0"/>
            </w:tcBorders>
          </w:tcPr>
          <w:p w:rsidRPr="00B5678D" w:rsidR="00B5678D" w:rsidP="00B5678D" w:rsidRDefault="001D4A37" w14:paraId="28E050A4" w14:textId="77777777">
            <w:r>
              <w:t>H2 en 3</w:t>
            </w:r>
          </w:p>
        </w:tc>
      </w:tr>
      <w:tr w:rsidRPr="00B5678D" w:rsidR="001D4A37" w:rsidTr="00CC26EA" w14:paraId="3E9E71CC" w14:textId="77777777">
        <w:trPr>
          <w:trHeight w:val="341"/>
        </w:trPr>
        <w:tc>
          <w:tcPr>
            <w:tcW w:w="986" w:type="dxa"/>
            <w:tcBorders>
              <w:top w:val="single" w:color="8EAADB" w:sz="4" w:space="0"/>
              <w:left w:val="single" w:color="8EAADB" w:sz="4" w:space="0"/>
              <w:bottom w:val="single" w:color="8EAADB" w:sz="4" w:space="0"/>
              <w:right w:val="single" w:color="8EAADB" w:sz="4" w:space="0"/>
            </w:tcBorders>
          </w:tcPr>
          <w:p w:rsidRPr="00B5678D" w:rsidR="001D4A37" w:rsidP="001D4A37" w:rsidRDefault="001D4A37" w14:paraId="646C3915" w14:textId="77777777">
            <w:r>
              <w:t>2.0</w:t>
            </w:r>
          </w:p>
        </w:tc>
        <w:tc>
          <w:tcPr>
            <w:tcW w:w="1416" w:type="dxa"/>
            <w:tcBorders>
              <w:top w:val="single" w:color="8EAADB" w:sz="4" w:space="0"/>
              <w:left w:val="single" w:color="8EAADB" w:sz="4" w:space="0"/>
              <w:bottom w:val="single" w:color="8EAADB" w:sz="4" w:space="0"/>
              <w:right w:val="single" w:color="8EAADB" w:sz="4" w:space="0"/>
            </w:tcBorders>
          </w:tcPr>
          <w:p w:rsidRPr="00B5678D" w:rsidR="001D4A37" w:rsidP="001D4A37" w:rsidRDefault="001D4A37" w14:paraId="26D6C627" w14:textId="77777777">
            <w:r w:rsidRPr="00B5678D">
              <w:t>10-07-2023</w:t>
            </w:r>
          </w:p>
        </w:tc>
        <w:tc>
          <w:tcPr>
            <w:tcW w:w="1702" w:type="dxa"/>
            <w:tcBorders>
              <w:top w:val="single" w:color="8EAADB" w:sz="4" w:space="0"/>
              <w:left w:val="single" w:color="8EAADB" w:sz="4" w:space="0"/>
              <w:bottom w:val="single" w:color="8EAADB" w:sz="4" w:space="0"/>
              <w:right w:val="single" w:color="8EAADB" w:sz="4" w:space="0"/>
            </w:tcBorders>
          </w:tcPr>
          <w:p w:rsidRPr="00B5678D" w:rsidR="001D4A37" w:rsidP="001D4A37" w:rsidRDefault="001D4A37" w14:paraId="187C92BF" w14:textId="77777777">
            <w:r w:rsidRPr="00B5678D">
              <w:t>K</w:t>
            </w:r>
            <w:r>
              <w:t>.</w:t>
            </w:r>
            <w:r w:rsidRPr="00B5678D">
              <w:t xml:space="preserve"> Martens</w:t>
            </w:r>
          </w:p>
        </w:tc>
        <w:tc>
          <w:tcPr>
            <w:tcW w:w="5527" w:type="dxa"/>
            <w:tcBorders>
              <w:top w:val="single" w:color="8EAADB" w:sz="4" w:space="0"/>
              <w:left w:val="single" w:color="8EAADB" w:sz="4" w:space="0"/>
              <w:bottom w:val="single" w:color="8EAADB" w:sz="4" w:space="0"/>
              <w:right w:val="single" w:color="8EAADB" w:sz="4" w:space="0"/>
            </w:tcBorders>
          </w:tcPr>
          <w:p w:rsidRPr="00B5678D" w:rsidR="001D4A37" w:rsidP="001D4A37" w:rsidRDefault="001D4A37" w14:paraId="7E167549" w14:textId="77777777">
            <w:r w:rsidRPr="00B5678D">
              <w:t>Nieuwe huisstijl</w:t>
            </w:r>
            <w:r>
              <w:t xml:space="preserve"> en studiepunten</w:t>
            </w:r>
          </w:p>
        </w:tc>
      </w:tr>
      <w:tr w:rsidRPr="00B5678D" w:rsidR="005E2193" w:rsidTr="00CC26EA" w14:paraId="3EB35C2E" w14:textId="77777777">
        <w:trPr>
          <w:trHeight w:val="341"/>
        </w:trPr>
        <w:tc>
          <w:tcPr>
            <w:tcW w:w="986" w:type="dxa"/>
            <w:tcBorders>
              <w:top w:val="single" w:color="8EAADB" w:sz="4" w:space="0"/>
              <w:left w:val="single" w:color="8EAADB" w:sz="4" w:space="0"/>
              <w:bottom w:val="single" w:color="8EAADB" w:sz="4" w:space="0"/>
              <w:right w:val="single" w:color="8EAADB" w:sz="4" w:space="0"/>
            </w:tcBorders>
          </w:tcPr>
          <w:p w:rsidR="005E2193" w:rsidP="001D4A37" w:rsidRDefault="005E2193" w14:paraId="5F8077BF" w14:textId="77777777">
            <w:r>
              <w:t>3.0</w:t>
            </w:r>
          </w:p>
        </w:tc>
        <w:tc>
          <w:tcPr>
            <w:tcW w:w="1416" w:type="dxa"/>
            <w:tcBorders>
              <w:top w:val="single" w:color="8EAADB" w:sz="4" w:space="0"/>
              <w:left w:val="single" w:color="8EAADB" w:sz="4" w:space="0"/>
              <w:bottom w:val="single" w:color="8EAADB" w:sz="4" w:space="0"/>
              <w:right w:val="single" w:color="8EAADB" w:sz="4" w:space="0"/>
            </w:tcBorders>
          </w:tcPr>
          <w:p w:rsidRPr="00B5678D" w:rsidR="005E2193" w:rsidP="001D4A37" w:rsidRDefault="005E2193" w14:paraId="5E7ED604" w14:textId="77777777">
            <w:r>
              <w:t>5-2-2024</w:t>
            </w:r>
          </w:p>
        </w:tc>
        <w:tc>
          <w:tcPr>
            <w:tcW w:w="1702" w:type="dxa"/>
            <w:tcBorders>
              <w:top w:val="single" w:color="8EAADB" w:sz="4" w:space="0"/>
              <w:left w:val="single" w:color="8EAADB" w:sz="4" w:space="0"/>
              <w:bottom w:val="single" w:color="8EAADB" w:sz="4" w:space="0"/>
              <w:right w:val="single" w:color="8EAADB" w:sz="4" w:space="0"/>
            </w:tcBorders>
          </w:tcPr>
          <w:p w:rsidRPr="00B5678D" w:rsidR="005E2193" w:rsidP="001D4A37" w:rsidRDefault="005E2193" w14:paraId="42E54C6B" w14:textId="77777777">
            <w:r>
              <w:t>K. Martens</w:t>
            </w:r>
          </w:p>
        </w:tc>
        <w:tc>
          <w:tcPr>
            <w:tcW w:w="5527" w:type="dxa"/>
            <w:tcBorders>
              <w:top w:val="single" w:color="8EAADB" w:sz="4" w:space="0"/>
              <w:left w:val="single" w:color="8EAADB" w:sz="4" w:space="0"/>
              <w:bottom w:val="single" w:color="8EAADB" w:sz="4" w:space="0"/>
              <w:right w:val="single" w:color="8EAADB" w:sz="4" w:space="0"/>
            </w:tcBorders>
          </w:tcPr>
          <w:p w:rsidRPr="00B5678D" w:rsidR="005E2193" w:rsidP="001D4A37" w:rsidRDefault="005E2193" w14:paraId="71B16D19" w14:textId="77777777">
            <w:r>
              <w:t>Modules samengevoegd</w:t>
            </w:r>
          </w:p>
        </w:tc>
      </w:tr>
    </w:tbl>
    <w:p w:rsidRPr="00B5678D" w:rsidR="00B5678D" w:rsidP="00B5678D" w:rsidRDefault="00B5678D" w14:paraId="01E4338C" w14:textId="77777777">
      <w:pPr>
        <w:spacing w:after="0" w:line="240" w:lineRule="auto"/>
      </w:pPr>
      <w:r w:rsidRPr="00B5678D">
        <w:t xml:space="preserve"> </w:t>
      </w:r>
    </w:p>
    <w:p w:rsidRPr="00B5678D" w:rsidR="00B5678D" w:rsidP="00B5678D" w:rsidRDefault="00B5678D" w14:paraId="2A9A2561" w14:textId="77777777">
      <w:pPr>
        <w:spacing w:after="0" w:line="240" w:lineRule="auto"/>
      </w:pPr>
      <w:r w:rsidRPr="00B5678D">
        <w:rPr>
          <w:rFonts w:ascii="Segoe UI Symbol" w:hAnsi="Segoe UI Symbol" w:cs="Segoe UI Symbol"/>
        </w:rPr>
        <w:t>☞</w:t>
      </w:r>
      <w:r w:rsidRPr="00B5678D">
        <w:t xml:space="preserve"> Theorieblok </w:t>
      </w:r>
    </w:p>
    <w:p w:rsidRPr="00B5678D" w:rsidR="00B5678D" w:rsidP="00B5678D" w:rsidRDefault="00B5678D" w14:paraId="7698B176" w14:textId="77777777">
      <w:pPr>
        <w:spacing w:after="0" w:line="240" w:lineRule="auto"/>
      </w:pPr>
      <w:r w:rsidRPr="00B5678D">
        <w:rPr>
          <w:rFonts w:ascii="Segoe UI Symbol" w:hAnsi="Segoe UI Symbol" w:cs="Segoe UI Symbol"/>
        </w:rPr>
        <w:t>✍</w:t>
      </w:r>
      <w:r w:rsidRPr="00B5678D">
        <w:t xml:space="preserve"> Opdracht </w:t>
      </w:r>
    </w:p>
    <w:p w:rsidR="00C546BC" w:rsidP="00B5678D" w:rsidRDefault="00B5678D" w14:paraId="5ADCE7B0" w14:textId="77777777">
      <w:pPr>
        <w:spacing w:after="0" w:line="240" w:lineRule="auto"/>
      </w:pPr>
      <w:r w:rsidRPr="00B5678D">
        <w:rPr>
          <w:noProof/>
        </w:rPr>
        <w:drawing>
          <wp:inline distT="0" distB="0" distL="0" distR="0" wp14:anchorId="7C6F3A35" wp14:editId="5218F811">
            <wp:extent cx="100584" cy="155448"/>
            <wp:effectExtent l="0" t="0" r="0" b="0"/>
            <wp:docPr id="164" name="Afbeelding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4"/>
                    <a:stretch>
                      <a:fillRect/>
                    </a:stretch>
                  </pic:blipFill>
                  <pic:spPr>
                    <a:xfrm>
                      <a:off x="0" y="0"/>
                      <a:ext cx="100584" cy="155448"/>
                    </a:xfrm>
                    <a:prstGeom prst="rect">
                      <a:avLst/>
                    </a:prstGeom>
                  </pic:spPr>
                </pic:pic>
              </a:graphicData>
            </a:graphic>
          </wp:inline>
        </w:drawing>
      </w:r>
      <w:r w:rsidRPr="00B5678D">
        <w:t xml:space="preserve"> Een term: die je misschien nog niet kent </w:t>
      </w:r>
    </w:p>
    <w:p w:rsidR="00C546BC" w:rsidRDefault="00C546BC" w14:paraId="67B13376" w14:textId="77777777">
      <w:r>
        <w:br w:type="page"/>
      </w:r>
    </w:p>
    <w:p w:rsidRPr="00B5678D" w:rsidR="00B5678D" w:rsidP="004B1A3D" w:rsidRDefault="00C546BC" w14:paraId="14101E9F" w14:textId="77777777">
      <w:pPr>
        <w:pStyle w:val="Kop1No-ToC"/>
      </w:pPr>
      <w:r>
        <w:t>Inhoudsopgave</w:t>
      </w:r>
    </w:p>
    <w:p w:rsidR="00683066" w:rsidP="00B5678D" w:rsidRDefault="00B5678D" w14:paraId="6E79F26A" w14:textId="77777777">
      <w:pPr>
        <w:spacing w:after="0" w:line="240" w:lineRule="auto"/>
        <w:rPr>
          <w:noProof/>
        </w:rPr>
      </w:pPr>
      <w:r w:rsidRPr="00B5678D">
        <w:t xml:space="preserve"> </w:t>
      </w:r>
      <w:r w:rsidR="0047150C">
        <w:fldChar w:fldCharType="begin"/>
      </w:r>
      <w:r w:rsidR="0047150C">
        <w:instrText xml:space="preserve"> TOC \h \z \t "Kop 1;1" </w:instrText>
      </w:r>
      <w:r w:rsidR="0047150C">
        <w:fldChar w:fldCharType="separate"/>
      </w:r>
    </w:p>
    <w:p w:rsidR="00683066" w:rsidRDefault="00683066" w14:paraId="5755C8D0" w14:textId="71A55700">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491">
        <w:r w:rsidRPr="00FB237E">
          <w:rPr>
            <w:rStyle w:val="Hyperlink"/>
            <w:noProof/>
          </w:rPr>
          <w:t>I. Over deze module</w:t>
        </w:r>
        <w:r>
          <w:rPr>
            <w:noProof/>
            <w:webHidden/>
          </w:rPr>
          <w:tab/>
        </w:r>
        <w:r>
          <w:rPr>
            <w:noProof/>
            <w:webHidden/>
          </w:rPr>
          <w:fldChar w:fldCharType="begin"/>
        </w:r>
        <w:r>
          <w:rPr>
            <w:noProof/>
            <w:webHidden/>
          </w:rPr>
          <w:instrText xml:space="preserve"> PAGEREF _Toc157876491 \h </w:instrText>
        </w:r>
        <w:r>
          <w:rPr>
            <w:noProof/>
            <w:webHidden/>
          </w:rPr>
        </w:r>
        <w:r>
          <w:rPr>
            <w:noProof/>
            <w:webHidden/>
          </w:rPr>
          <w:fldChar w:fldCharType="separate"/>
        </w:r>
        <w:r>
          <w:rPr>
            <w:noProof/>
            <w:webHidden/>
          </w:rPr>
          <w:t>5</w:t>
        </w:r>
        <w:r>
          <w:rPr>
            <w:noProof/>
            <w:webHidden/>
          </w:rPr>
          <w:fldChar w:fldCharType="end"/>
        </w:r>
      </w:hyperlink>
    </w:p>
    <w:p w:rsidR="00683066" w:rsidRDefault="00683066" w14:paraId="1105BA98" w14:textId="3F3009C5">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492">
        <w:r w:rsidRPr="00FB237E">
          <w:rPr>
            <w:rStyle w:val="Hyperlink"/>
            <w:noProof/>
          </w:rPr>
          <w:t>II. Studiewijzer BLOK B</w:t>
        </w:r>
        <w:r>
          <w:rPr>
            <w:noProof/>
            <w:webHidden/>
          </w:rPr>
          <w:tab/>
        </w:r>
        <w:r>
          <w:rPr>
            <w:noProof/>
            <w:webHidden/>
          </w:rPr>
          <w:fldChar w:fldCharType="begin"/>
        </w:r>
        <w:r>
          <w:rPr>
            <w:noProof/>
            <w:webHidden/>
          </w:rPr>
          <w:instrText xml:space="preserve"> PAGEREF _Toc157876492 \h </w:instrText>
        </w:r>
        <w:r>
          <w:rPr>
            <w:noProof/>
            <w:webHidden/>
          </w:rPr>
        </w:r>
        <w:r>
          <w:rPr>
            <w:noProof/>
            <w:webHidden/>
          </w:rPr>
          <w:fldChar w:fldCharType="separate"/>
        </w:r>
        <w:r>
          <w:rPr>
            <w:noProof/>
            <w:webHidden/>
          </w:rPr>
          <w:t>7</w:t>
        </w:r>
        <w:r>
          <w:rPr>
            <w:noProof/>
            <w:webHidden/>
          </w:rPr>
          <w:fldChar w:fldCharType="end"/>
        </w:r>
      </w:hyperlink>
    </w:p>
    <w:p w:rsidR="00683066" w:rsidRDefault="00683066" w14:paraId="23D40355" w14:textId="08B69EF3">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493">
        <w:r w:rsidRPr="00FB237E">
          <w:rPr>
            <w:rStyle w:val="Hyperlink"/>
            <w:noProof/>
          </w:rPr>
          <w:t>III. Studiepunten BLOK B</w:t>
        </w:r>
        <w:r>
          <w:rPr>
            <w:noProof/>
            <w:webHidden/>
          </w:rPr>
          <w:tab/>
        </w:r>
        <w:r>
          <w:rPr>
            <w:noProof/>
            <w:webHidden/>
          </w:rPr>
          <w:fldChar w:fldCharType="begin"/>
        </w:r>
        <w:r>
          <w:rPr>
            <w:noProof/>
            <w:webHidden/>
          </w:rPr>
          <w:instrText xml:space="preserve"> PAGEREF _Toc157876493 \h </w:instrText>
        </w:r>
        <w:r>
          <w:rPr>
            <w:noProof/>
            <w:webHidden/>
          </w:rPr>
        </w:r>
        <w:r>
          <w:rPr>
            <w:noProof/>
            <w:webHidden/>
          </w:rPr>
          <w:fldChar w:fldCharType="separate"/>
        </w:r>
        <w:r>
          <w:rPr>
            <w:noProof/>
            <w:webHidden/>
          </w:rPr>
          <w:t>8</w:t>
        </w:r>
        <w:r>
          <w:rPr>
            <w:noProof/>
            <w:webHidden/>
          </w:rPr>
          <w:fldChar w:fldCharType="end"/>
        </w:r>
      </w:hyperlink>
    </w:p>
    <w:p w:rsidR="00683066" w:rsidRDefault="00683066" w14:paraId="17908A81" w14:textId="4873F577">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494">
        <w:r w:rsidRPr="00FB237E">
          <w:rPr>
            <w:rStyle w:val="Hyperlink"/>
            <w:noProof/>
            <w:lang w:eastAsia="nl-NL"/>
          </w:rPr>
          <w:t>IV. Voor de docent</w:t>
        </w:r>
        <w:r>
          <w:rPr>
            <w:noProof/>
            <w:webHidden/>
          </w:rPr>
          <w:tab/>
        </w:r>
        <w:r>
          <w:rPr>
            <w:noProof/>
            <w:webHidden/>
          </w:rPr>
          <w:fldChar w:fldCharType="begin"/>
        </w:r>
        <w:r>
          <w:rPr>
            <w:noProof/>
            <w:webHidden/>
          </w:rPr>
          <w:instrText xml:space="preserve"> PAGEREF _Toc157876494 \h </w:instrText>
        </w:r>
        <w:r>
          <w:rPr>
            <w:noProof/>
            <w:webHidden/>
          </w:rPr>
        </w:r>
        <w:r>
          <w:rPr>
            <w:noProof/>
            <w:webHidden/>
          </w:rPr>
          <w:fldChar w:fldCharType="separate"/>
        </w:r>
        <w:r>
          <w:rPr>
            <w:noProof/>
            <w:webHidden/>
          </w:rPr>
          <w:t>9</w:t>
        </w:r>
        <w:r>
          <w:rPr>
            <w:noProof/>
            <w:webHidden/>
          </w:rPr>
          <w:fldChar w:fldCharType="end"/>
        </w:r>
      </w:hyperlink>
    </w:p>
    <w:p w:rsidR="00683066" w:rsidRDefault="00683066" w14:paraId="1F1E3A4D" w14:textId="07C0E548">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495">
        <w:r w:rsidRPr="00FB237E">
          <w:rPr>
            <w:rStyle w:val="Hyperlink"/>
            <w:noProof/>
            <w:lang w:eastAsia="nl-NL"/>
          </w:rPr>
          <w:t>V Leerdoelen</w:t>
        </w:r>
        <w:r>
          <w:rPr>
            <w:noProof/>
            <w:webHidden/>
          </w:rPr>
          <w:tab/>
        </w:r>
        <w:r>
          <w:rPr>
            <w:noProof/>
            <w:webHidden/>
          </w:rPr>
          <w:fldChar w:fldCharType="begin"/>
        </w:r>
        <w:r>
          <w:rPr>
            <w:noProof/>
            <w:webHidden/>
          </w:rPr>
          <w:instrText xml:space="preserve"> PAGEREF _Toc157876495 \h </w:instrText>
        </w:r>
        <w:r>
          <w:rPr>
            <w:noProof/>
            <w:webHidden/>
          </w:rPr>
        </w:r>
        <w:r>
          <w:rPr>
            <w:noProof/>
            <w:webHidden/>
          </w:rPr>
          <w:fldChar w:fldCharType="separate"/>
        </w:r>
        <w:r>
          <w:rPr>
            <w:noProof/>
            <w:webHidden/>
          </w:rPr>
          <w:t>10</w:t>
        </w:r>
        <w:r>
          <w:rPr>
            <w:noProof/>
            <w:webHidden/>
          </w:rPr>
          <w:fldChar w:fldCharType="end"/>
        </w:r>
      </w:hyperlink>
    </w:p>
    <w:p w:rsidR="00683066" w:rsidRDefault="00683066" w14:paraId="65AF61BB" w14:textId="50817057">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496">
        <w:r w:rsidRPr="00FB237E">
          <w:rPr>
            <w:rStyle w:val="Hyperlink"/>
            <w:noProof/>
            <w:lang w:eastAsia="nl-NL"/>
          </w:rPr>
          <w:t>1. Git in je eentje</w:t>
        </w:r>
        <w:r>
          <w:rPr>
            <w:noProof/>
            <w:webHidden/>
          </w:rPr>
          <w:tab/>
        </w:r>
        <w:r>
          <w:rPr>
            <w:noProof/>
            <w:webHidden/>
          </w:rPr>
          <w:fldChar w:fldCharType="begin"/>
        </w:r>
        <w:r>
          <w:rPr>
            <w:noProof/>
            <w:webHidden/>
          </w:rPr>
          <w:instrText xml:space="preserve"> PAGEREF _Toc157876496 \h </w:instrText>
        </w:r>
        <w:r>
          <w:rPr>
            <w:noProof/>
            <w:webHidden/>
          </w:rPr>
        </w:r>
        <w:r>
          <w:rPr>
            <w:noProof/>
            <w:webHidden/>
          </w:rPr>
          <w:fldChar w:fldCharType="separate"/>
        </w:r>
        <w:r>
          <w:rPr>
            <w:noProof/>
            <w:webHidden/>
          </w:rPr>
          <w:t>12</w:t>
        </w:r>
        <w:r>
          <w:rPr>
            <w:noProof/>
            <w:webHidden/>
          </w:rPr>
          <w:fldChar w:fldCharType="end"/>
        </w:r>
      </w:hyperlink>
    </w:p>
    <w:p w:rsidR="00683066" w:rsidRDefault="00683066" w14:paraId="144520E6" w14:textId="64B293C0">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497">
        <w:r w:rsidRPr="00FB237E">
          <w:rPr>
            <w:rStyle w:val="Hyperlink"/>
            <w:noProof/>
            <w:lang w:eastAsia="nl-NL"/>
          </w:rPr>
          <w:t>2. Git met z’n tweeën</w:t>
        </w:r>
        <w:r>
          <w:rPr>
            <w:noProof/>
            <w:webHidden/>
          </w:rPr>
          <w:tab/>
        </w:r>
        <w:r>
          <w:rPr>
            <w:noProof/>
            <w:webHidden/>
          </w:rPr>
          <w:fldChar w:fldCharType="begin"/>
        </w:r>
        <w:r>
          <w:rPr>
            <w:noProof/>
            <w:webHidden/>
          </w:rPr>
          <w:instrText xml:space="preserve"> PAGEREF _Toc157876497 \h </w:instrText>
        </w:r>
        <w:r>
          <w:rPr>
            <w:noProof/>
            <w:webHidden/>
          </w:rPr>
        </w:r>
        <w:r>
          <w:rPr>
            <w:noProof/>
            <w:webHidden/>
          </w:rPr>
          <w:fldChar w:fldCharType="separate"/>
        </w:r>
        <w:r>
          <w:rPr>
            <w:noProof/>
            <w:webHidden/>
          </w:rPr>
          <w:t>15</w:t>
        </w:r>
        <w:r>
          <w:rPr>
            <w:noProof/>
            <w:webHidden/>
          </w:rPr>
          <w:fldChar w:fldCharType="end"/>
        </w:r>
      </w:hyperlink>
    </w:p>
    <w:p w:rsidR="00683066" w:rsidRDefault="00683066" w14:paraId="3B0BC27D" w14:textId="5CBC0130">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498">
        <w:r w:rsidRPr="00FB237E">
          <w:rPr>
            <w:rStyle w:val="Hyperlink"/>
            <w:noProof/>
            <w:lang w:eastAsia="nl-NL"/>
          </w:rPr>
          <w:t>3. Een merge-conflict oplossen</w:t>
        </w:r>
        <w:r>
          <w:rPr>
            <w:noProof/>
            <w:webHidden/>
          </w:rPr>
          <w:tab/>
        </w:r>
        <w:r>
          <w:rPr>
            <w:noProof/>
            <w:webHidden/>
          </w:rPr>
          <w:fldChar w:fldCharType="begin"/>
        </w:r>
        <w:r>
          <w:rPr>
            <w:noProof/>
            <w:webHidden/>
          </w:rPr>
          <w:instrText xml:space="preserve"> PAGEREF _Toc157876498 \h </w:instrText>
        </w:r>
        <w:r>
          <w:rPr>
            <w:noProof/>
            <w:webHidden/>
          </w:rPr>
        </w:r>
        <w:r>
          <w:rPr>
            <w:noProof/>
            <w:webHidden/>
          </w:rPr>
          <w:fldChar w:fldCharType="separate"/>
        </w:r>
        <w:r>
          <w:rPr>
            <w:noProof/>
            <w:webHidden/>
          </w:rPr>
          <w:t>18</w:t>
        </w:r>
        <w:r>
          <w:rPr>
            <w:noProof/>
            <w:webHidden/>
          </w:rPr>
          <w:fldChar w:fldCharType="end"/>
        </w:r>
      </w:hyperlink>
    </w:p>
    <w:p w:rsidR="00683066" w:rsidRDefault="00683066" w14:paraId="4D311252" w14:textId="75E7F254">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499">
        <w:r w:rsidRPr="00FB237E">
          <w:rPr>
            <w:rStyle w:val="Hyperlink"/>
            <w:noProof/>
          </w:rPr>
          <w:t>4. Werken in de praktijk</w:t>
        </w:r>
        <w:r>
          <w:rPr>
            <w:noProof/>
            <w:webHidden/>
          </w:rPr>
          <w:tab/>
        </w:r>
        <w:r>
          <w:rPr>
            <w:noProof/>
            <w:webHidden/>
          </w:rPr>
          <w:fldChar w:fldCharType="begin"/>
        </w:r>
        <w:r>
          <w:rPr>
            <w:noProof/>
            <w:webHidden/>
          </w:rPr>
          <w:instrText xml:space="preserve"> PAGEREF _Toc157876499 \h </w:instrText>
        </w:r>
        <w:r>
          <w:rPr>
            <w:noProof/>
            <w:webHidden/>
          </w:rPr>
        </w:r>
        <w:r>
          <w:rPr>
            <w:noProof/>
            <w:webHidden/>
          </w:rPr>
          <w:fldChar w:fldCharType="separate"/>
        </w:r>
        <w:r>
          <w:rPr>
            <w:noProof/>
            <w:webHidden/>
          </w:rPr>
          <w:t>20</w:t>
        </w:r>
        <w:r>
          <w:rPr>
            <w:noProof/>
            <w:webHidden/>
          </w:rPr>
          <w:fldChar w:fldCharType="end"/>
        </w:r>
      </w:hyperlink>
    </w:p>
    <w:p w:rsidR="00683066" w:rsidRDefault="00683066" w14:paraId="6E98B69E" w14:textId="69B92DAD">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00">
        <w:r w:rsidRPr="00FB237E">
          <w:rPr>
            <w:rStyle w:val="Hyperlink"/>
            <w:noProof/>
          </w:rPr>
          <w:t>5.Taken verdelen en bijhouden</w:t>
        </w:r>
        <w:r>
          <w:rPr>
            <w:noProof/>
            <w:webHidden/>
          </w:rPr>
          <w:tab/>
        </w:r>
        <w:r>
          <w:rPr>
            <w:noProof/>
            <w:webHidden/>
          </w:rPr>
          <w:fldChar w:fldCharType="begin"/>
        </w:r>
        <w:r>
          <w:rPr>
            <w:noProof/>
            <w:webHidden/>
          </w:rPr>
          <w:instrText xml:space="preserve"> PAGEREF _Toc157876500 \h </w:instrText>
        </w:r>
        <w:r>
          <w:rPr>
            <w:noProof/>
            <w:webHidden/>
          </w:rPr>
        </w:r>
        <w:r>
          <w:rPr>
            <w:noProof/>
            <w:webHidden/>
          </w:rPr>
          <w:fldChar w:fldCharType="separate"/>
        </w:r>
        <w:r>
          <w:rPr>
            <w:noProof/>
            <w:webHidden/>
          </w:rPr>
          <w:t>26</w:t>
        </w:r>
        <w:r>
          <w:rPr>
            <w:noProof/>
            <w:webHidden/>
          </w:rPr>
          <w:fldChar w:fldCharType="end"/>
        </w:r>
      </w:hyperlink>
    </w:p>
    <w:p w:rsidR="00683066" w:rsidRDefault="00683066" w14:paraId="73A2BBA3" w14:textId="63294B62">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01">
        <w:r w:rsidRPr="00FB237E">
          <w:rPr>
            <w:rStyle w:val="Hyperlink"/>
            <w:noProof/>
          </w:rPr>
          <w:t xml:space="preserve">6. GIT </w:t>
        </w:r>
        <w:r w:rsidRPr="00FB237E">
          <w:rPr>
            <w:rStyle w:val="Hyperlink"/>
            <w:noProof/>
            <w:lang w:eastAsia="nl-NL"/>
          </w:rPr>
          <w:t>Werkafspraken start van een project</w:t>
        </w:r>
        <w:r>
          <w:rPr>
            <w:noProof/>
            <w:webHidden/>
          </w:rPr>
          <w:tab/>
        </w:r>
        <w:r>
          <w:rPr>
            <w:noProof/>
            <w:webHidden/>
          </w:rPr>
          <w:fldChar w:fldCharType="begin"/>
        </w:r>
        <w:r>
          <w:rPr>
            <w:noProof/>
            <w:webHidden/>
          </w:rPr>
          <w:instrText xml:space="preserve"> PAGEREF _Toc157876501 \h </w:instrText>
        </w:r>
        <w:r>
          <w:rPr>
            <w:noProof/>
            <w:webHidden/>
          </w:rPr>
        </w:r>
        <w:r>
          <w:rPr>
            <w:noProof/>
            <w:webHidden/>
          </w:rPr>
          <w:fldChar w:fldCharType="separate"/>
        </w:r>
        <w:r>
          <w:rPr>
            <w:noProof/>
            <w:webHidden/>
          </w:rPr>
          <w:t>30</w:t>
        </w:r>
        <w:r>
          <w:rPr>
            <w:noProof/>
            <w:webHidden/>
          </w:rPr>
          <w:fldChar w:fldCharType="end"/>
        </w:r>
      </w:hyperlink>
    </w:p>
    <w:p w:rsidR="00683066" w:rsidRDefault="00683066" w14:paraId="45056050" w14:textId="06EDD9F0">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02">
        <w:r w:rsidRPr="00FB237E">
          <w:rPr>
            <w:rStyle w:val="Hyperlink"/>
            <w:noProof/>
          </w:rPr>
          <w:t>7.Verwachtingmanagement</w:t>
        </w:r>
        <w:r>
          <w:rPr>
            <w:noProof/>
            <w:webHidden/>
          </w:rPr>
          <w:tab/>
        </w:r>
        <w:r>
          <w:rPr>
            <w:noProof/>
            <w:webHidden/>
          </w:rPr>
          <w:fldChar w:fldCharType="begin"/>
        </w:r>
        <w:r>
          <w:rPr>
            <w:noProof/>
            <w:webHidden/>
          </w:rPr>
          <w:instrText xml:space="preserve"> PAGEREF _Toc157876502 \h </w:instrText>
        </w:r>
        <w:r>
          <w:rPr>
            <w:noProof/>
            <w:webHidden/>
          </w:rPr>
        </w:r>
        <w:r>
          <w:rPr>
            <w:noProof/>
            <w:webHidden/>
          </w:rPr>
          <w:fldChar w:fldCharType="separate"/>
        </w:r>
        <w:r>
          <w:rPr>
            <w:noProof/>
            <w:webHidden/>
          </w:rPr>
          <w:t>32</w:t>
        </w:r>
        <w:r>
          <w:rPr>
            <w:noProof/>
            <w:webHidden/>
          </w:rPr>
          <w:fldChar w:fldCharType="end"/>
        </w:r>
      </w:hyperlink>
    </w:p>
    <w:p w:rsidR="00683066" w:rsidRDefault="00683066" w14:paraId="7A4CBFE4" w14:textId="17194DB2">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03">
        <w:r w:rsidRPr="00FB237E">
          <w:rPr>
            <w:rStyle w:val="Hyperlink"/>
            <w:noProof/>
          </w:rPr>
          <w:t>8. Werken in de praktijk (deel 2)</w:t>
        </w:r>
        <w:r>
          <w:rPr>
            <w:noProof/>
            <w:webHidden/>
          </w:rPr>
          <w:tab/>
        </w:r>
        <w:r>
          <w:rPr>
            <w:noProof/>
            <w:webHidden/>
          </w:rPr>
          <w:fldChar w:fldCharType="begin"/>
        </w:r>
        <w:r>
          <w:rPr>
            <w:noProof/>
            <w:webHidden/>
          </w:rPr>
          <w:instrText xml:space="preserve"> PAGEREF _Toc157876503 \h </w:instrText>
        </w:r>
        <w:r>
          <w:rPr>
            <w:noProof/>
            <w:webHidden/>
          </w:rPr>
        </w:r>
        <w:r>
          <w:rPr>
            <w:noProof/>
            <w:webHidden/>
          </w:rPr>
          <w:fldChar w:fldCharType="separate"/>
        </w:r>
        <w:r>
          <w:rPr>
            <w:noProof/>
            <w:webHidden/>
          </w:rPr>
          <w:t>34</w:t>
        </w:r>
        <w:r>
          <w:rPr>
            <w:noProof/>
            <w:webHidden/>
          </w:rPr>
          <w:fldChar w:fldCharType="end"/>
        </w:r>
      </w:hyperlink>
    </w:p>
    <w:p w:rsidR="00683066" w:rsidRDefault="00683066" w14:paraId="6D6A7E11" w14:textId="33A9D4D1">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04">
        <w:r w:rsidRPr="00FB237E">
          <w:rPr>
            <w:rStyle w:val="Hyperlink"/>
            <w:noProof/>
          </w:rPr>
          <w:t>9. Opleveren: testen</w:t>
        </w:r>
        <w:r>
          <w:rPr>
            <w:noProof/>
            <w:webHidden/>
          </w:rPr>
          <w:tab/>
        </w:r>
        <w:r>
          <w:rPr>
            <w:noProof/>
            <w:webHidden/>
          </w:rPr>
          <w:fldChar w:fldCharType="begin"/>
        </w:r>
        <w:r>
          <w:rPr>
            <w:noProof/>
            <w:webHidden/>
          </w:rPr>
          <w:instrText xml:space="preserve"> PAGEREF _Toc157876504 \h </w:instrText>
        </w:r>
        <w:r>
          <w:rPr>
            <w:noProof/>
            <w:webHidden/>
          </w:rPr>
        </w:r>
        <w:r>
          <w:rPr>
            <w:noProof/>
            <w:webHidden/>
          </w:rPr>
          <w:fldChar w:fldCharType="separate"/>
        </w:r>
        <w:r>
          <w:rPr>
            <w:noProof/>
            <w:webHidden/>
          </w:rPr>
          <w:t>35</w:t>
        </w:r>
        <w:r>
          <w:rPr>
            <w:noProof/>
            <w:webHidden/>
          </w:rPr>
          <w:fldChar w:fldCharType="end"/>
        </w:r>
      </w:hyperlink>
    </w:p>
    <w:p w:rsidR="00683066" w:rsidRDefault="00683066" w14:paraId="29735647" w14:textId="2BAE6E11">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05">
        <w:r w:rsidRPr="00FB237E">
          <w:rPr>
            <w:rStyle w:val="Hyperlink"/>
            <w:noProof/>
          </w:rPr>
          <w:t>10 Opleveren: Implementeren en presenteren</w:t>
        </w:r>
        <w:r>
          <w:rPr>
            <w:noProof/>
            <w:webHidden/>
          </w:rPr>
          <w:tab/>
        </w:r>
        <w:r>
          <w:rPr>
            <w:noProof/>
            <w:webHidden/>
          </w:rPr>
          <w:fldChar w:fldCharType="begin"/>
        </w:r>
        <w:r>
          <w:rPr>
            <w:noProof/>
            <w:webHidden/>
          </w:rPr>
          <w:instrText xml:space="preserve"> PAGEREF _Toc157876505 \h </w:instrText>
        </w:r>
        <w:r>
          <w:rPr>
            <w:noProof/>
            <w:webHidden/>
          </w:rPr>
        </w:r>
        <w:r>
          <w:rPr>
            <w:noProof/>
            <w:webHidden/>
          </w:rPr>
          <w:fldChar w:fldCharType="separate"/>
        </w:r>
        <w:r>
          <w:rPr>
            <w:noProof/>
            <w:webHidden/>
          </w:rPr>
          <w:t>40</w:t>
        </w:r>
        <w:r>
          <w:rPr>
            <w:noProof/>
            <w:webHidden/>
          </w:rPr>
          <w:fldChar w:fldCharType="end"/>
        </w:r>
      </w:hyperlink>
    </w:p>
    <w:p w:rsidR="00683066" w:rsidRDefault="00683066" w14:paraId="48C19E43" w14:textId="3FD35885">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06">
        <w:r w:rsidRPr="00FB237E">
          <w:rPr>
            <w:rStyle w:val="Hyperlink"/>
            <w:noProof/>
          </w:rPr>
          <w:t>11. Acceptatietest voor B3</w:t>
        </w:r>
        <w:r>
          <w:rPr>
            <w:noProof/>
            <w:webHidden/>
          </w:rPr>
          <w:tab/>
        </w:r>
        <w:r>
          <w:rPr>
            <w:noProof/>
            <w:webHidden/>
          </w:rPr>
          <w:fldChar w:fldCharType="begin"/>
        </w:r>
        <w:r>
          <w:rPr>
            <w:noProof/>
            <w:webHidden/>
          </w:rPr>
          <w:instrText xml:space="preserve"> PAGEREF _Toc157876506 \h </w:instrText>
        </w:r>
        <w:r>
          <w:rPr>
            <w:noProof/>
            <w:webHidden/>
          </w:rPr>
        </w:r>
        <w:r>
          <w:rPr>
            <w:noProof/>
            <w:webHidden/>
          </w:rPr>
          <w:fldChar w:fldCharType="separate"/>
        </w:r>
        <w:r>
          <w:rPr>
            <w:noProof/>
            <w:webHidden/>
          </w:rPr>
          <w:t>42</w:t>
        </w:r>
        <w:r>
          <w:rPr>
            <w:noProof/>
            <w:webHidden/>
          </w:rPr>
          <w:fldChar w:fldCharType="end"/>
        </w:r>
      </w:hyperlink>
    </w:p>
    <w:p w:rsidR="00683066" w:rsidRDefault="00683066" w14:paraId="46E13A38" w14:textId="503629CF">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07">
        <w:r w:rsidRPr="00FB237E">
          <w:rPr>
            <w:rStyle w:val="Hyperlink"/>
            <w:noProof/>
          </w:rPr>
          <w:t>12. Werkafspraken en planning PRA B4</w:t>
        </w:r>
        <w:r>
          <w:rPr>
            <w:noProof/>
            <w:webHidden/>
          </w:rPr>
          <w:tab/>
        </w:r>
        <w:r>
          <w:rPr>
            <w:noProof/>
            <w:webHidden/>
          </w:rPr>
          <w:fldChar w:fldCharType="begin"/>
        </w:r>
        <w:r>
          <w:rPr>
            <w:noProof/>
            <w:webHidden/>
          </w:rPr>
          <w:instrText xml:space="preserve"> PAGEREF _Toc157876507 \h </w:instrText>
        </w:r>
        <w:r>
          <w:rPr>
            <w:noProof/>
            <w:webHidden/>
          </w:rPr>
        </w:r>
        <w:r>
          <w:rPr>
            <w:noProof/>
            <w:webHidden/>
          </w:rPr>
          <w:fldChar w:fldCharType="separate"/>
        </w:r>
        <w:r>
          <w:rPr>
            <w:noProof/>
            <w:webHidden/>
          </w:rPr>
          <w:t>43</w:t>
        </w:r>
        <w:r>
          <w:rPr>
            <w:noProof/>
            <w:webHidden/>
          </w:rPr>
          <w:fldChar w:fldCharType="end"/>
        </w:r>
      </w:hyperlink>
    </w:p>
    <w:p w:rsidR="00683066" w:rsidRDefault="00683066" w14:paraId="498353EE" w14:textId="766E9158">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08">
        <w:r w:rsidRPr="00FB237E">
          <w:rPr>
            <w:rStyle w:val="Hyperlink"/>
            <w:noProof/>
          </w:rPr>
          <w:t>13. Privacy en Ethiek</w:t>
        </w:r>
        <w:r>
          <w:rPr>
            <w:noProof/>
            <w:webHidden/>
          </w:rPr>
          <w:tab/>
        </w:r>
        <w:r>
          <w:rPr>
            <w:noProof/>
            <w:webHidden/>
          </w:rPr>
          <w:fldChar w:fldCharType="begin"/>
        </w:r>
        <w:r>
          <w:rPr>
            <w:noProof/>
            <w:webHidden/>
          </w:rPr>
          <w:instrText xml:space="preserve"> PAGEREF _Toc157876508 \h </w:instrText>
        </w:r>
        <w:r>
          <w:rPr>
            <w:noProof/>
            <w:webHidden/>
          </w:rPr>
        </w:r>
        <w:r>
          <w:rPr>
            <w:noProof/>
            <w:webHidden/>
          </w:rPr>
          <w:fldChar w:fldCharType="separate"/>
        </w:r>
        <w:r>
          <w:rPr>
            <w:noProof/>
            <w:webHidden/>
          </w:rPr>
          <w:t>43</w:t>
        </w:r>
        <w:r>
          <w:rPr>
            <w:noProof/>
            <w:webHidden/>
          </w:rPr>
          <w:fldChar w:fldCharType="end"/>
        </w:r>
      </w:hyperlink>
    </w:p>
    <w:p w:rsidR="00683066" w:rsidRDefault="00683066" w14:paraId="4E37A647" w14:textId="2DD2AC48">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09">
        <w:r w:rsidRPr="00FB237E">
          <w:rPr>
            <w:rStyle w:val="Hyperlink"/>
            <w:noProof/>
          </w:rPr>
          <w:t>14. Security</w:t>
        </w:r>
        <w:r>
          <w:rPr>
            <w:noProof/>
            <w:webHidden/>
          </w:rPr>
          <w:tab/>
        </w:r>
        <w:r>
          <w:rPr>
            <w:noProof/>
            <w:webHidden/>
          </w:rPr>
          <w:fldChar w:fldCharType="begin"/>
        </w:r>
        <w:r>
          <w:rPr>
            <w:noProof/>
            <w:webHidden/>
          </w:rPr>
          <w:instrText xml:space="preserve"> PAGEREF _Toc157876509 \h </w:instrText>
        </w:r>
        <w:r>
          <w:rPr>
            <w:noProof/>
            <w:webHidden/>
          </w:rPr>
        </w:r>
        <w:r>
          <w:rPr>
            <w:noProof/>
            <w:webHidden/>
          </w:rPr>
          <w:fldChar w:fldCharType="separate"/>
        </w:r>
        <w:r>
          <w:rPr>
            <w:noProof/>
            <w:webHidden/>
          </w:rPr>
          <w:t>46</w:t>
        </w:r>
        <w:r>
          <w:rPr>
            <w:noProof/>
            <w:webHidden/>
          </w:rPr>
          <w:fldChar w:fldCharType="end"/>
        </w:r>
      </w:hyperlink>
    </w:p>
    <w:p w:rsidR="00683066" w:rsidRDefault="00683066" w14:paraId="47F2E34F" w14:textId="75DCF60E">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10">
        <w:r w:rsidRPr="00FB237E">
          <w:rPr>
            <w:rStyle w:val="Hyperlink"/>
            <w:noProof/>
          </w:rPr>
          <w:t>15 Feedback geven en ontvangen (les 1)</w:t>
        </w:r>
        <w:r>
          <w:rPr>
            <w:noProof/>
            <w:webHidden/>
          </w:rPr>
          <w:tab/>
        </w:r>
        <w:r>
          <w:rPr>
            <w:noProof/>
            <w:webHidden/>
          </w:rPr>
          <w:fldChar w:fldCharType="begin"/>
        </w:r>
        <w:r>
          <w:rPr>
            <w:noProof/>
            <w:webHidden/>
          </w:rPr>
          <w:instrText xml:space="preserve"> PAGEREF _Toc157876510 \h </w:instrText>
        </w:r>
        <w:r>
          <w:rPr>
            <w:noProof/>
            <w:webHidden/>
          </w:rPr>
        </w:r>
        <w:r>
          <w:rPr>
            <w:noProof/>
            <w:webHidden/>
          </w:rPr>
          <w:fldChar w:fldCharType="separate"/>
        </w:r>
        <w:r>
          <w:rPr>
            <w:noProof/>
            <w:webHidden/>
          </w:rPr>
          <w:t>51</w:t>
        </w:r>
        <w:r>
          <w:rPr>
            <w:noProof/>
            <w:webHidden/>
          </w:rPr>
          <w:fldChar w:fldCharType="end"/>
        </w:r>
      </w:hyperlink>
    </w:p>
    <w:p w:rsidR="00683066" w:rsidRDefault="00683066" w14:paraId="4C072EA8" w14:textId="08B89D85">
      <w:pPr>
        <w:pStyle w:val="Inhopg1"/>
        <w:tabs>
          <w:tab w:val="right" w:leader="dot" w:pos="9628"/>
        </w:tabs>
        <w:rPr>
          <w:rFonts w:asciiTheme="minorHAnsi" w:hAnsiTheme="minorHAnsi" w:eastAsiaTheme="minorEastAsia" w:cstheme="minorBidi"/>
          <w:noProof/>
          <w:kern w:val="2"/>
          <w:sz w:val="22"/>
          <w:lang w:eastAsia="nl-NL"/>
          <w14:ligatures w14:val="standardContextual"/>
        </w:rPr>
      </w:pPr>
      <w:hyperlink w:history="1" w:anchor="_Toc157876511">
        <w:r w:rsidRPr="00FB237E">
          <w:rPr>
            <w:rStyle w:val="Hyperlink"/>
            <w:noProof/>
          </w:rPr>
          <w:t>16. Feedback geven en ontvangen (les 2)</w:t>
        </w:r>
        <w:r>
          <w:rPr>
            <w:noProof/>
            <w:webHidden/>
          </w:rPr>
          <w:tab/>
        </w:r>
        <w:r>
          <w:rPr>
            <w:noProof/>
            <w:webHidden/>
          </w:rPr>
          <w:fldChar w:fldCharType="begin"/>
        </w:r>
        <w:r>
          <w:rPr>
            <w:noProof/>
            <w:webHidden/>
          </w:rPr>
          <w:instrText xml:space="preserve"> PAGEREF _Toc157876511 \h </w:instrText>
        </w:r>
        <w:r>
          <w:rPr>
            <w:noProof/>
            <w:webHidden/>
          </w:rPr>
        </w:r>
        <w:r>
          <w:rPr>
            <w:noProof/>
            <w:webHidden/>
          </w:rPr>
          <w:fldChar w:fldCharType="separate"/>
        </w:r>
        <w:r>
          <w:rPr>
            <w:noProof/>
            <w:webHidden/>
          </w:rPr>
          <w:t>54</w:t>
        </w:r>
        <w:r>
          <w:rPr>
            <w:noProof/>
            <w:webHidden/>
          </w:rPr>
          <w:fldChar w:fldCharType="end"/>
        </w:r>
      </w:hyperlink>
    </w:p>
    <w:p w:rsidRPr="00B5678D" w:rsidR="00B5678D" w:rsidP="00B5678D" w:rsidRDefault="0047150C" w14:paraId="5116BF1C" w14:textId="77777777">
      <w:pPr>
        <w:spacing w:after="0" w:line="240" w:lineRule="auto"/>
      </w:pPr>
      <w:r>
        <w:fldChar w:fldCharType="end"/>
      </w:r>
    </w:p>
    <w:p w:rsidR="00526D51" w:rsidP="0047150C" w:rsidRDefault="00526D51" w14:paraId="70AE7E98" w14:textId="77777777">
      <w:pPr>
        <w:sectPr w:rsidR="00526D51" w:rsidSect="002E1ECC">
          <w:pgSz w:w="11906" w:h="16838" w:orient="portrait"/>
          <w:pgMar w:top="1134" w:right="1134" w:bottom="1134" w:left="1134" w:header="709" w:footer="709" w:gutter="0"/>
          <w:cols w:space="708"/>
          <w:docGrid w:linePitch="360"/>
        </w:sectPr>
      </w:pPr>
    </w:p>
    <w:p w:rsidR="00DF6EB3" w:rsidP="004B1A3D" w:rsidRDefault="00DF6EB3" w14:paraId="713B7CDC" w14:textId="77777777">
      <w:pPr>
        <w:pStyle w:val="Kop1"/>
      </w:pPr>
      <w:bookmarkStart w:name="_Toc135225169" w:id="2"/>
      <w:bookmarkStart w:name="_Toc157692159" w:id="3"/>
      <w:bookmarkStart w:name="_Toc157413972" w:id="4"/>
      <w:bookmarkStart w:name="_Toc157876491" w:id="5"/>
      <w:r>
        <w:t>I. Over deze module</w:t>
      </w:r>
      <w:bookmarkEnd w:id="2"/>
      <w:bookmarkEnd w:id="3"/>
      <w:bookmarkEnd w:id="5"/>
      <w:r>
        <w:tab/>
      </w:r>
    </w:p>
    <w:p w:rsidR="00DF6EB3" w:rsidP="00DF6EB3" w:rsidRDefault="00DF6EB3" w14:paraId="1231F6A4" w14:textId="77777777">
      <w:pPr>
        <w:pStyle w:val="Kop2"/>
      </w:pPr>
      <w:r>
        <w:t>Doelstelling en relevantie</w:t>
      </w:r>
    </w:p>
    <w:p w:rsidR="00DF6EB3" w:rsidP="00DF6EB3" w:rsidRDefault="00DF6EB3" w14:paraId="21CFA8A7" w14:textId="77777777">
      <w:r>
        <w:t>In het vak PRO gaan we in op alle vaardigheden die je nodig hebt als Software Developer buiten het programmeren zelf. Als Developer zal je vaak op projectbasis binnen een team werken. Het is dus belangrijk dat je competenties aanleert die je kunnen helpen om binnen een team te kunnen functioneren. Denk aan samenwerken / communiceren / feedback ontvangen en geven/ over code praten en code delen. Wanneer je in een projectgroep werkt dan wordt er ook van je verwacht dat je vaardigheden hebt om het project in goede banen te leiden. Je leert termen en technieken met betrekking tot Projectmanagement en zal deze toepassen in het vak PRA.</w:t>
      </w:r>
    </w:p>
    <w:p w:rsidR="00C13697" w:rsidP="00C13697" w:rsidRDefault="00C13697" w14:paraId="3685D58D" w14:textId="77777777">
      <w:r>
        <w:t xml:space="preserve">Het vak PRO in Blok B bestaat uit 4 modules: </w:t>
      </w:r>
    </w:p>
    <w:p w:rsidR="00C13697" w:rsidP="00C13697" w:rsidRDefault="00C13697" w14:paraId="475E559E" w14:textId="77777777">
      <w:r>
        <w:t>GIT; Samenwerken / Plannen en Security/Ethiek en Privacy</w:t>
      </w:r>
    </w:p>
    <w:p w:rsidR="00C13697" w:rsidP="00C13697" w:rsidRDefault="00C13697" w14:paraId="09076E9C" w14:textId="77777777">
      <w:pPr>
        <w:rPr>
          <w:rFonts w:eastAsia="Times New Roman"/>
          <w:szCs w:val="20"/>
          <w:lang w:eastAsia="nl-NL"/>
        </w:rPr>
      </w:pPr>
      <w:r>
        <w:t xml:space="preserve">GIT: </w:t>
      </w:r>
      <w:r w:rsidRPr="00D80073">
        <w:rPr>
          <w:rFonts w:eastAsia="Times New Roman"/>
          <w:szCs w:val="20"/>
          <w:lang w:eastAsia="nl-NL"/>
        </w:rPr>
        <w:t xml:space="preserve">Deze module vormt de absolute introductie in het concept van versiebeheer. Studenten kunnen na deze module op eenvoudige wijze samenwerken via Git(Hub). Dit is immers de </w:t>
      </w:r>
      <w:r w:rsidRPr="00D80073">
        <w:rPr>
          <w:rFonts w:eastAsia="Times New Roman"/>
          <w:i/>
          <w:iCs/>
          <w:szCs w:val="20"/>
          <w:lang w:eastAsia="nl-NL"/>
        </w:rPr>
        <w:t>industry-standard</w:t>
      </w:r>
      <w:r w:rsidRPr="00D80073">
        <w:rPr>
          <w:rFonts w:eastAsia="Times New Roman"/>
          <w:szCs w:val="20"/>
          <w:lang w:eastAsia="nl-NL"/>
        </w:rPr>
        <w:t xml:space="preserve">. In latere blokken komen concepten als </w:t>
      </w:r>
      <w:r w:rsidRPr="00D80073">
        <w:rPr>
          <w:rFonts w:eastAsia="Times New Roman"/>
          <w:i/>
          <w:iCs/>
          <w:szCs w:val="20"/>
          <w:lang w:eastAsia="nl-NL"/>
        </w:rPr>
        <w:t>branching</w:t>
      </w:r>
      <w:r w:rsidRPr="00D80073">
        <w:rPr>
          <w:rFonts w:eastAsia="Times New Roman"/>
          <w:szCs w:val="20"/>
          <w:lang w:eastAsia="nl-NL"/>
        </w:rPr>
        <w:t xml:space="preserve"> nog aan bod, voor nu draait het om de basiskennis</w:t>
      </w:r>
    </w:p>
    <w:p w:rsidR="00C13697" w:rsidP="00C13697" w:rsidRDefault="00C13697" w14:paraId="7D2B12D6" w14:textId="77777777">
      <w:r>
        <w:t>Plannnen en Samenwerken: Deze modules behandelen eerst het opstarten van een opdracht, ditmaal op een complexer niveau dan het vorige blok. Daarna wordt gekeken naar samenwerken aan een lopende opdracht.</w:t>
      </w:r>
    </w:p>
    <w:p w:rsidR="00C13697" w:rsidP="00C13697" w:rsidRDefault="00C13697" w14:paraId="787E9679" w14:textId="77777777">
      <w:r>
        <w:t>Het plannen en samenwerken zijn in Blok B nog relatief ‘kleine’ onderwerpen en bovendien grijpen ze erg in elkaar in de eerste fase van een opdracht. Een goede plan-fase is immers de basis om goed te kunnen samenwerken.</w:t>
      </w:r>
    </w:p>
    <w:p w:rsidR="00C13697" w:rsidP="00C13697" w:rsidRDefault="00C13697" w14:paraId="2B5F8E2E" w14:textId="77777777"/>
    <w:p w:rsidR="00C13697" w:rsidP="00C13697" w:rsidRDefault="00C13697" w14:paraId="0BDE35AF" w14:textId="77777777">
      <w:pPr>
        <w:rPr>
          <w:rFonts w:eastAsia="Times New Roman"/>
          <w:szCs w:val="20"/>
          <w:lang w:eastAsia="nl-NL"/>
        </w:rPr>
      </w:pPr>
    </w:p>
    <w:p w:rsidRPr="00C13697" w:rsidR="00DF6EB3" w:rsidP="00DF6EB3" w:rsidRDefault="00C13697" w14:paraId="66BE2C2D" w14:textId="77777777">
      <w:r>
        <w:t xml:space="preserve"> </w:t>
      </w:r>
    </w:p>
    <w:p w:rsidRPr="00691630" w:rsidR="00DF6EB3" w:rsidP="00DF6EB3" w:rsidRDefault="00DF6EB3" w14:paraId="28B19DA1" w14:textId="77777777">
      <w:pPr>
        <w:pStyle w:val="Kop2"/>
      </w:pPr>
      <w:r w:rsidRPr="00691630">
        <w:t>Werkwijze</w:t>
      </w:r>
    </w:p>
    <w:p w:rsidRPr="00691630" w:rsidR="00DF6EB3" w:rsidP="00DF6EB3" w:rsidRDefault="00DF6EB3" w14:paraId="40F8F6D1" w14:textId="77777777">
      <w:r>
        <w:t>Het vak</w:t>
      </w:r>
      <w:r w:rsidRPr="00691630">
        <w:t xml:space="preserve"> is opgedeeld in meerdere hoofdstukken, met daarin verschillende subsecties. Je zal doorgaans meer dan een week doen over het afronden van een hoofdstuk. Daarbij wordt van je verwacht dat je inleveropdrachten maakt en inlevert. Het is van belang dat je deze opdrachten maakt, zodat je optimaal voorbereid bent voor je proeve van bekwaamheid. Vraag de docent om feedback wanneer je daar behoefte aan hebt.</w:t>
      </w:r>
    </w:p>
    <w:p w:rsidRPr="00691630" w:rsidR="00DF6EB3" w:rsidP="00DF6EB3" w:rsidRDefault="00DF6EB3" w14:paraId="2A2174C9" w14:textId="77777777">
      <w:pPr>
        <w:pStyle w:val="Kop2"/>
      </w:pPr>
      <w:r w:rsidRPr="00691630">
        <w:t>Samenhang met andere onderdelen</w:t>
      </w:r>
    </w:p>
    <w:p w:rsidRPr="009E4AFC" w:rsidR="00DF6EB3" w:rsidP="00DF6EB3" w:rsidRDefault="00C13697" w14:paraId="608A1A16" w14:textId="77777777">
      <w:r>
        <w:t>Er wordt van je in de PRA opdrachten verwacht dat je a</w:t>
      </w:r>
      <w:r w:rsidR="00DF6EB3">
        <w:t xml:space="preserve">lle vaardigheden die je bij PRO krijgt aangeboden en </w:t>
      </w:r>
      <w:r>
        <w:t xml:space="preserve">worden </w:t>
      </w:r>
      <w:r w:rsidR="00DF6EB3">
        <w:t>geoefend</w:t>
      </w:r>
      <w:r>
        <w:t>, zelfstandig kan toepassen. Dat geldt ook voor de vaardigheden die in eerdere PRO blokken aan bod zijn gekomen.</w:t>
      </w:r>
    </w:p>
    <w:p w:rsidRPr="00691630" w:rsidR="00DF6EB3" w:rsidP="00DF6EB3" w:rsidRDefault="00DF6EB3" w14:paraId="2D179A61" w14:textId="77777777">
      <w:pPr>
        <w:pStyle w:val="Kop2"/>
      </w:pPr>
      <w:r w:rsidRPr="00691630">
        <w:t>Materiaal- en middelenlijst</w:t>
      </w:r>
    </w:p>
    <w:p w:rsidRPr="00D80073" w:rsidR="00C13697" w:rsidP="00C13697" w:rsidRDefault="00C13697" w14:paraId="7D8A53A6" w14:textId="77777777">
      <w:pPr>
        <w:numPr>
          <w:ilvl w:val="0"/>
          <w:numId w:val="124"/>
        </w:numPr>
        <w:spacing w:after="0" w:line="240" w:lineRule="auto"/>
        <w:textAlignment w:val="baseline"/>
        <w:rPr>
          <w:rFonts w:eastAsia="Times New Roman"/>
          <w:szCs w:val="20"/>
          <w:lang w:eastAsia="nl-NL"/>
        </w:rPr>
      </w:pPr>
      <w:r w:rsidRPr="00D80073">
        <w:rPr>
          <w:rFonts w:eastAsia="Times New Roman"/>
          <w:szCs w:val="20"/>
          <w:lang w:eastAsia="nl-NL"/>
        </w:rPr>
        <w:t>GitHub-account </w:t>
      </w:r>
    </w:p>
    <w:p w:rsidRPr="00D80073" w:rsidR="00C13697" w:rsidP="00C13697" w:rsidRDefault="00C13697" w14:paraId="3EB81465" w14:textId="77777777">
      <w:pPr>
        <w:numPr>
          <w:ilvl w:val="0"/>
          <w:numId w:val="124"/>
        </w:numPr>
        <w:spacing w:after="0" w:line="240" w:lineRule="auto"/>
        <w:textAlignment w:val="baseline"/>
        <w:rPr>
          <w:rFonts w:eastAsia="Times New Roman"/>
          <w:szCs w:val="20"/>
          <w:lang w:eastAsia="nl-NL"/>
        </w:rPr>
      </w:pPr>
      <w:r w:rsidRPr="00D80073">
        <w:rPr>
          <w:rFonts w:eastAsia="Times New Roman"/>
          <w:szCs w:val="20"/>
          <w:lang w:eastAsia="nl-NL"/>
        </w:rPr>
        <w:t>GitHub Desktop </w:t>
      </w:r>
    </w:p>
    <w:p w:rsidR="00DF6EB3" w:rsidP="00DF6EB3" w:rsidRDefault="00DF6EB3" w14:paraId="36F341BB" w14:textId="77777777">
      <w:pPr>
        <w:pStyle w:val="Lijstalinea"/>
        <w:numPr>
          <w:ilvl w:val="0"/>
          <w:numId w:val="124"/>
        </w:numPr>
        <w:spacing w:line="360" w:lineRule="auto"/>
      </w:pPr>
      <w:r w:rsidRPr="00691630">
        <w:t>Toegang tot Itslearning</w:t>
      </w:r>
    </w:p>
    <w:p w:rsidRPr="00691630" w:rsidR="00DF6EB3" w:rsidP="00DF6EB3" w:rsidRDefault="00DF6EB3" w14:paraId="2D2D7103" w14:textId="77777777">
      <w:pPr>
        <w:pStyle w:val="Kop2"/>
      </w:pPr>
      <w:r w:rsidRPr="00691630">
        <w:t>Feedback-momenten</w:t>
      </w:r>
    </w:p>
    <w:p w:rsidR="00DF6EB3" w:rsidP="00DF6EB3" w:rsidRDefault="00DF6EB3" w14:paraId="43553DE8" w14:textId="77777777">
      <w:r>
        <w:t xml:space="preserve">Gedurende dit blok meten we je voortgang met feedback-momenten. Je krijgt studiepunten voor ieder succesvol afgerond feedbackmoment. In deze module tellen enkele van de Inleveropdrachten als feedbackmoment. Je herkent die inleveropdrachten aan dit icoon: </w:t>
      </w:r>
      <w:r w:rsidRPr="000349B1">
        <w:rPr>
          <mc:AlternateContent>
            <mc:Choice Requires="w16se"/>
            <mc:Fallback>
              <w:rFonts w:ascii="Segoe UI Emoji" w:hAnsi="Segoe UI Emoji" w:eastAsia="Segoe UI Emoji" w:cs="Segoe UI Emoji"/>
            </mc:Fallback>
          </mc:AlternateContent>
          <w:color w:val="000000" w:themeColor="text1"/>
        </w:rPr>
        <mc:AlternateContent>
          <mc:Choice Requires="w16se">
            <w16se:symEx w16se:font="Segoe UI Emoji" w16se:char="1F4C2"/>
          </mc:Choice>
          <mc:Fallback>
            <w:t>📂</w:t>
          </mc:Fallback>
        </mc:AlternateContent>
      </w:r>
    </w:p>
    <w:p w:rsidR="001B3ADD" w:rsidRDefault="001B3ADD" w14:paraId="3834C180" w14:textId="77777777">
      <w:pPr>
        <w:rPr>
          <w:rFonts w:ascii="Arial Black" w:hAnsi="Arial Black" w:eastAsiaTheme="majorEastAsia"/>
          <w:b/>
          <w:bCs/>
          <w:sz w:val="22"/>
          <w:szCs w:val="26"/>
          <w:highlight w:val="lightGray"/>
        </w:rPr>
      </w:pPr>
      <w:r>
        <w:rPr>
          <w:highlight w:val="lightGray"/>
        </w:rPr>
        <w:br w:type="page"/>
      </w:r>
    </w:p>
    <w:p w:rsidR="00DF6EB3" w:rsidP="001B3ADD" w:rsidRDefault="00DF6EB3" w14:paraId="5AF02BA2" w14:textId="77777777">
      <w:pPr>
        <w:pStyle w:val="Kop2"/>
      </w:pPr>
      <w:r>
        <w:t>Samenhang met de ICO-V</w:t>
      </w:r>
    </w:p>
    <w:tbl>
      <w:tblPr>
        <w:tblStyle w:val="Tabelras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696"/>
        <w:gridCol w:w="1566"/>
        <w:gridCol w:w="1553"/>
      </w:tblGrid>
      <w:tr w:rsidR="008A17A8" w:rsidTr="00745EB2" w14:paraId="79F5DE40" w14:textId="77777777">
        <w:trPr>
          <w:trHeight w:val="1348"/>
        </w:trPr>
        <w:tc>
          <w:tcPr>
            <w:tcW w:w="1696" w:type="dxa"/>
          </w:tcPr>
          <w:p w:rsidR="00415ED4" w:rsidP="00745EB2" w:rsidRDefault="00415ED4" w14:paraId="496DA93B" w14:textId="1FBF5C96">
            <w:pPr>
              <w:jc w:val="center"/>
            </w:pPr>
            <w:r w:rsidRPr="000F4D93">
              <w:rPr>
                <w:noProof/>
              </w:rPr>
              <w:drawing>
                <wp:inline distT="0" distB="0" distL="0" distR="0" wp14:anchorId="672CEF21" wp14:editId="4A029BF2">
                  <wp:extent cx="766293" cy="766293"/>
                  <wp:effectExtent l="0" t="0" r="0" b="0"/>
                  <wp:docPr id="51" name="Afbeelding 51" descr="Afbeelding met tekst, Lettertype, cirkel,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fbeelding 51" descr="Afbeelding met tekst, Lettertype, cirkel, logo&#10;&#10;Automatisch gegenereerde beschrijvi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83287" cy="783287"/>
                          </a:xfrm>
                          <a:prstGeom prst="rect">
                            <a:avLst/>
                          </a:prstGeom>
                        </pic:spPr>
                      </pic:pic>
                    </a:graphicData>
                  </a:graphic>
                </wp:inline>
              </w:drawing>
            </w:r>
          </w:p>
        </w:tc>
        <w:tc>
          <w:tcPr>
            <w:tcW w:w="1566" w:type="dxa"/>
          </w:tcPr>
          <w:p w:rsidR="00415ED4" w:rsidP="00745EB2" w:rsidRDefault="00415ED4" w14:paraId="0F021082" w14:textId="77777777">
            <w:pPr>
              <w:jc w:val="center"/>
            </w:pPr>
            <w:r w:rsidRPr="000F4D93">
              <w:rPr>
                <w:noProof/>
              </w:rPr>
              <w:drawing>
                <wp:inline distT="0" distB="0" distL="0" distR="0" wp14:anchorId="187F4EA6" wp14:editId="3EDFF851">
                  <wp:extent cx="746974" cy="746974"/>
                  <wp:effectExtent l="0" t="0" r="0" b="0"/>
                  <wp:docPr id="52" name="Afbeelding 52" descr="Afbeelding met tekening, sp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U11-06.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60553" cy="760553"/>
                          </a:xfrm>
                          <a:prstGeom prst="rect">
                            <a:avLst/>
                          </a:prstGeom>
                        </pic:spPr>
                      </pic:pic>
                    </a:graphicData>
                  </a:graphic>
                </wp:inline>
              </w:drawing>
            </w:r>
          </w:p>
        </w:tc>
        <w:tc>
          <w:tcPr>
            <w:tcW w:w="1553" w:type="dxa"/>
          </w:tcPr>
          <w:p w:rsidR="00415ED4" w:rsidP="00745EB2" w:rsidRDefault="00415ED4" w14:paraId="5D3FF70F" w14:textId="77777777">
            <w:pPr>
              <w:jc w:val="center"/>
            </w:pPr>
            <w:r w:rsidRPr="000F4D93">
              <w:rPr>
                <w:noProof/>
              </w:rPr>
              <w:drawing>
                <wp:inline distT="0" distB="0" distL="0" distR="0" wp14:anchorId="7A777DEC" wp14:editId="1317E126">
                  <wp:extent cx="748115" cy="748115"/>
                  <wp:effectExtent l="19050" t="19050" r="33020" b="33020"/>
                  <wp:docPr id="53" name="Afbeelding 53" descr="Afbeelding met tekst, Lettertype, Graphics, cirk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Afbeelding 53" descr="Afbeelding met tekst, Lettertype, Graphics, cirkel&#10;&#10;Automatisch gegenereerde beschrijving"/>
                          <pic:cNvPicPr/>
                        </pic:nvPicPr>
                        <pic:blipFill>
                          <a:blip r:embed="rId17" cstate="print">
                            <a:extLst>
                              <a:ext uri="{28A0092B-C50C-407E-A947-70E740481C1C}">
                                <a14:useLocalDpi xmlns:a14="http://schemas.microsoft.com/office/drawing/2010/main" val="0"/>
                              </a:ext>
                            </a:extLst>
                          </a:blip>
                          <a:stretch>
                            <a:fillRect/>
                          </a:stretch>
                        </pic:blipFill>
                        <pic:spPr>
                          <a:xfrm rot="21427102">
                            <a:off x="0" y="0"/>
                            <a:ext cx="748321" cy="748321"/>
                          </a:xfrm>
                          <a:prstGeom prst="rect">
                            <a:avLst/>
                          </a:prstGeom>
                        </pic:spPr>
                      </pic:pic>
                    </a:graphicData>
                  </a:graphic>
                </wp:inline>
              </w:drawing>
            </w:r>
          </w:p>
        </w:tc>
      </w:tr>
      <w:tr w:rsidR="00415ED4" w:rsidTr="00745EB2" w14:paraId="1886B315" w14:textId="77777777">
        <w:trPr>
          <w:trHeight w:val="1402"/>
        </w:trPr>
        <w:tc>
          <w:tcPr>
            <w:tcW w:w="1696" w:type="dxa"/>
          </w:tcPr>
          <w:p w:rsidR="00415ED4" w:rsidP="00745EB2" w:rsidRDefault="00745EB2" w14:paraId="685C3B5A" w14:textId="414C3B3A">
            <w:pPr>
              <w:jc w:val="center"/>
            </w:pPr>
            <w:r>
              <w:rPr>
                <w:noProof/>
              </w:rPr>
              <w:drawing>
                <wp:inline distT="0" distB="0" distL="0" distR="0" wp14:anchorId="2488E9E0" wp14:editId="47892715">
                  <wp:extent cx="784604" cy="791845"/>
                  <wp:effectExtent l="0" t="0" r="0" b="8255"/>
                  <wp:docPr id="213017454" name="Afbeelding 10" descr="Afbeelding met cirkel, schermopname, Lettertype,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7454" name="Afbeelding 10" descr="Afbeelding met cirkel, schermopname, Lettertype, Graphics&#10;&#10;Automatisch gegenereerde beschrijv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90186" cy="797478"/>
                          </a:xfrm>
                          <a:prstGeom prst="rect">
                            <a:avLst/>
                          </a:prstGeom>
                          <a:noFill/>
                          <a:ln>
                            <a:noFill/>
                          </a:ln>
                        </pic:spPr>
                      </pic:pic>
                    </a:graphicData>
                  </a:graphic>
                </wp:inline>
              </w:drawing>
            </w:r>
          </w:p>
        </w:tc>
        <w:tc>
          <w:tcPr>
            <w:tcW w:w="1566" w:type="dxa"/>
          </w:tcPr>
          <w:p w:rsidR="00415ED4" w:rsidP="00745EB2" w:rsidRDefault="00745EB2" w14:paraId="355DE082" w14:textId="2DFD5D86">
            <w:pPr>
              <w:jc w:val="center"/>
            </w:pPr>
            <w:r>
              <w:rPr>
                <w:noProof/>
              </w:rPr>
              <w:drawing>
                <wp:inline distT="0" distB="0" distL="0" distR="0" wp14:anchorId="6BF9A349" wp14:editId="03D618FC">
                  <wp:extent cx="799359" cy="792050"/>
                  <wp:effectExtent l="0" t="0" r="1270" b="8255"/>
                  <wp:docPr id="719543449" name="Afbeelding 2" descr="Afbeelding met Lettertype, cirkel, schermopname,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43449" name="Afbeelding 2" descr="Afbeelding met Lettertype, cirkel, schermopname, Graphics&#10;&#10;Automatisch gegenereerde beschrijv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09856" cy="802451"/>
                          </a:xfrm>
                          <a:prstGeom prst="rect">
                            <a:avLst/>
                          </a:prstGeom>
                          <a:noFill/>
                          <a:ln>
                            <a:noFill/>
                          </a:ln>
                        </pic:spPr>
                      </pic:pic>
                    </a:graphicData>
                  </a:graphic>
                </wp:inline>
              </w:drawing>
            </w:r>
          </w:p>
        </w:tc>
        <w:tc>
          <w:tcPr>
            <w:tcW w:w="1553" w:type="dxa"/>
          </w:tcPr>
          <w:p w:rsidR="00415ED4" w:rsidP="00DF6EB3" w:rsidRDefault="00415ED4" w14:paraId="6D7ABBE2" w14:textId="77777777"/>
        </w:tc>
      </w:tr>
      <w:tr w:rsidR="00415ED4" w:rsidTr="00745EB2" w14:paraId="789E5968" w14:textId="77777777">
        <w:tc>
          <w:tcPr>
            <w:tcW w:w="1696" w:type="dxa"/>
          </w:tcPr>
          <w:p w:rsidR="00415ED4" w:rsidP="00745EB2" w:rsidRDefault="00745EB2" w14:paraId="7834C8B0" w14:textId="1C361CBE">
            <w:pPr>
              <w:jc w:val="center"/>
            </w:pPr>
            <w:r w:rsidRPr="00A672EA">
              <w:rPr>
                <w:noProof/>
              </w:rPr>
              <w:drawing>
                <wp:inline distT="0" distB="0" distL="0" distR="0" wp14:anchorId="62F96F80" wp14:editId="16377079">
                  <wp:extent cx="809349" cy="818609"/>
                  <wp:effectExtent l="0" t="0" r="0" b="635"/>
                  <wp:docPr id="1105934009" name="Afbeelding 1105934009" descr="Afbeelding met cirkel, Graphics, Lettertype, viole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fbeelding 57" descr="Afbeelding met cirkel, Graphics, Lettertype, violet&#10;&#10;Automatisch gegenereerde beschrijving"/>
                          <pic:cNvPicPr/>
                        </pic:nvPicPr>
                        <pic:blipFill>
                          <a:blip r:embed="rId20">
                            <a:extLst>
                              <a:ext uri="{28A0092B-C50C-407E-A947-70E740481C1C}">
                                <a14:useLocalDpi xmlns:a14="http://schemas.microsoft.com/office/drawing/2010/main" val="0"/>
                              </a:ext>
                            </a:extLst>
                          </a:blip>
                          <a:stretch>
                            <a:fillRect/>
                          </a:stretch>
                        </pic:blipFill>
                        <pic:spPr>
                          <a:xfrm>
                            <a:off x="0" y="0"/>
                            <a:ext cx="809349" cy="818609"/>
                          </a:xfrm>
                          <a:prstGeom prst="rect">
                            <a:avLst/>
                          </a:prstGeom>
                        </pic:spPr>
                      </pic:pic>
                    </a:graphicData>
                  </a:graphic>
                </wp:inline>
              </w:drawing>
            </w:r>
          </w:p>
        </w:tc>
        <w:tc>
          <w:tcPr>
            <w:tcW w:w="1566" w:type="dxa"/>
          </w:tcPr>
          <w:p w:rsidR="00415ED4" w:rsidP="00745EB2" w:rsidRDefault="00745EB2" w14:paraId="1C03FCE7" w14:textId="7615944F">
            <w:pPr>
              <w:jc w:val="center"/>
            </w:pPr>
            <w:r w:rsidRPr="00A672EA">
              <w:rPr>
                <w:noProof/>
              </w:rPr>
              <w:drawing>
                <wp:inline distT="0" distB="0" distL="0" distR="0" wp14:anchorId="34E7973B" wp14:editId="19F730D6">
                  <wp:extent cx="779145" cy="779145"/>
                  <wp:effectExtent l="0" t="0" r="1905" b="1905"/>
                  <wp:docPr id="1506675119" name="Afbeelding 1506675119" descr="Afbeelding met cirkel, Lettertype, Graphics, viole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fbeelding 58" descr="Afbeelding met cirkel, Lettertype, Graphics, violet&#10;&#10;Automatisch gegenereerde beschrijving"/>
                          <pic:cNvPicPr/>
                        </pic:nvPicPr>
                        <pic:blipFill>
                          <a:blip r:embed="rId21">
                            <a:extLst>
                              <a:ext uri="{28A0092B-C50C-407E-A947-70E740481C1C}">
                                <a14:useLocalDpi xmlns:a14="http://schemas.microsoft.com/office/drawing/2010/main" val="0"/>
                              </a:ext>
                            </a:extLst>
                          </a:blip>
                          <a:stretch>
                            <a:fillRect/>
                          </a:stretch>
                        </pic:blipFill>
                        <pic:spPr>
                          <a:xfrm>
                            <a:off x="0" y="0"/>
                            <a:ext cx="784744" cy="784744"/>
                          </a:xfrm>
                          <a:prstGeom prst="rect">
                            <a:avLst/>
                          </a:prstGeom>
                        </pic:spPr>
                      </pic:pic>
                    </a:graphicData>
                  </a:graphic>
                </wp:inline>
              </w:drawing>
            </w:r>
          </w:p>
        </w:tc>
        <w:tc>
          <w:tcPr>
            <w:tcW w:w="1553" w:type="dxa"/>
          </w:tcPr>
          <w:p w:rsidR="00415ED4" w:rsidP="00DF6EB3" w:rsidRDefault="00415ED4" w14:paraId="6009F239" w14:textId="77777777"/>
        </w:tc>
      </w:tr>
      <w:tr w:rsidR="00415ED4" w:rsidTr="00745EB2" w14:paraId="32100943" w14:textId="77777777">
        <w:tc>
          <w:tcPr>
            <w:tcW w:w="1696" w:type="dxa"/>
          </w:tcPr>
          <w:p w:rsidR="00415ED4" w:rsidP="00745EB2" w:rsidRDefault="00745EB2" w14:paraId="6DD8EFC7" w14:textId="657CBDDC">
            <w:pPr>
              <w:jc w:val="center"/>
            </w:pPr>
            <w:r w:rsidRPr="00D80073">
              <w:rPr>
                <w:noProof/>
              </w:rPr>
              <w:drawing>
                <wp:inline distT="0" distB="0" distL="0" distR="0" wp14:anchorId="7D8C8F36" wp14:editId="145F1935">
                  <wp:extent cx="809349" cy="809349"/>
                  <wp:effectExtent l="0" t="0" r="0" b="0"/>
                  <wp:docPr id="607185007" name="Afbeelding 607185007" descr="Afbeelding met cirkel, Lettertype, Graphics, Kleurrijkheid&#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93335" name="Afbeelding 13" descr="Afbeelding met cirkel, Lettertype, Graphics, Kleurrijkheid&#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9516" cy="819516"/>
                          </a:xfrm>
                          <a:prstGeom prst="rect">
                            <a:avLst/>
                          </a:prstGeom>
                          <a:noFill/>
                          <a:ln>
                            <a:noFill/>
                          </a:ln>
                        </pic:spPr>
                      </pic:pic>
                    </a:graphicData>
                  </a:graphic>
                </wp:inline>
              </w:drawing>
            </w:r>
          </w:p>
        </w:tc>
        <w:tc>
          <w:tcPr>
            <w:tcW w:w="1566" w:type="dxa"/>
          </w:tcPr>
          <w:p w:rsidR="00415ED4" w:rsidP="00745EB2" w:rsidRDefault="00745EB2" w14:paraId="36738F05" w14:textId="561B29F6">
            <w:pPr>
              <w:jc w:val="center"/>
            </w:pPr>
            <w:r w:rsidRPr="000F4D93">
              <w:rPr>
                <w:noProof/>
              </w:rPr>
              <w:drawing>
                <wp:inline distT="0" distB="0" distL="0" distR="0" wp14:anchorId="6B25935D" wp14:editId="382E3885">
                  <wp:extent cx="799298" cy="801111"/>
                  <wp:effectExtent l="0" t="0" r="1270" b="0"/>
                  <wp:docPr id="56" name="Afbeelding 56" descr="Afbeelding met Lettertype, tekst, cirkel,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fbeelding 56" descr="Afbeelding met Lettertype, tekst, cirkel, Graphics&#10;&#10;Automatisch gegenereerde beschrijvi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9758" cy="811595"/>
                          </a:xfrm>
                          <a:prstGeom prst="rect">
                            <a:avLst/>
                          </a:prstGeom>
                        </pic:spPr>
                      </pic:pic>
                    </a:graphicData>
                  </a:graphic>
                </wp:inline>
              </w:drawing>
            </w:r>
          </w:p>
        </w:tc>
        <w:tc>
          <w:tcPr>
            <w:tcW w:w="1553" w:type="dxa"/>
          </w:tcPr>
          <w:p w:rsidR="00415ED4" w:rsidP="00745EB2" w:rsidRDefault="00745EB2" w14:paraId="0A4271AF" w14:textId="68493259">
            <w:pPr>
              <w:jc w:val="center"/>
            </w:pPr>
            <w:r w:rsidRPr="000F4D93">
              <w:rPr>
                <w:noProof/>
              </w:rPr>
              <w:drawing>
                <wp:inline distT="0" distB="0" distL="0" distR="0" wp14:anchorId="5B1D7DD6" wp14:editId="43FD9995">
                  <wp:extent cx="776836" cy="778606"/>
                  <wp:effectExtent l="0" t="0" r="4445" b="2540"/>
                  <wp:docPr id="42" name="Afbeelding 42" descr="Afbeelding met Lettertype, cirkel, Graphics,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fbeelding 42" descr="Afbeelding met Lettertype, cirkel, Graphics, tekst&#10;&#10;Automatisch gegenereerde beschrijv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78761" cy="780535"/>
                          </a:xfrm>
                          <a:prstGeom prst="rect">
                            <a:avLst/>
                          </a:prstGeom>
                          <a:noFill/>
                        </pic:spPr>
                      </pic:pic>
                    </a:graphicData>
                  </a:graphic>
                </wp:inline>
              </w:drawing>
            </w:r>
          </w:p>
        </w:tc>
      </w:tr>
    </w:tbl>
    <w:p w:rsidR="00415ED4" w:rsidP="00DF6EB3" w:rsidRDefault="00415ED4" w14:paraId="2C401C25" w14:textId="77777777"/>
    <w:p w:rsidRPr="00691630" w:rsidR="00DF6EB3" w:rsidP="00745EB2" w:rsidRDefault="00DF6EB3" w14:paraId="1E11DF05" w14:textId="0252FE87">
      <w:pPr>
        <w:pStyle w:val="Kop1"/>
      </w:pPr>
      <w:r>
        <w:br w:type="page"/>
      </w:r>
      <w:bookmarkStart w:name="_Toc138165450" w:id="6"/>
      <w:bookmarkStart w:name="_Toc157692160" w:id="7"/>
      <w:bookmarkStart w:name="_Toc157876492" w:id="8"/>
      <w:r w:rsidRPr="00691630">
        <w:t>II. Studiewijzer</w:t>
      </w:r>
      <w:bookmarkEnd w:id="6"/>
      <w:bookmarkEnd w:id="7"/>
      <w:r w:rsidR="00745EB2">
        <w:t xml:space="preserve"> BLOK B</w:t>
      </w:r>
      <w:bookmarkEnd w:id="8"/>
    </w:p>
    <w:p w:rsidRPr="006C3963" w:rsidR="00DF6EB3" w:rsidP="00DF6EB3" w:rsidRDefault="00DF6EB3" w14:paraId="2EA57638" w14:textId="77777777">
      <w:pPr>
        <w:spacing w:before="240"/>
        <w:rPr>
          <w:i/>
          <w:iCs/>
          <w:sz w:val="18"/>
          <w:szCs w:val="20"/>
        </w:rPr>
      </w:pPr>
      <w:r w:rsidRPr="006C3963">
        <w:rPr>
          <w:i/>
          <w:iCs/>
          <w:color w:val="000000" w:themeColor="text1"/>
          <w:sz w:val="18"/>
          <w:szCs w:val="20"/>
        </w:rPr>
        <w:t xml:space="preserve">Inleveropdrachten met het </w:t>
      </w:r>
      <w:r w:rsidRPr="006C3963">
        <w:rPr>
          <mc:AlternateContent>
            <mc:Choice Requires="w16se"/>
            <mc:Fallback>
              <w:rFonts w:ascii="Segoe UI Emoji" w:hAnsi="Segoe UI Emoji" w:eastAsia="Segoe UI Emoji" w:cs="Segoe UI Emoji"/>
            </mc:Fallback>
          </mc:AlternateContent>
          <w:color w:val="000000" w:themeColor="text1"/>
          <w:sz w:val="18"/>
          <w:szCs w:val="20"/>
        </w:rPr>
        <mc:AlternateContent>
          <mc:Choice Requires="w16se">
            <w16se:symEx w16se:font="Segoe UI Emoji" w16se:char="1F4C2"/>
          </mc:Choice>
          <mc:Fallback>
            <w:t>📂</w:t>
          </mc:Fallback>
        </mc:AlternateContent>
      </w:r>
      <w:r w:rsidRPr="006C3963">
        <w:rPr>
          <w:i/>
          <w:iCs/>
          <w:color w:val="000000" w:themeColor="text1"/>
          <w:sz w:val="18"/>
          <w:szCs w:val="20"/>
        </w:rPr>
        <w:t>-icoon betreffen een feedbackmoment. Je ontvangt studiepunten voor het succesvol afronden ervan.</w:t>
      </w:r>
    </w:p>
    <w:p w:rsidRPr="00745EB2" w:rsidR="0047150C" w:rsidP="0047150C" w:rsidRDefault="0047150C" w14:paraId="1CB50D0D" w14:textId="45E0D1F0">
      <w:pPr>
        <w:rPr>
          <w:b/>
          <w:bCs/>
        </w:rPr>
      </w:pPr>
    </w:p>
    <w:tbl>
      <w:tblPr>
        <w:tblStyle w:val="Standaardtabel"/>
        <w:tblW w:w="0" w:type="auto"/>
        <w:tblBorders>
          <w:top w:val="single" w:sz="6"/>
          <w:left w:val="single" w:sz="6"/>
          <w:bottom w:val="single" w:sz="6"/>
          <w:right w:val="single" w:sz="6"/>
        </w:tblBorders>
        <w:tblLayout w:type="fixed"/>
        <w:tblLook w:val="04A0" w:firstRow="1" w:lastRow="0" w:firstColumn="1" w:lastColumn="0" w:noHBand="0" w:noVBand="1"/>
      </w:tblPr>
      <w:tblGrid>
        <w:gridCol w:w="780"/>
        <w:gridCol w:w="1170"/>
        <w:gridCol w:w="4020"/>
        <w:gridCol w:w="4065"/>
      </w:tblGrid>
      <w:tr xmlns:wp14="http://schemas.microsoft.com/office/word/2010/wordml" w:rsidR="3CB86EB4" w:rsidTr="3CB86EB4" w14:paraId="49C96A61"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5C8319B1" w14:textId="5A8BAC3E">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1"/>
                <w:bCs w:val="1"/>
                <w:i w:val="0"/>
                <w:iCs w:val="0"/>
                <w:caps w:val="0"/>
                <w:smallCaps w:val="0"/>
                <w:color w:val="000000" w:themeColor="text1" w:themeTint="FF" w:themeShade="FF"/>
                <w:sz w:val="20"/>
                <w:szCs w:val="20"/>
                <w:lang w:val="nl-NL"/>
              </w:rPr>
              <w:t>Week</w:t>
            </w:r>
            <w:r w:rsidRPr="3CB86EB4" w:rsidR="3CB86EB4">
              <w:rPr>
                <w:rFonts w:ascii="Arial" w:hAnsi="Arial" w:eastAsia="Arial" w:cs="Arial"/>
                <w:b w:val="0"/>
                <w:bCs w:val="0"/>
                <w:i w:val="0"/>
                <w:iCs w:val="0"/>
                <w:caps w:val="0"/>
                <w:smallCaps w:val="0"/>
                <w:color w:val="000000" w:themeColor="text1" w:themeTint="FF" w:themeShade="FF"/>
                <w:sz w:val="20"/>
                <w:szCs w:val="20"/>
                <w:lang w:val="nl-NL"/>
              </w:rPr>
              <w:t> </w:t>
            </w:r>
          </w:p>
        </w:tc>
        <w:tc>
          <w:tcPr>
            <w:tcW w:w="117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4FC5DD5F" w14:textId="58FA07DA">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1"/>
                <w:bCs w:val="1"/>
                <w:i w:val="0"/>
                <w:iCs w:val="0"/>
                <w:caps w:val="0"/>
                <w:smallCaps w:val="0"/>
                <w:color w:val="000000" w:themeColor="text1" w:themeTint="FF" w:themeShade="FF"/>
                <w:sz w:val="20"/>
                <w:szCs w:val="20"/>
                <w:lang w:val="nl-NL"/>
              </w:rPr>
              <w:t>Module</w:t>
            </w:r>
          </w:p>
        </w:tc>
        <w:tc>
          <w:tcPr>
            <w:tcW w:w="402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72D657E0" w14:textId="4D6D1127">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1"/>
                <w:bCs w:val="1"/>
                <w:i w:val="0"/>
                <w:iCs w:val="0"/>
                <w:caps w:val="0"/>
                <w:smallCaps w:val="0"/>
                <w:color w:val="000000" w:themeColor="text1" w:themeTint="FF" w:themeShade="FF"/>
                <w:sz w:val="20"/>
                <w:szCs w:val="20"/>
                <w:lang w:val="nl-NL"/>
              </w:rPr>
              <w:t>Hoofdstuk / onderwerpen</w:t>
            </w:r>
            <w:r w:rsidRPr="3CB86EB4" w:rsidR="3CB86EB4">
              <w:rPr>
                <w:rFonts w:ascii="Arial" w:hAnsi="Arial" w:eastAsia="Arial" w:cs="Arial"/>
                <w:b w:val="0"/>
                <w:bCs w:val="0"/>
                <w:i w:val="0"/>
                <w:iCs w:val="0"/>
                <w:caps w:val="0"/>
                <w:smallCaps w:val="0"/>
                <w:color w:val="000000" w:themeColor="text1" w:themeTint="FF" w:themeShade="FF"/>
                <w:sz w:val="20"/>
                <w:szCs w:val="20"/>
                <w:lang w:val="nl-NL"/>
              </w:rPr>
              <w:t> </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14172006" w14:textId="3864810B">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1"/>
                <w:bCs w:val="1"/>
                <w:i w:val="0"/>
                <w:iCs w:val="0"/>
                <w:caps w:val="0"/>
                <w:smallCaps w:val="0"/>
                <w:color w:val="000000" w:themeColor="text1" w:themeTint="FF" w:themeShade="FF"/>
                <w:sz w:val="20"/>
                <w:szCs w:val="20"/>
                <w:lang w:val="nl-NL"/>
              </w:rPr>
              <w:t>Inleveropdracht</w:t>
            </w:r>
            <w:r w:rsidRPr="3CB86EB4" w:rsidR="3CB86EB4">
              <w:rPr>
                <w:rFonts w:ascii="Arial" w:hAnsi="Arial" w:eastAsia="Arial" w:cs="Arial"/>
                <w:b w:val="0"/>
                <w:bCs w:val="0"/>
                <w:i w:val="0"/>
                <w:iCs w:val="0"/>
                <w:caps w:val="0"/>
                <w:smallCaps w:val="0"/>
                <w:color w:val="000000" w:themeColor="text1" w:themeTint="FF" w:themeShade="FF"/>
                <w:sz w:val="20"/>
                <w:szCs w:val="20"/>
                <w:lang w:val="nl-NL"/>
              </w:rPr>
              <w:t> </w:t>
            </w:r>
          </w:p>
        </w:tc>
      </w:tr>
      <w:tr xmlns:wp14="http://schemas.microsoft.com/office/word/2010/wordml" w:rsidR="3CB86EB4" w:rsidTr="3CB86EB4" w14:paraId="451F4343"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3462ADBE" w14:textId="307AC1ED">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1</w:t>
            </w:r>
            <w:r w:rsidRPr="3CB86EB4" w:rsidR="3CB86EB4">
              <w:rPr>
                <w:rFonts w:ascii="Arial" w:hAnsi="Arial" w:eastAsia="Arial" w:cs="Arial"/>
                <w:b w:val="0"/>
                <w:bCs w:val="0"/>
                <w:i w:val="0"/>
                <w:iCs w:val="0"/>
                <w:caps w:val="0"/>
                <w:smallCaps w:val="0"/>
                <w:color w:val="000000" w:themeColor="text1" w:themeTint="FF" w:themeShade="FF"/>
                <w:sz w:val="20"/>
                <w:szCs w:val="20"/>
                <w:lang w:val="nl-NL"/>
              </w:rPr>
              <w:t> </w:t>
            </w:r>
          </w:p>
        </w:tc>
        <w:tc>
          <w:tcPr>
            <w:tcW w:w="1170" w:type="dxa"/>
            <w:tcBorders>
              <w:top w:val="single" w:sz="12"/>
              <w:left w:val="single" w:sz="12"/>
              <w:bottom w:val="single" w:sz="12"/>
              <w:right w:val="single" w:sz="12"/>
            </w:tcBorders>
            <w:tcMar/>
            <w:vAlign w:val="top"/>
          </w:tcPr>
          <w:p w:rsidR="3CB86EB4" w:rsidP="3CB86EB4" w:rsidRDefault="3CB86EB4" w14:paraId="5311C4C4" w14:textId="71C27B75">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GIT</w:t>
            </w:r>
          </w:p>
        </w:tc>
        <w:tc>
          <w:tcPr>
            <w:tcW w:w="4020" w:type="dxa"/>
            <w:tcBorders>
              <w:top w:val="single" w:sz="12"/>
              <w:left w:val="single" w:sz="12"/>
              <w:bottom w:val="single" w:sz="12"/>
              <w:right w:val="single" w:sz="12"/>
            </w:tcBorders>
            <w:tcMar/>
            <w:vAlign w:val="top"/>
          </w:tcPr>
          <w:p w:rsidR="3CB86EB4" w:rsidP="3CB86EB4" w:rsidRDefault="3CB86EB4" w14:paraId="71EB3B4A" w14:textId="6EE783F9">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H1 – Git in je eentje </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788F9F4A" w14:textId="1BDEC3EF">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en-US"/>
              </w:rPr>
              <w:t>Lorem ipsum dolor sit commit </w:t>
            </w:r>
          </w:p>
        </w:tc>
      </w:tr>
      <w:tr xmlns:wp14="http://schemas.microsoft.com/office/word/2010/wordml" w:rsidR="3CB86EB4" w:rsidTr="3CB86EB4" w14:paraId="51A4E6BB"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6C9A714E" w14:textId="190AEF39">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2</w:t>
            </w:r>
            <w:r w:rsidRPr="3CB86EB4" w:rsidR="3CB86EB4">
              <w:rPr>
                <w:rFonts w:ascii="Arial" w:hAnsi="Arial" w:eastAsia="Arial" w:cs="Arial"/>
                <w:b w:val="0"/>
                <w:bCs w:val="0"/>
                <w:i w:val="0"/>
                <w:iCs w:val="0"/>
                <w:caps w:val="0"/>
                <w:smallCaps w:val="0"/>
                <w:color w:val="000000" w:themeColor="text1" w:themeTint="FF" w:themeShade="FF"/>
                <w:sz w:val="20"/>
                <w:szCs w:val="20"/>
                <w:lang w:val="nl-NL"/>
              </w:rPr>
              <w:t> </w:t>
            </w:r>
          </w:p>
        </w:tc>
        <w:tc>
          <w:tcPr>
            <w:tcW w:w="1170" w:type="dxa"/>
            <w:tcBorders>
              <w:top w:val="single" w:sz="12"/>
              <w:left w:val="single" w:sz="12"/>
              <w:bottom w:val="single" w:sz="12"/>
              <w:right w:val="single" w:sz="12"/>
            </w:tcBorders>
            <w:tcMar/>
            <w:vAlign w:val="top"/>
          </w:tcPr>
          <w:p w:rsidR="3CB86EB4" w:rsidP="3CB86EB4" w:rsidRDefault="3CB86EB4" w14:paraId="452F2339" w14:textId="53602A22">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GIT</w:t>
            </w:r>
          </w:p>
        </w:tc>
        <w:tc>
          <w:tcPr>
            <w:tcW w:w="4020" w:type="dxa"/>
            <w:tcBorders>
              <w:top w:val="single" w:sz="12"/>
              <w:left w:val="single" w:sz="12"/>
              <w:bottom w:val="single" w:sz="12"/>
              <w:right w:val="single" w:sz="12"/>
            </w:tcBorders>
            <w:tcMar/>
            <w:vAlign w:val="top"/>
          </w:tcPr>
          <w:p w:rsidR="3CB86EB4" w:rsidP="3CB86EB4" w:rsidRDefault="3CB86EB4" w14:paraId="1A68320B" w14:textId="1902233C">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H2 – Git met z’n tweeën </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66ED48F3" w14:textId="6363A071">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Conflict resolution </w:t>
            </w:r>
          </w:p>
        </w:tc>
      </w:tr>
      <w:tr xmlns:wp14="http://schemas.microsoft.com/office/word/2010/wordml" w:rsidR="3CB86EB4" w:rsidTr="3CB86EB4" w14:paraId="4577DBA4"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47C2709B" w14:textId="2A29EEB0">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3</w:t>
            </w:r>
            <w:r w:rsidRPr="3CB86EB4" w:rsidR="3CB86EB4">
              <w:rPr>
                <w:rFonts w:ascii="Arial" w:hAnsi="Arial" w:eastAsia="Arial" w:cs="Arial"/>
                <w:b w:val="0"/>
                <w:bCs w:val="0"/>
                <w:i w:val="0"/>
                <w:iCs w:val="0"/>
                <w:caps w:val="0"/>
                <w:smallCaps w:val="0"/>
                <w:color w:val="000000" w:themeColor="text1" w:themeTint="FF" w:themeShade="FF"/>
                <w:sz w:val="20"/>
                <w:szCs w:val="20"/>
                <w:lang w:val="nl-NL"/>
              </w:rPr>
              <w:t> </w:t>
            </w:r>
          </w:p>
        </w:tc>
        <w:tc>
          <w:tcPr>
            <w:tcW w:w="1170" w:type="dxa"/>
            <w:tcBorders>
              <w:top w:val="single" w:sz="12"/>
              <w:left w:val="single" w:sz="12"/>
              <w:bottom w:val="single" w:sz="12"/>
              <w:right w:val="single" w:sz="12"/>
            </w:tcBorders>
            <w:tcMar/>
            <w:vAlign w:val="top"/>
          </w:tcPr>
          <w:p w:rsidR="3CB86EB4" w:rsidP="3CB86EB4" w:rsidRDefault="3CB86EB4" w14:paraId="7B0BF126" w14:textId="2945F69D">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GIT</w:t>
            </w:r>
          </w:p>
        </w:tc>
        <w:tc>
          <w:tcPr>
            <w:tcW w:w="4020" w:type="dxa"/>
            <w:tcBorders>
              <w:top w:val="single" w:sz="12"/>
              <w:left w:val="single" w:sz="12"/>
              <w:bottom w:val="single" w:sz="12"/>
              <w:right w:val="single" w:sz="12"/>
            </w:tcBorders>
            <w:tcMar/>
            <w:vAlign w:val="top"/>
          </w:tcPr>
          <w:p w:rsidR="3CB86EB4" w:rsidP="3CB86EB4" w:rsidRDefault="3CB86EB4" w14:paraId="111B1044" w14:textId="5D8DE362">
            <w:pPr>
              <w:spacing w:after="0" w:line="240"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H3 – Conflicten oplossen </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2826A688" w14:textId="1A441262">
            <w:pPr>
              <w:spacing w:after="0" w:line="240" w:lineRule="auto"/>
              <w:rPr>
                <w:rFonts w:ascii="Arial" w:hAnsi="Arial" w:eastAsia="Arial" w:cs="Arial"/>
                <w:b w:val="0"/>
                <w:bCs w:val="0"/>
                <w:i w:val="0"/>
                <w:iCs w:val="0"/>
                <w:caps w:val="0"/>
                <w:smallCaps w:val="0"/>
                <w:color w:val="000000" w:themeColor="text1" w:themeTint="FF" w:themeShade="FF"/>
                <w:sz w:val="18"/>
                <w:szCs w:val="18"/>
              </w:rPr>
            </w:pPr>
            <w:r w:rsidRPr="3CB86EB4" w:rsidR="3CB86EB4">
              <w:rPr>
                <w:rFonts w:ascii="Segoe UI Emoji" w:hAnsi="Segoe UI Emoji" w:eastAsia="Segoe UI Emoji" w:cs="Segoe UI Emoji"/>
                <w:b w:val="0"/>
                <w:bCs w:val="0"/>
                <w:i w:val="0"/>
                <w:iCs w:val="0"/>
                <w:caps w:val="0"/>
                <w:smallCaps w:val="0"/>
                <w:color w:val="000000" w:themeColor="text1" w:themeTint="FF" w:themeShade="FF"/>
                <w:sz w:val="20"/>
                <w:szCs w:val="20"/>
                <w:lang w:val="nl-NL"/>
              </w:rPr>
              <w:t>📂</w:t>
            </w:r>
            <w:r w:rsidRPr="3CB86EB4" w:rsidR="3CB86EB4">
              <w:rPr>
                <w:rFonts w:ascii="Arial" w:hAnsi="Arial" w:eastAsia="Arial" w:cs="Arial"/>
                <w:b w:val="0"/>
                <w:bCs w:val="0"/>
                <w:i w:val="0"/>
                <w:iCs w:val="0"/>
                <w:caps w:val="0"/>
                <w:smallCaps w:val="0"/>
                <w:color w:val="000000" w:themeColor="text1" w:themeTint="FF" w:themeShade="FF"/>
                <w:sz w:val="18"/>
                <w:szCs w:val="18"/>
                <w:lang w:val="nl-NL"/>
              </w:rPr>
              <w:t>F9SA Eindmeeting GIT</w:t>
            </w:r>
          </w:p>
        </w:tc>
      </w:tr>
      <w:tr xmlns:wp14="http://schemas.microsoft.com/office/word/2010/wordml" w:rsidR="3CB86EB4" w:rsidTr="3CB86EB4" w14:paraId="513FA98C"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3EC82BAF" w14:textId="73ACE424">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4</w:t>
            </w:r>
          </w:p>
        </w:tc>
        <w:tc>
          <w:tcPr>
            <w:tcW w:w="1170" w:type="dxa"/>
            <w:tcBorders>
              <w:top w:val="single" w:sz="12"/>
              <w:left w:val="single" w:sz="12"/>
              <w:bottom w:val="single" w:sz="12"/>
              <w:right w:val="single" w:sz="12"/>
            </w:tcBorders>
            <w:tcMar/>
            <w:vAlign w:val="top"/>
          </w:tcPr>
          <w:p w:rsidR="3CB86EB4" w:rsidP="3CB86EB4" w:rsidRDefault="3CB86EB4" w14:paraId="445BB17E" w14:textId="266A573B">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SAM</w:t>
            </w:r>
          </w:p>
        </w:tc>
        <w:tc>
          <w:tcPr>
            <w:tcW w:w="4020" w:type="dxa"/>
            <w:tcBorders>
              <w:top w:val="single" w:sz="12"/>
              <w:left w:val="single" w:sz="12"/>
              <w:bottom w:val="single" w:sz="12"/>
              <w:right w:val="single" w:sz="12"/>
            </w:tcBorders>
            <w:tcMar/>
            <w:vAlign w:val="top"/>
          </w:tcPr>
          <w:p w:rsidR="3CB86EB4" w:rsidP="3CB86EB4" w:rsidRDefault="3CB86EB4" w14:paraId="148BDDB8" w14:textId="2541FC72">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H4 – Werken in de Praktijk(deel 1)</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32BCAEAF" w14:textId="29670AA7">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WK 4 Kruiswoordpuzzel</w:t>
            </w:r>
          </w:p>
        </w:tc>
      </w:tr>
      <w:tr xmlns:wp14="http://schemas.microsoft.com/office/word/2010/wordml" w:rsidR="3CB86EB4" w:rsidTr="3CB86EB4" w14:paraId="7AB181DD"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10DA90D3" w14:textId="571B1DCE">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5</w:t>
            </w:r>
          </w:p>
        </w:tc>
        <w:tc>
          <w:tcPr>
            <w:tcW w:w="1170" w:type="dxa"/>
            <w:tcBorders>
              <w:top w:val="single" w:sz="12"/>
              <w:left w:val="single" w:sz="12"/>
              <w:bottom w:val="single" w:sz="12"/>
              <w:right w:val="single" w:sz="12"/>
            </w:tcBorders>
            <w:tcMar/>
            <w:vAlign w:val="top"/>
          </w:tcPr>
          <w:p w:rsidR="3CB86EB4" w:rsidP="3CB86EB4" w:rsidRDefault="3CB86EB4" w14:paraId="7C57DC53" w14:textId="3501A403">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PLA</w:t>
            </w:r>
          </w:p>
        </w:tc>
        <w:tc>
          <w:tcPr>
            <w:tcW w:w="4020" w:type="dxa"/>
            <w:tcBorders>
              <w:top w:val="single" w:sz="12"/>
              <w:left w:val="single" w:sz="12"/>
              <w:bottom w:val="single" w:sz="12"/>
              <w:right w:val="single" w:sz="12"/>
            </w:tcBorders>
            <w:tcMar/>
            <w:vAlign w:val="top"/>
          </w:tcPr>
          <w:p w:rsidR="3CB86EB4" w:rsidP="3CB86EB4" w:rsidRDefault="3CB86EB4" w14:paraId="7E53CF17" w14:textId="302FBEFA">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H5 – Taken verdelen en bijhouden</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3F7462E0" w14:textId="048CFAB0">
            <w:pPr>
              <w:spacing w:line="259" w:lineRule="auto"/>
              <w:rPr>
                <w:rFonts w:ascii="Arial" w:hAnsi="Arial" w:eastAsia="Arial" w:cs="Arial"/>
                <w:b w:val="0"/>
                <w:bCs w:val="0"/>
                <w:i w:val="0"/>
                <w:iCs w:val="0"/>
                <w:caps w:val="0"/>
                <w:smallCaps w:val="0"/>
                <w:color w:val="000000" w:themeColor="text1" w:themeTint="FF" w:themeShade="FF"/>
                <w:sz w:val="20"/>
                <w:szCs w:val="20"/>
                <w:lang w:val="nl-NL"/>
              </w:rPr>
            </w:pPr>
          </w:p>
        </w:tc>
      </w:tr>
      <w:tr xmlns:wp14="http://schemas.microsoft.com/office/word/2010/wordml" w:rsidR="3CB86EB4" w:rsidTr="3CB86EB4" w14:paraId="1541E97E"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0E5DE0FA" w14:textId="3F492428">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6*</w:t>
            </w:r>
          </w:p>
        </w:tc>
        <w:tc>
          <w:tcPr>
            <w:tcW w:w="1170" w:type="dxa"/>
            <w:tcBorders>
              <w:top w:val="single" w:sz="12"/>
              <w:left w:val="single" w:sz="12"/>
              <w:bottom w:val="single" w:sz="12"/>
              <w:right w:val="single" w:sz="12"/>
            </w:tcBorders>
            <w:tcMar/>
            <w:vAlign w:val="top"/>
          </w:tcPr>
          <w:p w:rsidR="3CB86EB4" w:rsidP="3CB86EB4" w:rsidRDefault="3CB86EB4" w14:paraId="3A543FA5" w14:textId="3F49B4CF">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PLA</w:t>
            </w:r>
          </w:p>
          <w:p w:rsidR="3CB86EB4" w:rsidP="3CB86EB4" w:rsidRDefault="3CB86EB4" w14:paraId="0DB1409D" w14:textId="128DF86C">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GIT</w:t>
            </w:r>
          </w:p>
        </w:tc>
        <w:tc>
          <w:tcPr>
            <w:tcW w:w="4020" w:type="dxa"/>
            <w:tcBorders>
              <w:top w:val="single" w:sz="12"/>
              <w:left w:val="single" w:sz="12"/>
              <w:bottom w:val="single" w:sz="12"/>
              <w:right w:val="single" w:sz="12"/>
            </w:tcBorders>
            <w:tcMar/>
            <w:vAlign w:val="top"/>
          </w:tcPr>
          <w:p w:rsidR="3CB86EB4" w:rsidP="3CB86EB4" w:rsidRDefault="3CB86EB4" w14:paraId="58AF8FFC" w14:textId="16051B73">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H5 – Taken verdelen en bijhouden</w:t>
            </w:r>
          </w:p>
          <w:p w:rsidR="3CB86EB4" w:rsidP="3CB86EB4" w:rsidRDefault="3CB86EB4" w14:paraId="11AD5C32" w14:textId="149A0A75">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H6 -- Werkafspraken maken Start project</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073A8D07" w14:textId="1E873145">
            <w:pPr>
              <w:pStyle w:val="Standaard"/>
              <w:spacing w:line="259" w:lineRule="auto"/>
              <w:rPr>
                <w:rFonts w:ascii="Arial" w:hAnsi="Arial" w:eastAsia="Arial" w:cs="Arial"/>
                <w:b w:val="0"/>
                <w:bCs w:val="0"/>
                <w:i w:val="0"/>
                <w:iCs w:val="0"/>
                <w:caps w:val="0"/>
                <w:smallCaps w:val="0"/>
                <w:color w:val="000000" w:themeColor="text1" w:themeTint="FF" w:themeShade="FF"/>
                <w:sz w:val="18"/>
                <w:szCs w:val="18"/>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 xml:space="preserve">WK 6 </w:t>
            </w:r>
            <w:r w:rsidRPr="3CB86EB4" w:rsidR="3CB86EB4">
              <w:rPr>
                <w:rFonts w:ascii="Arial" w:hAnsi="Arial" w:eastAsia="Arial" w:cs="Arial"/>
                <w:b w:val="0"/>
                <w:bCs w:val="0"/>
                <w:i w:val="0"/>
                <w:iCs w:val="0"/>
                <w:caps w:val="0"/>
                <w:smallCaps w:val="0"/>
                <w:color w:val="000000" w:themeColor="text1" w:themeTint="FF" w:themeShade="FF"/>
                <w:sz w:val="18"/>
                <w:szCs w:val="18"/>
                <w:lang w:val="nl-NL"/>
              </w:rPr>
              <w:t>Afspraken project B3/ Taken verdelen en bijhouden</w:t>
            </w:r>
          </w:p>
        </w:tc>
      </w:tr>
      <w:tr xmlns:wp14="http://schemas.microsoft.com/office/word/2010/wordml" w:rsidR="3CB86EB4" w:rsidTr="3CB86EB4" w14:paraId="6F32B801"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7211D557" w14:textId="603A1874">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7</w:t>
            </w:r>
          </w:p>
        </w:tc>
        <w:tc>
          <w:tcPr>
            <w:tcW w:w="1170" w:type="dxa"/>
            <w:tcBorders>
              <w:top w:val="single" w:sz="12"/>
              <w:left w:val="single" w:sz="12"/>
              <w:bottom w:val="single" w:sz="12"/>
              <w:right w:val="single" w:sz="12"/>
            </w:tcBorders>
            <w:tcMar/>
            <w:vAlign w:val="top"/>
          </w:tcPr>
          <w:p w:rsidR="3CB86EB4" w:rsidP="3CB86EB4" w:rsidRDefault="3CB86EB4" w14:paraId="229CF6B8" w14:textId="5EB117AB">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SAM</w:t>
            </w:r>
          </w:p>
        </w:tc>
        <w:tc>
          <w:tcPr>
            <w:tcW w:w="4020" w:type="dxa"/>
            <w:tcBorders>
              <w:top w:val="single" w:sz="12"/>
              <w:left w:val="single" w:sz="12"/>
              <w:bottom w:val="single" w:sz="12"/>
              <w:right w:val="single" w:sz="12"/>
            </w:tcBorders>
            <w:tcMar/>
            <w:vAlign w:val="top"/>
          </w:tcPr>
          <w:p w:rsidR="3CB86EB4" w:rsidP="3CB86EB4" w:rsidRDefault="3CB86EB4" w14:paraId="09CA2D62" w14:textId="13FCC0FA">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H7 – Verwachtingsmanagement</w:t>
            </w:r>
          </w:p>
          <w:p w:rsidR="3CB86EB4" w:rsidP="3CB86EB4" w:rsidRDefault="3CB86EB4" w14:paraId="604569D3" w14:textId="3AEA44E6">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 xml:space="preserve">         Praten over code</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0F785746" w14:textId="4F792960">
            <w:pPr>
              <w:spacing w:line="259" w:lineRule="auto"/>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3CB86EB4" w:rsidTr="3CB86EB4" w14:paraId="4E0F5F69"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534E7D13" w14:textId="4E8263D5">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8*</w:t>
            </w:r>
          </w:p>
        </w:tc>
        <w:tc>
          <w:tcPr>
            <w:tcW w:w="1170" w:type="dxa"/>
            <w:tcBorders>
              <w:top w:val="single" w:sz="12"/>
              <w:left w:val="single" w:sz="12"/>
              <w:bottom w:val="single" w:sz="12"/>
              <w:right w:val="single" w:sz="12"/>
            </w:tcBorders>
            <w:tcMar/>
            <w:vAlign w:val="top"/>
          </w:tcPr>
          <w:p w:rsidR="3CB86EB4" w:rsidP="3CB86EB4" w:rsidRDefault="3CB86EB4" w14:paraId="2296DDFC" w14:textId="08C3F404">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PLA</w:t>
            </w:r>
          </w:p>
          <w:p w:rsidR="3CB86EB4" w:rsidP="3CB86EB4" w:rsidRDefault="3CB86EB4" w14:paraId="5B27CF55" w14:textId="605C45B4">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GIT</w:t>
            </w:r>
          </w:p>
        </w:tc>
        <w:tc>
          <w:tcPr>
            <w:tcW w:w="4020" w:type="dxa"/>
            <w:tcBorders>
              <w:top w:val="single" w:sz="12"/>
              <w:left w:val="single" w:sz="12"/>
              <w:bottom w:val="single" w:sz="12"/>
              <w:right w:val="single" w:sz="12"/>
            </w:tcBorders>
            <w:tcMar/>
            <w:vAlign w:val="top"/>
          </w:tcPr>
          <w:p w:rsidR="3CB86EB4" w:rsidP="3CB86EB4" w:rsidRDefault="3CB86EB4" w14:paraId="6C4377D3" w14:textId="3EF57B1D">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H6  + H7 (herh)</w:t>
            </w:r>
          </w:p>
          <w:p w:rsidR="3CB86EB4" w:rsidP="3CB86EB4" w:rsidRDefault="3CB86EB4" w14:paraId="0A98573E" w14:textId="03A736F6">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 xml:space="preserve">H8 – Werken in de praktijk (deel 2) </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07662B36" w14:textId="0B8C76FD">
            <w:pPr>
              <w:pStyle w:val="Standaard"/>
              <w:spacing w:line="259" w:lineRule="auto"/>
              <w:rPr>
                <w:rFonts w:ascii="Arial" w:hAnsi="Arial" w:eastAsia="Arial" w:cs="Arial"/>
                <w:b w:val="0"/>
                <w:bCs w:val="0"/>
                <w:i w:val="0"/>
                <w:iCs w:val="0"/>
                <w:caps w:val="0"/>
                <w:smallCaps w:val="0"/>
                <w:color w:val="000000" w:themeColor="text1" w:themeTint="FF" w:themeShade="FF"/>
                <w:sz w:val="18"/>
                <w:szCs w:val="18"/>
              </w:rPr>
            </w:pPr>
            <w:r w:rsidRPr="3CB86EB4" w:rsidR="3CB86EB4">
              <w:rPr>
                <w:rFonts w:ascii="Arial" w:hAnsi="Arial" w:eastAsia="Arial" w:cs="Arial"/>
                <w:b w:val="0"/>
                <w:bCs w:val="0"/>
                <w:i w:val="0"/>
                <w:iCs w:val="0"/>
                <w:caps w:val="0"/>
                <w:smallCaps w:val="0"/>
                <w:color w:val="000000" w:themeColor="text1" w:themeTint="FF" w:themeShade="FF"/>
                <w:sz w:val="18"/>
                <w:szCs w:val="18"/>
                <w:lang w:val="nl-NL"/>
              </w:rPr>
              <w:t>WK 8 Afspraken project B4/ Taken verdelen en bijhouden</w:t>
            </w:r>
          </w:p>
        </w:tc>
      </w:tr>
      <w:tr xmlns:wp14="http://schemas.microsoft.com/office/word/2010/wordml" w:rsidR="3CB86EB4" w:rsidTr="3CB86EB4" w14:paraId="10067163"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3264AF63" w14:textId="25D70339">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9</w:t>
            </w:r>
          </w:p>
        </w:tc>
        <w:tc>
          <w:tcPr>
            <w:tcW w:w="1170" w:type="dxa"/>
            <w:tcBorders>
              <w:top w:val="single" w:sz="12"/>
              <w:left w:val="single" w:sz="12"/>
              <w:bottom w:val="single" w:sz="12"/>
              <w:right w:val="single" w:sz="12"/>
            </w:tcBorders>
            <w:tcMar/>
            <w:vAlign w:val="top"/>
          </w:tcPr>
          <w:p w:rsidR="3CB86EB4" w:rsidP="3CB86EB4" w:rsidRDefault="3CB86EB4" w14:paraId="6063628F" w14:textId="26368D29">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en-US"/>
              </w:rPr>
              <w:t>OPL</w:t>
            </w:r>
          </w:p>
        </w:tc>
        <w:tc>
          <w:tcPr>
            <w:tcW w:w="4020" w:type="dxa"/>
            <w:tcBorders>
              <w:top w:val="single" w:sz="12"/>
              <w:left w:val="single" w:sz="12"/>
              <w:bottom w:val="single" w:sz="12"/>
              <w:right w:val="single" w:sz="12"/>
            </w:tcBorders>
            <w:tcMar/>
            <w:vAlign w:val="top"/>
          </w:tcPr>
          <w:p w:rsidR="3CB86EB4" w:rsidP="3CB86EB4" w:rsidRDefault="3CB86EB4" w14:paraId="37BC2F33" w14:textId="78F79BA1">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H9 – Opleveren /Acceptatietest</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7F17423B" w14:textId="602A1154">
            <w:pPr>
              <w:spacing w:line="259" w:lineRule="auto"/>
              <w:rPr>
                <w:rFonts w:ascii="Arial" w:hAnsi="Arial" w:eastAsia="Arial" w:cs="Arial"/>
                <w:b w:val="0"/>
                <w:bCs w:val="0"/>
                <w:i w:val="0"/>
                <w:iCs w:val="0"/>
                <w:caps w:val="0"/>
                <w:smallCaps w:val="0"/>
                <w:color w:val="000000" w:themeColor="text1" w:themeTint="FF" w:themeShade="FF"/>
                <w:sz w:val="18"/>
                <w:szCs w:val="18"/>
              </w:rPr>
            </w:pPr>
            <w:r w:rsidRPr="3CB86EB4" w:rsidR="3CB86EB4">
              <w:rPr>
                <w:rFonts w:ascii="Segoe UI Emoji" w:hAnsi="Segoe UI Emoji" w:eastAsia="Segoe UI Emoji" w:cs="Segoe UI Emoji"/>
                <w:b w:val="0"/>
                <w:bCs w:val="0"/>
                <w:i w:val="0"/>
                <w:iCs w:val="0"/>
                <w:caps w:val="0"/>
                <w:smallCaps w:val="0"/>
                <w:color w:val="000000" w:themeColor="text1" w:themeTint="FF" w:themeShade="FF"/>
                <w:sz w:val="20"/>
                <w:szCs w:val="20"/>
                <w:lang w:val="nl-NL"/>
              </w:rPr>
              <w:t>📂</w:t>
            </w:r>
            <w:r w:rsidRPr="3CB86EB4" w:rsidR="3CB86EB4">
              <w:rPr>
                <w:rFonts w:ascii="Arial" w:hAnsi="Arial" w:eastAsia="Arial" w:cs="Arial"/>
                <w:b w:val="0"/>
                <w:bCs w:val="0"/>
                <w:i w:val="0"/>
                <w:iCs w:val="0"/>
                <w:caps w:val="0"/>
                <w:smallCaps w:val="0"/>
                <w:color w:val="000000" w:themeColor="text1" w:themeTint="FF" w:themeShade="FF"/>
                <w:sz w:val="18"/>
                <w:szCs w:val="18"/>
                <w:lang w:val="nl-NL"/>
              </w:rPr>
              <w:t xml:space="preserve"> FFFSW Eindmeting PLA/ SAM</w:t>
            </w:r>
          </w:p>
        </w:tc>
      </w:tr>
      <w:tr xmlns:wp14="http://schemas.microsoft.com/office/word/2010/wordml" w:rsidR="3CB86EB4" w:rsidTr="3CB86EB4" w14:paraId="54921815"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2EF47CD4" w14:textId="5CCB539F">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10</w:t>
            </w:r>
          </w:p>
        </w:tc>
        <w:tc>
          <w:tcPr>
            <w:tcW w:w="1170" w:type="dxa"/>
            <w:tcBorders>
              <w:top w:val="single" w:sz="12"/>
              <w:left w:val="single" w:sz="12"/>
              <w:bottom w:val="single" w:sz="12"/>
              <w:right w:val="single" w:sz="12"/>
            </w:tcBorders>
            <w:tcMar/>
            <w:vAlign w:val="top"/>
          </w:tcPr>
          <w:p w:rsidR="3CB86EB4" w:rsidP="3CB86EB4" w:rsidRDefault="3CB86EB4" w14:paraId="1CF2162D" w14:textId="3C2FA05F">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en-US"/>
              </w:rPr>
              <w:t>OPL</w:t>
            </w:r>
          </w:p>
        </w:tc>
        <w:tc>
          <w:tcPr>
            <w:tcW w:w="4020" w:type="dxa"/>
            <w:tcBorders>
              <w:top w:val="single" w:sz="12"/>
              <w:left w:val="single" w:sz="12"/>
              <w:bottom w:val="single" w:sz="12"/>
              <w:right w:val="single" w:sz="12"/>
            </w:tcBorders>
            <w:tcMar/>
            <w:vAlign w:val="top"/>
          </w:tcPr>
          <w:p w:rsidR="3CB86EB4" w:rsidP="3CB86EB4" w:rsidRDefault="3CB86EB4" w14:paraId="245C3D4C" w14:textId="35CBDDEE">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H10 – Implementeren /Presenteren</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66F4F1B2" w14:textId="4789DF07">
            <w:pPr>
              <w:spacing w:line="259" w:lineRule="auto"/>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3CB86EB4" w:rsidTr="3CB86EB4" w14:paraId="1547FDA4"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6E05C4AA" w14:textId="5D84A0E0">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11</w:t>
            </w:r>
          </w:p>
        </w:tc>
        <w:tc>
          <w:tcPr>
            <w:tcW w:w="1170" w:type="dxa"/>
            <w:tcBorders>
              <w:top w:val="single" w:sz="12"/>
              <w:left w:val="single" w:sz="12"/>
              <w:bottom w:val="single" w:sz="12"/>
              <w:right w:val="single" w:sz="12"/>
            </w:tcBorders>
            <w:tcMar/>
            <w:vAlign w:val="top"/>
          </w:tcPr>
          <w:p w:rsidR="3CB86EB4" w:rsidP="3CB86EB4" w:rsidRDefault="3CB86EB4" w14:paraId="541BC947" w14:textId="74FEB2AB">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en-US"/>
              </w:rPr>
              <w:t>TEST</w:t>
            </w:r>
          </w:p>
        </w:tc>
        <w:tc>
          <w:tcPr>
            <w:tcW w:w="4020" w:type="dxa"/>
            <w:tcBorders>
              <w:top w:val="single" w:sz="12"/>
              <w:left w:val="single" w:sz="12"/>
              <w:bottom w:val="single" w:sz="12"/>
              <w:right w:val="single" w:sz="12"/>
            </w:tcBorders>
            <w:tcMar/>
            <w:vAlign w:val="top"/>
          </w:tcPr>
          <w:p w:rsidR="3CB86EB4" w:rsidP="3CB86EB4" w:rsidRDefault="3CB86EB4" w14:paraId="3ABA0F34" w14:textId="123859B8">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H11 – Acceptatietest voor B3</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3B3F7BC7" w14:textId="59AFA943">
            <w:pPr>
              <w:spacing w:line="259" w:lineRule="auto"/>
              <w:rPr>
                <w:rFonts w:ascii="Arial" w:hAnsi="Arial" w:eastAsia="Arial" w:cs="Arial"/>
                <w:b w:val="0"/>
                <w:bCs w:val="0"/>
                <w:i w:val="0"/>
                <w:iCs w:val="0"/>
                <w:caps w:val="0"/>
                <w:smallCaps w:val="0"/>
                <w:color w:val="000000" w:themeColor="text1" w:themeTint="FF" w:themeShade="FF"/>
                <w:sz w:val="18"/>
                <w:szCs w:val="18"/>
              </w:rPr>
            </w:pPr>
            <w:r w:rsidRPr="3CB86EB4" w:rsidR="3CB86EB4">
              <w:rPr>
                <w:rFonts w:ascii="Segoe UI Emoji" w:hAnsi="Segoe UI Emoji" w:eastAsia="Segoe UI Emoji" w:cs="Segoe UI Emoji"/>
                <w:b w:val="0"/>
                <w:bCs w:val="0"/>
                <w:i w:val="0"/>
                <w:iCs w:val="0"/>
                <w:caps w:val="0"/>
                <w:smallCaps w:val="0"/>
                <w:color w:val="000000" w:themeColor="text1" w:themeTint="FF" w:themeShade="FF"/>
                <w:sz w:val="20"/>
                <w:szCs w:val="20"/>
                <w:lang w:val="nl-NL"/>
              </w:rPr>
              <w:t>📂</w:t>
            </w:r>
            <w:r w:rsidRPr="3CB86EB4" w:rsidR="3CB86EB4">
              <w:rPr>
                <w:rFonts w:ascii="Arial" w:hAnsi="Arial" w:eastAsia="Arial" w:cs="Arial"/>
                <w:b w:val="0"/>
                <w:bCs w:val="0"/>
                <w:i w:val="0"/>
                <w:iCs w:val="0"/>
                <w:caps w:val="0"/>
                <w:smallCaps w:val="0"/>
                <w:color w:val="000000" w:themeColor="text1" w:themeTint="FF" w:themeShade="FF"/>
                <w:sz w:val="18"/>
                <w:szCs w:val="18"/>
                <w:lang w:val="nl-NL"/>
              </w:rPr>
              <w:t xml:space="preserve"> F9PV Eindopdracht OPL-II Acceptatietest</w:t>
            </w:r>
          </w:p>
        </w:tc>
      </w:tr>
      <w:tr xmlns:wp14="http://schemas.microsoft.com/office/word/2010/wordml" w:rsidR="3CB86EB4" w:rsidTr="3CB86EB4" w14:paraId="5950A331" wp14:textId="77777777">
        <w:trPr>
          <w:trHeight w:val="33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60E3F318" w14:textId="48F8E8F2">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12*</w:t>
            </w:r>
          </w:p>
        </w:tc>
        <w:tc>
          <w:tcPr>
            <w:tcW w:w="1170" w:type="dxa"/>
            <w:tcBorders>
              <w:top w:val="single" w:sz="12"/>
              <w:left w:val="single" w:sz="12"/>
              <w:bottom w:val="single" w:sz="12"/>
              <w:right w:val="single" w:sz="12"/>
            </w:tcBorders>
            <w:tcMar/>
            <w:vAlign w:val="top"/>
          </w:tcPr>
          <w:p w:rsidR="3CB86EB4" w:rsidP="3CB86EB4" w:rsidRDefault="3CB86EB4" w14:paraId="3AF4A225" w14:textId="1BE8419F">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PLA / GIT</w:t>
            </w:r>
          </w:p>
        </w:tc>
        <w:tc>
          <w:tcPr>
            <w:tcW w:w="4020" w:type="dxa"/>
            <w:tcBorders>
              <w:top w:val="single" w:sz="12"/>
              <w:left w:val="single" w:sz="12"/>
              <w:bottom w:val="single" w:sz="12"/>
              <w:right w:val="single" w:sz="12"/>
            </w:tcBorders>
            <w:tcMar/>
            <w:vAlign w:val="top"/>
          </w:tcPr>
          <w:p w:rsidR="3CB86EB4" w:rsidP="3CB86EB4" w:rsidRDefault="3CB86EB4" w14:paraId="26C2E5BB" w14:textId="2C5847A8">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 xml:space="preserve"> H12 -  Eindopdracht GIT-I</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72F7BB8C" w14:textId="7B2092C8">
            <w:pPr>
              <w:spacing w:line="259" w:lineRule="auto"/>
              <w:rPr>
                <w:rFonts w:ascii="Arial" w:hAnsi="Arial" w:eastAsia="Arial" w:cs="Arial"/>
                <w:b w:val="0"/>
                <w:bCs w:val="0"/>
                <w:i w:val="0"/>
                <w:iCs w:val="0"/>
                <w:caps w:val="0"/>
                <w:smallCaps w:val="0"/>
                <w:color w:val="000000" w:themeColor="text1" w:themeTint="FF" w:themeShade="FF"/>
                <w:sz w:val="18"/>
                <w:szCs w:val="18"/>
              </w:rPr>
            </w:pPr>
            <w:r w:rsidRPr="3CB86EB4" w:rsidR="3CB86EB4">
              <w:rPr>
                <w:rFonts w:ascii="Segoe UI Emoji" w:hAnsi="Segoe UI Emoji" w:eastAsia="Segoe UI Emoji" w:cs="Segoe UI Emoji"/>
                <w:b w:val="0"/>
                <w:bCs w:val="0"/>
                <w:i w:val="0"/>
                <w:iCs w:val="0"/>
                <w:caps w:val="0"/>
                <w:smallCaps w:val="0"/>
                <w:color w:val="000000" w:themeColor="text1" w:themeTint="FF" w:themeShade="FF"/>
                <w:sz w:val="20"/>
                <w:szCs w:val="20"/>
                <w:lang w:val="nl-NL"/>
              </w:rPr>
              <w:t xml:space="preserve">📂F9UY </w:t>
            </w:r>
            <w:r w:rsidRPr="3CB86EB4" w:rsidR="3CB86EB4">
              <w:rPr>
                <w:rFonts w:ascii="Arial" w:hAnsi="Arial" w:eastAsia="Arial" w:cs="Arial"/>
                <w:b w:val="0"/>
                <w:bCs w:val="0"/>
                <w:i w:val="0"/>
                <w:iCs w:val="0"/>
                <w:caps w:val="0"/>
                <w:smallCaps w:val="0"/>
                <w:color w:val="000000" w:themeColor="text1" w:themeTint="FF" w:themeShade="FF"/>
                <w:sz w:val="18"/>
                <w:szCs w:val="18"/>
                <w:lang w:val="nl-NL"/>
              </w:rPr>
              <w:t>Eindopdracht GIT-I</w:t>
            </w:r>
          </w:p>
        </w:tc>
      </w:tr>
      <w:tr xmlns:wp14="http://schemas.microsoft.com/office/word/2010/wordml" w:rsidR="3CB86EB4" w:rsidTr="3CB86EB4" w14:paraId="21FB3FDC"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1A47C793" w14:textId="7125A987">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13</w:t>
            </w:r>
          </w:p>
        </w:tc>
        <w:tc>
          <w:tcPr>
            <w:tcW w:w="1170" w:type="dxa"/>
            <w:tcBorders>
              <w:top w:val="single" w:sz="12"/>
              <w:left w:val="single" w:sz="12"/>
              <w:bottom w:val="single" w:sz="12"/>
              <w:right w:val="single" w:sz="12"/>
            </w:tcBorders>
            <w:tcMar/>
            <w:vAlign w:val="top"/>
          </w:tcPr>
          <w:p w:rsidR="3CB86EB4" w:rsidP="3CB86EB4" w:rsidRDefault="3CB86EB4" w14:paraId="17AF15AA" w14:textId="53284B97">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SEP</w:t>
            </w:r>
          </w:p>
        </w:tc>
        <w:tc>
          <w:tcPr>
            <w:tcW w:w="4020" w:type="dxa"/>
            <w:tcBorders>
              <w:top w:val="single" w:sz="12"/>
              <w:left w:val="single" w:sz="12"/>
              <w:bottom w:val="single" w:sz="12"/>
              <w:right w:val="single" w:sz="12"/>
            </w:tcBorders>
            <w:tcMar/>
            <w:vAlign w:val="top"/>
          </w:tcPr>
          <w:p w:rsidR="3CB86EB4" w:rsidP="3CB86EB4" w:rsidRDefault="3CB86EB4" w14:paraId="44B5D185" w14:textId="5CF39B3E">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H13 - Privacy en Ethiek</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7B470A74" w14:textId="71D4CE3C">
            <w:pPr>
              <w:spacing w:line="259" w:lineRule="auto"/>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3CB86EB4" w:rsidTr="3CB86EB4" w14:paraId="2F684BB0"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615894C4" w14:textId="60D4A52F">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14</w:t>
            </w:r>
          </w:p>
        </w:tc>
        <w:tc>
          <w:tcPr>
            <w:tcW w:w="1170" w:type="dxa"/>
            <w:tcBorders>
              <w:top w:val="single" w:sz="12"/>
              <w:left w:val="single" w:sz="12"/>
              <w:bottom w:val="single" w:sz="12"/>
              <w:right w:val="single" w:sz="12"/>
            </w:tcBorders>
            <w:tcMar/>
            <w:vAlign w:val="top"/>
          </w:tcPr>
          <w:p w:rsidR="3CB86EB4" w:rsidP="3CB86EB4" w:rsidRDefault="3CB86EB4" w14:paraId="56D4AC81" w14:textId="75212828">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SEP</w:t>
            </w:r>
          </w:p>
        </w:tc>
        <w:tc>
          <w:tcPr>
            <w:tcW w:w="4020" w:type="dxa"/>
            <w:tcBorders>
              <w:top w:val="single" w:sz="12"/>
              <w:left w:val="single" w:sz="12"/>
              <w:bottom w:val="single" w:sz="12"/>
              <w:right w:val="single" w:sz="12"/>
            </w:tcBorders>
            <w:tcMar/>
            <w:vAlign w:val="top"/>
          </w:tcPr>
          <w:p w:rsidR="3CB86EB4" w:rsidP="3CB86EB4" w:rsidRDefault="3CB86EB4" w14:paraId="43E04E69" w14:textId="5EB9A0E7">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H14 - Security</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77BBDC06" w14:textId="6B643C6F">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WK 14 nleveropdracht Hashes kraken</w:t>
            </w:r>
          </w:p>
        </w:tc>
      </w:tr>
      <w:tr xmlns:wp14="http://schemas.microsoft.com/office/word/2010/wordml" w:rsidR="3CB86EB4" w:rsidTr="3CB86EB4" w14:paraId="4EDC7B81"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5CE900A2" w14:textId="79D564EC">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15</w:t>
            </w:r>
          </w:p>
        </w:tc>
        <w:tc>
          <w:tcPr>
            <w:tcW w:w="1170" w:type="dxa"/>
            <w:tcBorders>
              <w:top w:val="single" w:sz="12"/>
              <w:left w:val="single" w:sz="12"/>
              <w:bottom w:val="single" w:sz="12"/>
              <w:right w:val="single" w:sz="12"/>
            </w:tcBorders>
            <w:tcMar/>
            <w:vAlign w:val="top"/>
          </w:tcPr>
          <w:p w:rsidR="3CB86EB4" w:rsidP="3CB86EB4" w:rsidRDefault="3CB86EB4" w14:paraId="0082AB8B" w14:textId="1911A531">
            <w:pPr>
              <w:spacing w:line="259" w:lineRule="auto"/>
              <w:rPr>
                <w:rFonts w:ascii="Arial" w:hAnsi="Arial" w:eastAsia="Arial" w:cs="Arial"/>
                <w:b w:val="0"/>
                <w:bCs w:val="0"/>
                <w:i w:val="0"/>
                <w:iCs w:val="0"/>
                <w:caps w:val="0"/>
                <w:smallCaps w:val="0"/>
                <w:color w:val="000000" w:themeColor="text1" w:themeTint="FF" w:themeShade="FF"/>
                <w:sz w:val="20"/>
                <w:szCs w:val="20"/>
              </w:rPr>
            </w:pPr>
          </w:p>
        </w:tc>
        <w:tc>
          <w:tcPr>
            <w:tcW w:w="4020" w:type="dxa"/>
            <w:tcBorders>
              <w:top w:val="single" w:sz="12"/>
              <w:left w:val="single" w:sz="12"/>
              <w:bottom w:val="single" w:sz="12"/>
              <w:right w:val="single" w:sz="12"/>
            </w:tcBorders>
            <w:tcMar/>
            <w:vAlign w:val="top"/>
          </w:tcPr>
          <w:p w:rsidR="3CB86EB4" w:rsidP="3CB86EB4" w:rsidRDefault="3CB86EB4" w14:paraId="445A0845" w14:textId="752AA1E7">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nl-NL"/>
              </w:rPr>
              <w:t>H15 – Feedback les 1</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2AA69980" w14:textId="4637C91D">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w:t>
            </w:r>
          </w:p>
        </w:tc>
      </w:tr>
      <w:tr xmlns:wp14="http://schemas.microsoft.com/office/word/2010/wordml" w:rsidR="3CB86EB4" w:rsidTr="3CB86EB4" w14:paraId="28131593" wp14:textId="77777777">
        <w:trPr>
          <w:trHeight w:val="300"/>
        </w:trPr>
        <w:tc>
          <w:tcPr>
            <w:tcW w:w="780"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06229E58" w14:textId="44536128">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16</w:t>
            </w:r>
          </w:p>
        </w:tc>
        <w:tc>
          <w:tcPr>
            <w:tcW w:w="1170" w:type="dxa"/>
            <w:tcBorders>
              <w:top w:val="single" w:sz="12"/>
              <w:left w:val="single" w:sz="12"/>
              <w:bottom w:val="single" w:sz="12"/>
              <w:right w:val="single" w:sz="12"/>
            </w:tcBorders>
            <w:tcMar/>
            <w:vAlign w:val="top"/>
          </w:tcPr>
          <w:p w:rsidR="3CB86EB4" w:rsidP="3CB86EB4" w:rsidRDefault="3CB86EB4" w14:paraId="2052A106" w14:textId="5111EF0E">
            <w:pPr>
              <w:spacing w:line="259" w:lineRule="auto"/>
              <w:rPr>
                <w:rFonts w:ascii="Arial" w:hAnsi="Arial" w:eastAsia="Arial" w:cs="Arial"/>
                <w:b w:val="0"/>
                <w:bCs w:val="0"/>
                <w:i w:val="0"/>
                <w:iCs w:val="0"/>
                <w:caps w:val="0"/>
                <w:smallCaps w:val="0"/>
                <w:color w:val="000000" w:themeColor="text1" w:themeTint="FF" w:themeShade="FF"/>
                <w:sz w:val="20"/>
                <w:szCs w:val="20"/>
              </w:rPr>
            </w:pPr>
          </w:p>
        </w:tc>
        <w:tc>
          <w:tcPr>
            <w:tcW w:w="4020" w:type="dxa"/>
            <w:tcBorders>
              <w:top w:val="single" w:sz="12"/>
              <w:left w:val="single" w:sz="12"/>
              <w:bottom w:val="single" w:sz="12"/>
              <w:right w:val="single" w:sz="12"/>
            </w:tcBorders>
            <w:tcMar/>
            <w:vAlign w:val="top"/>
          </w:tcPr>
          <w:p w:rsidR="3CB86EB4" w:rsidP="3CB86EB4" w:rsidRDefault="3CB86EB4" w14:paraId="0B6C2E0F" w14:textId="6F55F72C">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0"/>
                <w:iCs w:val="0"/>
                <w:caps w:val="0"/>
                <w:smallCaps w:val="0"/>
                <w:color w:val="000000" w:themeColor="text1" w:themeTint="FF" w:themeShade="FF"/>
                <w:sz w:val="20"/>
                <w:szCs w:val="20"/>
                <w:lang w:val="en-US"/>
              </w:rPr>
              <w:t>H16 – Feedback les 2</w:t>
            </w:r>
          </w:p>
        </w:tc>
        <w:tc>
          <w:tcPr>
            <w:tcW w:w="4065" w:type="dxa"/>
            <w:tcBorders>
              <w:top w:val="single" w:sz="12"/>
              <w:left w:val="single" w:sz="12"/>
              <w:bottom w:val="single" w:sz="12"/>
              <w:right w:val="single" w:sz="12"/>
            </w:tcBorders>
            <w:shd w:val="clear" w:color="auto" w:fill="BFBFBF" w:themeFill="background1" w:themeFillShade="BF"/>
            <w:tcMar/>
            <w:vAlign w:val="top"/>
          </w:tcPr>
          <w:p w:rsidR="3CB86EB4" w:rsidP="3CB86EB4" w:rsidRDefault="3CB86EB4" w14:paraId="59DFE193" w14:textId="3C7A4142">
            <w:pPr>
              <w:spacing w:line="259" w:lineRule="auto"/>
              <w:rPr>
                <w:rFonts w:ascii="Arial" w:hAnsi="Arial" w:eastAsia="Arial" w:cs="Arial"/>
                <w:b w:val="0"/>
                <w:bCs w:val="0"/>
                <w:i w:val="0"/>
                <w:iCs w:val="0"/>
                <w:caps w:val="0"/>
                <w:smallCaps w:val="0"/>
                <w:color w:val="000000" w:themeColor="text1" w:themeTint="FF" w:themeShade="FF"/>
                <w:sz w:val="20"/>
                <w:szCs w:val="20"/>
              </w:rPr>
            </w:pPr>
            <w:r w:rsidRPr="3CB86EB4" w:rsidR="3CB86EB4">
              <w:rPr>
                <w:rFonts w:ascii="Arial" w:hAnsi="Arial" w:eastAsia="Arial" w:cs="Arial"/>
                <w:b w:val="0"/>
                <w:bCs w:val="0"/>
                <w:i w:val="1"/>
                <w:iCs w:val="1"/>
                <w:caps w:val="0"/>
                <w:smallCaps w:val="0"/>
                <w:color w:val="000000" w:themeColor="text1" w:themeTint="FF" w:themeShade="FF"/>
                <w:sz w:val="20"/>
                <w:szCs w:val="20"/>
                <w:lang w:val="nl-NL"/>
              </w:rPr>
              <w:t>-</w:t>
            </w:r>
          </w:p>
        </w:tc>
      </w:tr>
    </w:tbl>
    <w:p w:rsidR="0047150C" w:rsidP="3CB86EB4" w:rsidRDefault="0047150C" w14:paraId="7B3444A1" w14:textId="1DEC3BF9">
      <w:pPr>
        <w:pStyle w:val="Standaard"/>
      </w:pPr>
    </w:p>
    <w:p w:rsidR="00C13697" w:rsidRDefault="00C13697" w14:paraId="08597F5C" w14:textId="77777777">
      <w:r>
        <w:br w:type="page"/>
      </w:r>
    </w:p>
    <w:p w:rsidR="1A872FE9" w:rsidP="1A872FE9" w:rsidRDefault="1A872FE9" w14:paraId="355DB4A6" w14:textId="629B336F">
      <w:pPr>
        <w:pStyle w:val="Standaard"/>
        <w:spacing w:after="160" w:afterAutospacing="off" w:line="257" w:lineRule="auto"/>
      </w:pPr>
      <w:bookmarkStart w:name="_Toc157876493" w:id="9"/>
      <w:r w:rsidR="1A872FE9">
        <w:rPr/>
        <w:t>III. Studiepunten BLOK B</w:t>
      </w:r>
      <w:bookmarkEnd w:id="4"/>
      <w:bookmarkEnd w:id="9"/>
      <w:r w:rsidRPr="1A872FE9" w:rsidR="1A872FE9">
        <w:rPr>
          <w:rFonts w:ascii="Arial" w:hAnsi="Arial" w:eastAsia="Arial" w:cs="Arial"/>
          <w:noProof w:val="0"/>
          <w:sz w:val="20"/>
          <w:szCs w:val="20"/>
          <w:lang w:val="nl-NL"/>
        </w:rPr>
        <w:t xml:space="preserve"> A-punten</w:t>
      </w:r>
    </w:p>
    <w:p w:rsidR="1A872FE9" w:rsidRDefault="1A872FE9" w14:paraId="581A4E41" w14:textId="38F9A541">
      <w:r w:rsidRPr="1A872FE9" w:rsidR="1A872FE9">
        <w:rPr>
          <w:rFonts w:ascii="Arial" w:hAnsi="Arial" w:eastAsia="Arial" w:cs="Arial"/>
          <w:b w:val="1"/>
          <w:bCs w:val="1"/>
          <w:noProof w:val="0"/>
          <w:sz w:val="20"/>
          <w:szCs w:val="20"/>
          <w:lang w:val="en-US"/>
        </w:rPr>
        <w:t>Feedback-moment F9SA Eindmeeting GIT-I</w:t>
      </w:r>
    </w:p>
    <w:tbl>
      <w:tblPr>
        <w:tblStyle w:val="Standaardtabel"/>
        <w:tblW w:w="0" w:type="auto"/>
        <w:tblBorders>
          <w:top w:val="single" w:color="000000" w:themeColor="text1" w:sz="2"/>
          <w:left w:val="single" w:color="000000" w:themeColor="text1" w:sz="2"/>
          <w:bottom w:val="single" w:color="000000" w:themeColor="text1" w:sz="2"/>
          <w:right w:val="single" w:color="000000" w:themeColor="text1" w:sz="2"/>
          <w:insideH w:val="single" w:color="000000" w:themeColor="text1" w:sz="2"/>
          <w:insideV w:val="single" w:color="000000" w:themeColor="text1" w:sz="2"/>
        </w:tblBorders>
        <w:tblLayout w:type="fixed"/>
        <w:tblLook w:val="04A0" w:firstRow="1" w:lastRow="0" w:firstColumn="1" w:lastColumn="0" w:noHBand="0" w:noVBand="1"/>
      </w:tblPr>
      <w:tblGrid>
        <w:gridCol w:w="1455"/>
        <w:gridCol w:w="8175"/>
      </w:tblGrid>
      <w:tr xmlns:wp14="http://schemas.microsoft.com/office/word/2010/wordml" w:rsidR="1A872FE9" w:rsidTr="1A872FE9" w14:paraId="59D98AC2" wp14:textId="77777777">
        <w:trPr>
          <w:trHeight w:val="300"/>
        </w:trPr>
        <w:tc>
          <w:tcPr>
            <w:tcW w:w="1455" w:type="dxa"/>
            <w:tcMar/>
            <w:vAlign w:val="top"/>
          </w:tcPr>
          <w:p w:rsidR="1A872FE9" w:rsidP="1A872FE9" w:rsidRDefault="1A872FE9" w14:paraId="302BF0C9" w14:textId="0C2BB65F">
            <w:pPr>
              <w:spacing w:before="0" w:beforeAutospacing="off" w:after="0" w:afterAutospacing="off"/>
            </w:pPr>
            <w:r w:rsidRPr="1A872FE9" w:rsidR="1A872FE9">
              <w:rPr>
                <w:rFonts w:ascii="Arial" w:hAnsi="Arial" w:eastAsia="Arial" w:cs="Arial"/>
                <w:sz w:val="20"/>
                <w:szCs w:val="20"/>
              </w:rPr>
              <w:t xml:space="preserve">Week: </w:t>
            </w:r>
          </w:p>
        </w:tc>
        <w:tc>
          <w:tcPr>
            <w:tcW w:w="8175" w:type="dxa"/>
            <w:tcMar/>
            <w:vAlign w:val="top"/>
          </w:tcPr>
          <w:p w:rsidR="1A872FE9" w:rsidP="1A872FE9" w:rsidRDefault="1A872FE9" w14:paraId="5201E85D" w14:textId="0C4B1C31">
            <w:pPr>
              <w:spacing w:before="0" w:beforeAutospacing="off" w:after="0" w:afterAutospacing="off"/>
            </w:pPr>
            <w:r w:rsidRPr="1A872FE9" w:rsidR="1A872FE9">
              <w:rPr>
                <w:rFonts w:ascii="Arial" w:hAnsi="Arial" w:eastAsia="Arial" w:cs="Arial"/>
                <w:sz w:val="20"/>
                <w:szCs w:val="20"/>
              </w:rPr>
              <w:t xml:space="preserve">3 </w:t>
            </w:r>
          </w:p>
        </w:tc>
      </w:tr>
      <w:tr xmlns:wp14="http://schemas.microsoft.com/office/word/2010/wordml" w:rsidR="1A872FE9" w:rsidTr="1A872FE9" w14:paraId="797A3730" wp14:textId="77777777">
        <w:trPr>
          <w:trHeight w:val="300"/>
        </w:trPr>
        <w:tc>
          <w:tcPr>
            <w:tcW w:w="1455" w:type="dxa"/>
            <w:tcMar/>
            <w:vAlign w:val="top"/>
          </w:tcPr>
          <w:p w:rsidR="1A872FE9" w:rsidP="1A872FE9" w:rsidRDefault="1A872FE9" w14:paraId="4CB3BB1B" w14:textId="2349E6B3">
            <w:pPr>
              <w:spacing w:before="0" w:beforeAutospacing="off" w:after="0" w:afterAutospacing="off"/>
            </w:pPr>
            <w:r w:rsidRPr="1A872FE9" w:rsidR="1A872FE9">
              <w:rPr>
                <w:rFonts w:ascii="Arial" w:hAnsi="Arial" w:eastAsia="Arial" w:cs="Arial"/>
                <w:sz w:val="20"/>
                <w:szCs w:val="20"/>
              </w:rPr>
              <w:t xml:space="preserve">Vorm: </w:t>
            </w:r>
          </w:p>
        </w:tc>
        <w:tc>
          <w:tcPr>
            <w:tcW w:w="8175" w:type="dxa"/>
            <w:tcMar/>
            <w:vAlign w:val="top"/>
          </w:tcPr>
          <w:p w:rsidR="1A872FE9" w:rsidP="1A872FE9" w:rsidRDefault="1A872FE9" w14:paraId="635FE971" w14:textId="399C55AA">
            <w:pPr>
              <w:spacing w:before="0" w:beforeAutospacing="off" w:after="0" w:afterAutospacing="off"/>
            </w:pPr>
            <w:r w:rsidRPr="1A872FE9" w:rsidR="1A872FE9">
              <w:rPr>
                <w:rFonts w:ascii="Arial" w:hAnsi="Arial" w:eastAsia="Arial" w:cs="Arial"/>
                <w:sz w:val="20"/>
                <w:szCs w:val="20"/>
              </w:rPr>
              <w:t xml:space="preserve">Theoretische toets </w:t>
            </w:r>
          </w:p>
        </w:tc>
      </w:tr>
      <w:tr xmlns:wp14="http://schemas.microsoft.com/office/word/2010/wordml" w:rsidR="1A872FE9" w:rsidTr="1A872FE9" w14:paraId="4FC056DF" wp14:textId="77777777">
        <w:trPr>
          <w:trHeight w:val="300"/>
        </w:trPr>
        <w:tc>
          <w:tcPr>
            <w:tcW w:w="1455" w:type="dxa"/>
            <w:tcMar/>
            <w:vAlign w:val="top"/>
          </w:tcPr>
          <w:p w:rsidR="1A872FE9" w:rsidP="1A872FE9" w:rsidRDefault="1A872FE9" w14:paraId="7E3EF230" w14:textId="4E1CB306">
            <w:pPr>
              <w:spacing w:before="0" w:beforeAutospacing="off" w:after="0" w:afterAutospacing="off"/>
            </w:pPr>
            <w:r w:rsidRPr="1A872FE9" w:rsidR="1A872FE9">
              <w:rPr>
                <w:rFonts w:ascii="Arial" w:hAnsi="Arial" w:eastAsia="Arial" w:cs="Arial"/>
                <w:sz w:val="20"/>
                <w:szCs w:val="20"/>
              </w:rPr>
              <w:t>Studiepunten</w:t>
            </w:r>
          </w:p>
        </w:tc>
        <w:tc>
          <w:tcPr>
            <w:tcW w:w="8175" w:type="dxa"/>
            <w:tcMar/>
            <w:vAlign w:val="top"/>
          </w:tcPr>
          <w:p w:rsidR="1A872FE9" w:rsidP="1A872FE9" w:rsidRDefault="1A872FE9" w14:paraId="5008DD97" w14:textId="501F18C1">
            <w:pPr>
              <w:spacing w:before="0" w:beforeAutospacing="off" w:after="0" w:afterAutospacing="off"/>
            </w:pPr>
            <w:r w:rsidRPr="1A872FE9" w:rsidR="1A872FE9">
              <w:rPr>
                <w:rFonts w:ascii="Arial" w:hAnsi="Arial" w:eastAsia="Arial" w:cs="Arial"/>
                <w:sz w:val="20"/>
                <w:szCs w:val="20"/>
              </w:rPr>
              <w:t>1</w:t>
            </w:r>
          </w:p>
        </w:tc>
      </w:tr>
      <w:tr xmlns:wp14="http://schemas.microsoft.com/office/word/2010/wordml" w:rsidR="1A872FE9" w:rsidTr="1A872FE9" w14:paraId="3773EB04" wp14:textId="77777777">
        <w:trPr>
          <w:trHeight w:val="300"/>
        </w:trPr>
        <w:tc>
          <w:tcPr>
            <w:tcW w:w="1455" w:type="dxa"/>
            <w:tcMar/>
            <w:vAlign w:val="top"/>
          </w:tcPr>
          <w:p w:rsidR="1A872FE9" w:rsidP="1A872FE9" w:rsidRDefault="1A872FE9" w14:paraId="508DBBC9" w14:textId="185A507D">
            <w:pPr>
              <w:spacing w:before="0" w:beforeAutospacing="off" w:after="0" w:afterAutospacing="off"/>
            </w:pPr>
            <w:r w:rsidRPr="1A872FE9" w:rsidR="1A872FE9">
              <w:rPr>
                <w:rFonts w:ascii="Arial" w:hAnsi="Arial" w:eastAsia="Arial" w:cs="Arial"/>
                <w:sz w:val="20"/>
                <w:szCs w:val="20"/>
              </w:rPr>
              <w:t>Weging</w:t>
            </w:r>
          </w:p>
        </w:tc>
        <w:tc>
          <w:tcPr>
            <w:tcW w:w="8175" w:type="dxa"/>
            <w:tcMar/>
            <w:vAlign w:val="top"/>
          </w:tcPr>
          <w:p w:rsidR="1A872FE9" w:rsidP="1A872FE9" w:rsidRDefault="1A872FE9" w14:paraId="4D6FD38E" w14:textId="753D40F3">
            <w:pPr>
              <w:spacing w:before="0" w:beforeAutospacing="off" w:after="0" w:afterAutospacing="off"/>
            </w:pPr>
            <w:r w:rsidRPr="1A872FE9" w:rsidR="1A872FE9">
              <w:rPr>
                <w:rFonts w:ascii="Arial" w:hAnsi="Arial" w:eastAsia="Arial" w:cs="Arial"/>
                <w:sz w:val="20"/>
                <w:szCs w:val="20"/>
              </w:rPr>
              <w:t>70%</w:t>
            </w:r>
          </w:p>
        </w:tc>
      </w:tr>
      <w:tr xmlns:wp14="http://schemas.microsoft.com/office/word/2010/wordml" w:rsidR="1A872FE9" w:rsidTr="1A872FE9" w14:paraId="4555147C" wp14:textId="77777777">
        <w:trPr>
          <w:trHeight w:val="300"/>
        </w:trPr>
        <w:tc>
          <w:tcPr>
            <w:tcW w:w="1455" w:type="dxa"/>
            <w:tcMar/>
            <w:vAlign w:val="top"/>
          </w:tcPr>
          <w:p w:rsidR="1A872FE9" w:rsidP="1A872FE9" w:rsidRDefault="1A872FE9" w14:paraId="097EED5E" w14:textId="77A36B1A">
            <w:pPr>
              <w:spacing w:before="0" w:beforeAutospacing="off" w:after="0" w:afterAutospacing="off"/>
            </w:pPr>
            <w:r w:rsidRPr="1A872FE9" w:rsidR="1A872FE9">
              <w:rPr>
                <w:rFonts w:ascii="Arial" w:hAnsi="Arial" w:eastAsia="Arial" w:cs="Arial"/>
                <w:sz w:val="20"/>
                <w:szCs w:val="20"/>
              </w:rPr>
              <w:t>Voorbereiden</w:t>
            </w:r>
          </w:p>
        </w:tc>
        <w:tc>
          <w:tcPr>
            <w:tcW w:w="8175" w:type="dxa"/>
            <w:tcMar/>
            <w:vAlign w:val="top"/>
          </w:tcPr>
          <w:p w:rsidR="1A872FE9" w:rsidP="1A872FE9" w:rsidRDefault="1A872FE9" w14:paraId="76FFCCAF" w14:textId="61668789">
            <w:pPr>
              <w:spacing w:before="0" w:beforeAutospacing="off" w:after="0" w:afterAutospacing="off"/>
            </w:pPr>
            <w:r w:rsidRPr="1A872FE9" w:rsidR="1A872FE9">
              <w:rPr>
                <w:rFonts w:ascii="Arial" w:hAnsi="Arial" w:eastAsia="Arial" w:cs="Arial"/>
                <w:sz w:val="20"/>
                <w:szCs w:val="20"/>
              </w:rPr>
              <w:t>Moduleboekje PRO GIT H1,2 en 3 en LessonUp</w:t>
            </w:r>
          </w:p>
          <w:p w:rsidR="1A872FE9" w:rsidP="1A872FE9" w:rsidRDefault="1A872FE9" w14:paraId="6DDD5A92" w14:textId="08FC153C">
            <w:pPr>
              <w:spacing w:before="0" w:beforeAutospacing="off" w:after="0" w:afterAutospacing="off"/>
            </w:pPr>
            <w:r w:rsidRPr="1A872FE9" w:rsidR="1A872FE9">
              <w:rPr>
                <w:rFonts w:ascii="Arial" w:hAnsi="Arial" w:eastAsia="Arial" w:cs="Arial"/>
                <w:sz w:val="20"/>
                <w:szCs w:val="20"/>
              </w:rPr>
              <w:t xml:space="preserve"> </w:t>
            </w:r>
          </w:p>
        </w:tc>
      </w:tr>
    </w:tbl>
    <w:p w:rsidR="1A872FE9" w:rsidP="1A872FE9" w:rsidRDefault="1A872FE9" w14:paraId="3081BEED" w14:textId="4F189EB7">
      <w:pPr>
        <w:spacing w:after="160" w:afterAutospacing="off" w:line="257" w:lineRule="auto"/>
      </w:pPr>
      <w:r w:rsidRPr="1A872FE9" w:rsidR="1A872FE9">
        <w:rPr>
          <w:rFonts w:ascii="Arial" w:hAnsi="Arial" w:eastAsia="Arial" w:cs="Arial"/>
          <w:noProof w:val="0"/>
          <w:sz w:val="20"/>
          <w:szCs w:val="20"/>
          <w:lang w:val="nl-NL"/>
        </w:rPr>
        <w:t xml:space="preserve"> </w:t>
      </w:r>
    </w:p>
    <w:p w:rsidR="1A872FE9" w:rsidP="1A872FE9" w:rsidRDefault="1A872FE9" w14:paraId="11724E0F" w14:textId="520555BC">
      <w:pPr>
        <w:spacing w:after="160" w:afterAutospacing="off" w:line="257" w:lineRule="auto"/>
      </w:pPr>
      <w:r w:rsidRPr="1A872FE9" w:rsidR="1A872FE9">
        <w:rPr>
          <w:rFonts w:ascii="Arial" w:hAnsi="Arial" w:eastAsia="Arial" w:cs="Arial"/>
          <w:b w:val="1"/>
          <w:bCs w:val="1"/>
          <w:noProof w:val="0"/>
          <w:sz w:val="20"/>
          <w:szCs w:val="20"/>
          <w:lang w:val="en-US"/>
        </w:rPr>
        <w:t>Feedback-moment FFSW: Eindmeting PLA-II</w:t>
      </w:r>
    </w:p>
    <w:tbl>
      <w:tblPr>
        <w:tblStyle w:val="Tabelraster"/>
        <w:tblW w:w="0" w:type="auto"/>
        <w:tblLayout w:type="fixed"/>
        <w:tblLook w:val="04A0" w:firstRow="1" w:lastRow="0" w:firstColumn="1" w:lastColumn="0" w:noHBand="0" w:noVBand="1"/>
      </w:tblPr>
      <w:tblGrid>
        <w:gridCol w:w="1425"/>
        <w:gridCol w:w="8220"/>
      </w:tblGrid>
      <w:tr xmlns:wp14="http://schemas.microsoft.com/office/word/2010/wordml" w:rsidR="1A872FE9" w:rsidTr="1A872FE9" w14:paraId="5764F567" wp14:textId="77777777">
        <w:trPr>
          <w:trHeight w:val="300"/>
        </w:trPr>
        <w:tc>
          <w:tcPr>
            <w:tcW w:w="1425" w:type="dxa"/>
            <w:tcMar/>
            <w:vAlign w:val="top"/>
          </w:tcPr>
          <w:p w:rsidR="1A872FE9" w:rsidP="1A872FE9" w:rsidRDefault="1A872FE9" w14:paraId="4C9F8BA1" w14:textId="2BDE771F">
            <w:pPr>
              <w:spacing w:before="0" w:beforeAutospacing="off" w:after="0" w:afterAutospacing="off"/>
            </w:pPr>
            <w:r w:rsidRPr="1A872FE9" w:rsidR="1A872FE9">
              <w:rPr>
                <w:rFonts w:ascii="Arial" w:hAnsi="Arial" w:eastAsia="Arial" w:cs="Arial"/>
                <w:sz w:val="20"/>
                <w:szCs w:val="20"/>
              </w:rPr>
              <w:t>Week:</w:t>
            </w:r>
          </w:p>
        </w:tc>
        <w:tc>
          <w:tcPr>
            <w:tcW w:w="8220" w:type="dxa"/>
            <w:tcMar/>
            <w:vAlign w:val="top"/>
          </w:tcPr>
          <w:p w:rsidR="1A872FE9" w:rsidP="1A872FE9" w:rsidRDefault="1A872FE9" w14:paraId="7DC876E5" w14:textId="14416C4F">
            <w:pPr>
              <w:spacing w:before="0" w:beforeAutospacing="off" w:after="0" w:afterAutospacing="off"/>
            </w:pPr>
            <w:r w:rsidRPr="1A872FE9" w:rsidR="1A872FE9">
              <w:rPr>
                <w:rFonts w:ascii="Arial" w:hAnsi="Arial" w:eastAsia="Arial" w:cs="Arial"/>
                <w:sz w:val="20"/>
                <w:szCs w:val="20"/>
              </w:rPr>
              <w:t>8</w:t>
            </w:r>
          </w:p>
        </w:tc>
      </w:tr>
      <w:tr xmlns:wp14="http://schemas.microsoft.com/office/word/2010/wordml" w:rsidR="1A872FE9" w:rsidTr="1A872FE9" w14:paraId="1E749148" wp14:textId="77777777">
        <w:trPr>
          <w:trHeight w:val="300"/>
        </w:trPr>
        <w:tc>
          <w:tcPr>
            <w:tcW w:w="1425" w:type="dxa"/>
            <w:tcMar/>
            <w:vAlign w:val="top"/>
          </w:tcPr>
          <w:p w:rsidR="1A872FE9" w:rsidP="1A872FE9" w:rsidRDefault="1A872FE9" w14:paraId="5F32429E" w14:textId="4F4FD21A">
            <w:pPr>
              <w:spacing w:before="0" w:beforeAutospacing="off" w:after="0" w:afterAutospacing="off"/>
            </w:pPr>
            <w:r w:rsidRPr="1A872FE9" w:rsidR="1A872FE9">
              <w:rPr>
                <w:rFonts w:ascii="Arial" w:hAnsi="Arial" w:eastAsia="Arial" w:cs="Arial"/>
                <w:sz w:val="20"/>
                <w:szCs w:val="20"/>
              </w:rPr>
              <w:t>Vorm:</w:t>
            </w:r>
          </w:p>
        </w:tc>
        <w:tc>
          <w:tcPr>
            <w:tcW w:w="8220" w:type="dxa"/>
            <w:tcMar/>
            <w:vAlign w:val="top"/>
          </w:tcPr>
          <w:p w:rsidR="1A872FE9" w:rsidP="1A872FE9" w:rsidRDefault="1A872FE9" w14:paraId="516F1C71" w14:textId="6C2B2BE3">
            <w:pPr>
              <w:spacing w:before="0" w:beforeAutospacing="off" w:after="0" w:afterAutospacing="off"/>
            </w:pPr>
            <w:r w:rsidRPr="1A872FE9" w:rsidR="1A872FE9">
              <w:rPr>
                <w:rFonts w:ascii="Arial" w:hAnsi="Arial" w:eastAsia="Arial" w:cs="Arial"/>
                <w:sz w:val="20"/>
                <w:szCs w:val="20"/>
              </w:rPr>
              <w:t>Theoretische toets</w:t>
            </w:r>
          </w:p>
        </w:tc>
      </w:tr>
      <w:tr xmlns:wp14="http://schemas.microsoft.com/office/word/2010/wordml" w:rsidR="1A872FE9" w:rsidTr="1A872FE9" w14:paraId="46603E2F" wp14:textId="77777777">
        <w:trPr>
          <w:trHeight w:val="300"/>
        </w:trPr>
        <w:tc>
          <w:tcPr>
            <w:tcW w:w="1425" w:type="dxa"/>
            <w:tcMar/>
            <w:vAlign w:val="top"/>
          </w:tcPr>
          <w:p w:rsidR="1A872FE9" w:rsidP="1A872FE9" w:rsidRDefault="1A872FE9" w14:paraId="509F5DB4" w14:textId="6CD2DAAA">
            <w:pPr>
              <w:spacing w:before="0" w:beforeAutospacing="off" w:after="0" w:afterAutospacing="off"/>
            </w:pPr>
            <w:r w:rsidRPr="1A872FE9" w:rsidR="1A872FE9">
              <w:rPr>
                <w:rFonts w:ascii="Arial" w:hAnsi="Arial" w:eastAsia="Arial" w:cs="Arial"/>
                <w:sz w:val="20"/>
                <w:szCs w:val="20"/>
              </w:rPr>
              <w:t>Studiepunten</w:t>
            </w:r>
          </w:p>
        </w:tc>
        <w:tc>
          <w:tcPr>
            <w:tcW w:w="8220" w:type="dxa"/>
            <w:tcMar/>
            <w:vAlign w:val="top"/>
          </w:tcPr>
          <w:p w:rsidR="1A872FE9" w:rsidP="1A872FE9" w:rsidRDefault="1A872FE9" w14:paraId="101CCBFF" w14:textId="65EDB3A7">
            <w:pPr>
              <w:spacing w:before="0" w:beforeAutospacing="off" w:after="0" w:afterAutospacing="off"/>
            </w:pPr>
            <w:r w:rsidRPr="1A872FE9" w:rsidR="1A872FE9">
              <w:rPr>
                <w:rFonts w:ascii="Arial" w:hAnsi="Arial" w:eastAsia="Arial" w:cs="Arial"/>
                <w:sz w:val="20"/>
                <w:szCs w:val="20"/>
              </w:rPr>
              <w:t xml:space="preserve">1 </w:t>
            </w:r>
          </w:p>
        </w:tc>
      </w:tr>
      <w:tr xmlns:wp14="http://schemas.microsoft.com/office/word/2010/wordml" w:rsidR="1A872FE9" w:rsidTr="1A872FE9" w14:paraId="7C8DF049" wp14:textId="77777777">
        <w:trPr>
          <w:trHeight w:val="300"/>
        </w:trPr>
        <w:tc>
          <w:tcPr>
            <w:tcW w:w="1425" w:type="dxa"/>
            <w:tcMar/>
            <w:vAlign w:val="top"/>
          </w:tcPr>
          <w:p w:rsidR="1A872FE9" w:rsidP="1A872FE9" w:rsidRDefault="1A872FE9" w14:paraId="1ADC0469" w14:textId="439EE2C9">
            <w:pPr>
              <w:spacing w:before="0" w:beforeAutospacing="off" w:after="0" w:afterAutospacing="off"/>
            </w:pPr>
            <w:r w:rsidRPr="1A872FE9" w:rsidR="1A872FE9">
              <w:rPr>
                <w:rFonts w:ascii="Arial" w:hAnsi="Arial" w:eastAsia="Arial" w:cs="Arial"/>
                <w:sz w:val="20"/>
                <w:szCs w:val="20"/>
              </w:rPr>
              <w:t>Weging</w:t>
            </w:r>
          </w:p>
        </w:tc>
        <w:tc>
          <w:tcPr>
            <w:tcW w:w="8220" w:type="dxa"/>
            <w:tcMar/>
            <w:vAlign w:val="top"/>
          </w:tcPr>
          <w:p w:rsidR="1A872FE9" w:rsidP="1A872FE9" w:rsidRDefault="1A872FE9" w14:paraId="6371FB49" w14:textId="536CCE19">
            <w:pPr>
              <w:spacing w:before="0" w:beforeAutospacing="off" w:after="0" w:afterAutospacing="off"/>
            </w:pPr>
            <w:r w:rsidRPr="1A872FE9" w:rsidR="1A872FE9">
              <w:rPr>
                <w:rFonts w:ascii="Arial" w:hAnsi="Arial" w:eastAsia="Arial" w:cs="Arial"/>
                <w:sz w:val="20"/>
                <w:szCs w:val="20"/>
              </w:rPr>
              <w:t>70%</w:t>
            </w:r>
          </w:p>
        </w:tc>
      </w:tr>
      <w:tr xmlns:wp14="http://schemas.microsoft.com/office/word/2010/wordml" w:rsidR="1A872FE9" w:rsidTr="1A872FE9" w14:paraId="69EEE9A6" wp14:textId="77777777">
        <w:trPr>
          <w:trHeight w:val="300"/>
        </w:trPr>
        <w:tc>
          <w:tcPr>
            <w:tcW w:w="1425" w:type="dxa"/>
            <w:tcMar/>
            <w:vAlign w:val="top"/>
          </w:tcPr>
          <w:p w:rsidR="1A872FE9" w:rsidP="1A872FE9" w:rsidRDefault="1A872FE9" w14:paraId="47C5D182" w14:textId="6F9E1FCD">
            <w:pPr>
              <w:spacing w:before="0" w:beforeAutospacing="off" w:after="0" w:afterAutospacing="off"/>
            </w:pPr>
            <w:r w:rsidRPr="1A872FE9" w:rsidR="1A872FE9">
              <w:rPr>
                <w:rFonts w:ascii="Arial" w:hAnsi="Arial" w:eastAsia="Arial" w:cs="Arial"/>
                <w:sz w:val="20"/>
                <w:szCs w:val="20"/>
              </w:rPr>
              <w:t>Voorbereiden:</w:t>
            </w:r>
          </w:p>
        </w:tc>
        <w:tc>
          <w:tcPr>
            <w:tcW w:w="8220" w:type="dxa"/>
            <w:tcMar/>
            <w:vAlign w:val="top"/>
          </w:tcPr>
          <w:p w:rsidR="1A872FE9" w:rsidP="1A872FE9" w:rsidRDefault="1A872FE9" w14:paraId="1CF77279" w14:textId="74B65576">
            <w:pPr>
              <w:spacing w:before="0" w:beforeAutospacing="off" w:after="0" w:afterAutospacing="off"/>
            </w:pPr>
            <w:r w:rsidRPr="1A872FE9" w:rsidR="1A872FE9">
              <w:rPr>
                <w:rFonts w:ascii="Arial" w:hAnsi="Arial" w:eastAsia="Arial" w:cs="Arial"/>
                <w:sz w:val="20"/>
                <w:szCs w:val="20"/>
                <w:lang w:val="en-US"/>
              </w:rPr>
              <w:t xml:space="preserve">Moduleboekje PRO H4,5,6 en 7 PLA-II &amp; SAM I </w:t>
            </w:r>
            <w:r w:rsidRPr="1A872FE9" w:rsidR="1A872FE9">
              <w:rPr>
                <w:rFonts w:ascii="Arial" w:hAnsi="Arial" w:eastAsia="Arial" w:cs="Arial"/>
                <w:sz w:val="20"/>
                <w:szCs w:val="20"/>
              </w:rPr>
              <w:t>en LessonUp</w:t>
            </w:r>
          </w:p>
        </w:tc>
      </w:tr>
    </w:tbl>
    <w:p w:rsidR="1A872FE9" w:rsidP="1A872FE9" w:rsidRDefault="1A872FE9" w14:paraId="3C2129E9" w14:textId="4B070D61">
      <w:pPr>
        <w:spacing w:after="160" w:afterAutospacing="off" w:line="257" w:lineRule="auto"/>
      </w:pPr>
      <w:r w:rsidRPr="1A872FE9" w:rsidR="1A872FE9">
        <w:rPr>
          <w:rFonts w:ascii="Arial" w:hAnsi="Arial" w:eastAsia="Arial" w:cs="Arial"/>
          <w:noProof w:val="0"/>
          <w:sz w:val="20"/>
          <w:szCs w:val="20"/>
          <w:lang w:val="en-US"/>
        </w:rPr>
        <w:t xml:space="preserve"> </w:t>
      </w:r>
    </w:p>
    <w:p w:rsidR="1A872FE9" w:rsidP="1A872FE9" w:rsidRDefault="1A872FE9" w14:paraId="5B8FCDCE" w14:textId="06D68F47">
      <w:pPr>
        <w:spacing w:after="160" w:afterAutospacing="off" w:line="257" w:lineRule="auto"/>
      </w:pPr>
      <w:r w:rsidRPr="1A872FE9" w:rsidR="1A872FE9">
        <w:rPr>
          <w:rFonts w:ascii="Arial" w:hAnsi="Arial" w:eastAsia="Arial" w:cs="Arial"/>
          <w:b w:val="1"/>
          <w:bCs w:val="1"/>
          <w:noProof w:val="0"/>
          <w:sz w:val="20"/>
          <w:szCs w:val="20"/>
          <w:lang w:val="nl-NL"/>
        </w:rPr>
        <w:t>Feedback-moment F9PV Eindopdracht OPL-II</w:t>
      </w:r>
    </w:p>
    <w:tbl>
      <w:tblPr>
        <w:tblStyle w:val="Tabelraster"/>
        <w:tblW w:w="0" w:type="auto"/>
        <w:tblLayout w:type="fixed"/>
        <w:tblLook w:val="04A0" w:firstRow="1" w:lastRow="0" w:firstColumn="1" w:lastColumn="0" w:noHBand="0" w:noVBand="1"/>
      </w:tblPr>
      <w:tblGrid>
        <w:gridCol w:w="1425"/>
        <w:gridCol w:w="8220"/>
      </w:tblGrid>
      <w:tr xmlns:wp14="http://schemas.microsoft.com/office/word/2010/wordml" w:rsidR="1A872FE9" w:rsidTr="1A872FE9" w14:paraId="39F954FF" wp14:textId="77777777">
        <w:trPr>
          <w:trHeight w:val="300"/>
        </w:trPr>
        <w:tc>
          <w:tcPr>
            <w:tcW w:w="1425" w:type="dxa"/>
            <w:tcMar/>
            <w:vAlign w:val="top"/>
          </w:tcPr>
          <w:p w:rsidR="1A872FE9" w:rsidP="1A872FE9" w:rsidRDefault="1A872FE9" w14:paraId="41A17130" w14:textId="1A1D9ABC">
            <w:pPr>
              <w:spacing w:before="0" w:beforeAutospacing="off" w:after="0" w:afterAutospacing="off"/>
            </w:pPr>
            <w:r w:rsidRPr="1A872FE9" w:rsidR="1A872FE9">
              <w:rPr>
                <w:rFonts w:ascii="Arial" w:hAnsi="Arial" w:eastAsia="Arial" w:cs="Arial"/>
                <w:sz w:val="20"/>
                <w:szCs w:val="20"/>
              </w:rPr>
              <w:t>Week:</w:t>
            </w:r>
          </w:p>
        </w:tc>
        <w:tc>
          <w:tcPr>
            <w:tcW w:w="8220" w:type="dxa"/>
            <w:tcMar/>
            <w:vAlign w:val="top"/>
          </w:tcPr>
          <w:p w:rsidR="1A872FE9" w:rsidP="1A872FE9" w:rsidRDefault="1A872FE9" w14:paraId="35F74392" w14:textId="60504A88">
            <w:pPr>
              <w:spacing w:before="0" w:beforeAutospacing="off" w:after="0" w:afterAutospacing="off"/>
            </w:pPr>
            <w:r w:rsidRPr="1A872FE9" w:rsidR="1A872FE9">
              <w:rPr>
                <w:rFonts w:ascii="Arial" w:hAnsi="Arial" w:eastAsia="Arial" w:cs="Arial"/>
                <w:sz w:val="20"/>
                <w:szCs w:val="20"/>
              </w:rPr>
              <w:t>11</w:t>
            </w:r>
          </w:p>
        </w:tc>
      </w:tr>
      <w:tr xmlns:wp14="http://schemas.microsoft.com/office/word/2010/wordml" w:rsidR="1A872FE9" w:rsidTr="1A872FE9" w14:paraId="1AB26A4C" wp14:textId="77777777">
        <w:trPr>
          <w:trHeight w:val="300"/>
        </w:trPr>
        <w:tc>
          <w:tcPr>
            <w:tcW w:w="1425" w:type="dxa"/>
            <w:tcMar/>
            <w:vAlign w:val="top"/>
          </w:tcPr>
          <w:p w:rsidR="1A872FE9" w:rsidP="1A872FE9" w:rsidRDefault="1A872FE9" w14:paraId="341EFF2A" w14:textId="1431B282">
            <w:pPr>
              <w:spacing w:before="0" w:beforeAutospacing="off" w:after="0" w:afterAutospacing="off"/>
            </w:pPr>
            <w:r w:rsidRPr="1A872FE9" w:rsidR="1A872FE9">
              <w:rPr>
                <w:rFonts w:ascii="Arial" w:hAnsi="Arial" w:eastAsia="Arial" w:cs="Arial"/>
                <w:sz w:val="20"/>
                <w:szCs w:val="20"/>
              </w:rPr>
              <w:t>Vorm:</w:t>
            </w:r>
          </w:p>
        </w:tc>
        <w:tc>
          <w:tcPr>
            <w:tcW w:w="8220" w:type="dxa"/>
            <w:tcMar/>
            <w:vAlign w:val="top"/>
          </w:tcPr>
          <w:p w:rsidR="1A872FE9" w:rsidP="1A872FE9" w:rsidRDefault="1A872FE9" w14:paraId="5C48AAFE" w14:textId="7B155530">
            <w:pPr>
              <w:spacing w:before="0" w:beforeAutospacing="off" w:after="0" w:afterAutospacing="off"/>
            </w:pPr>
            <w:r w:rsidRPr="1A872FE9" w:rsidR="1A872FE9">
              <w:rPr>
                <w:rFonts w:ascii="Arial" w:hAnsi="Arial" w:eastAsia="Arial" w:cs="Arial"/>
                <w:sz w:val="20"/>
                <w:szCs w:val="20"/>
              </w:rPr>
              <w:t>Eindopdracht Acceptatietest B3</w:t>
            </w:r>
          </w:p>
        </w:tc>
      </w:tr>
      <w:tr xmlns:wp14="http://schemas.microsoft.com/office/word/2010/wordml" w:rsidR="1A872FE9" w:rsidTr="1A872FE9" w14:paraId="6504AA8C" wp14:textId="77777777">
        <w:trPr>
          <w:trHeight w:val="300"/>
        </w:trPr>
        <w:tc>
          <w:tcPr>
            <w:tcW w:w="1425" w:type="dxa"/>
            <w:tcMar/>
            <w:vAlign w:val="top"/>
          </w:tcPr>
          <w:p w:rsidR="1A872FE9" w:rsidP="1A872FE9" w:rsidRDefault="1A872FE9" w14:paraId="75815E06" w14:textId="09ECACEB">
            <w:pPr>
              <w:spacing w:before="0" w:beforeAutospacing="off" w:after="0" w:afterAutospacing="off"/>
            </w:pPr>
            <w:r w:rsidRPr="1A872FE9" w:rsidR="1A872FE9">
              <w:rPr>
                <w:rFonts w:ascii="Arial" w:hAnsi="Arial" w:eastAsia="Arial" w:cs="Arial"/>
                <w:sz w:val="20"/>
                <w:szCs w:val="20"/>
              </w:rPr>
              <w:t>Studiepunten</w:t>
            </w:r>
          </w:p>
        </w:tc>
        <w:tc>
          <w:tcPr>
            <w:tcW w:w="8220" w:type="dxa"/>
            <w:tcMar/>
            <w:vAlign w:val="top"/>
          </w:tcPr>
          <w:p w:rsidR="1A872FE9" w:rsidP="1A872FE9" w:rsidRDefault="1A872FE9" w14:paraId="2E1EAFCC" w14:textId="4F6A53FA">
            <w:pPr>
              <w:spacing w:before="0" w:beforeAutospacing="off" w:after="0" w:afterAutospacing="off"/>
            </w:pPr>
            <w:r w:rsidRPr="1A872FE9" w:rsidR="1A872FE9">
              <w:rPr>
                <w:rFonts w:ascii="Arial" w:hAnsi="Arial" w:eastAsia="Arial" w:cs="Arial"/>
                <w:sz w:val="20"/>
                <w:szCs w:val="20"/>
              </w:rPr>
              <w:t xml:space="preserve">2 </w:t>
            </w:r>
          </w:p>
        </w:tc>
      </w:tr>
    </w:tbl>
    <w:p w:rsidR="1A872FE9" w:rsidP="1A872FE9" w:rsidRDefault="1A872FE9" w14:paraId="69431F64" w14:textId="33E3279C">
      <w:pPr>
        <w:spacing w:after="160" w:afterAutospacing="off" w:line="257" w:lineRule="auto"/>
      </w:pPr>
      <w:r w:rsidRPr="1A872FE9" w:rsidR="1A872FE9">
        <w:rPr>
          <w:rFonts w:ascii="Arial" w:hAnsi="Arial" w:eastAsia="Arial" w:cs="Arial"/>
          <w:noProof w:val="0"/>
          <w:sz w:val="20"/>
          <w:szCs w:val="20"/>
          <w:lang w:val="nl-NL"/>
        </w:rPr>
        <w:t>Weging</w:t>
      </w:r>
      <w:r>
        <w:tab/>
      </w:r>
      <w:r w:rsidRPr="1A872FE9" w:rsidR="1A872FE9">
        <w:rPr>
          <w:rFonts w:ascii="Arial" w:hAnsi="Arial" w:eastAsia="Arial" w:cs="Arial"/>
          <w:noProof w:val="0"/>
          <w:sz w:val="20"/>
          <w:szCs w:val="20"/>
          <w:lang w:val="nl-NL"/>
        </w:rPr>
        <w:t xml:space="preserve"> </w:t>
      </w:r>
      <w:r>
        <w:tab/>
      </w:r>
      <w:r w:rsidRPr="1A872FE9" w:rsidR="1A872FE9">
        <w:rPr>
          <w:rFonts w:ascii="Arial" w:hAnsi="Arial" w:eastAsia="Arial" w:cs="Arial"/>
          <w:noProof w:val="0"/>
          <w:sz w:val="20"/>
          <w:szCs w:val="20"/>
          <w:lang w:val="nl-NL"/>
        </w:rPr>
        <w:t>(V/O)</w:t>
      </w:r>
    </w:p>
    <w:p w:rsidR="1A872FE9" w:rsidP="1A872FE9" w:rsidRDefault="1A872FE9" w14:paraId="5EBC9F65" w14:textId="60F61EDA">
      <w:pPr>
        <w:spacing w:after="160" w:afterAutospacing="off" w:line="257" w:lineRule="auto"/>
      </w:pPr>
      <w:r w:rsidRPr="1A872FE9" w:rsidR="1A872FE9">
        <w:rPr>
          <w:rFonts w:ascii="Arial" w:hAnsi="Arial" w:eastAsia="Arial" w:cs="Arial"/>
          <w:noProof w:val="0"/>
          <w:sz w:val="20"/>
          <w:szCs w:val="20"/>
          <w:lang w:val="nl-NL"/>
        </w:rPr>
        <w:t xml:space="preserve"> </w:t>
      </w:r>
    </w:p>
    <w:p w:rsidR="1A872FE9" w:rsidP="1A872FE9" w:rsidRDefault="1A872FE9" w14:paraId="26BFAA1F" w14:textId="3869C4C0">
      <w:pPr>
        <w:spacing w:after="160" w:afterAutospacing="off" w:line="257" w:lineRule="auto"/>
      </w:pPr>
      <w:r w:rsidRPr="1A872FE9" w:rsidR="1A872FE9">
        <w:rPr>
          <w:rFonts w:ascii="Arial" w:hAnsi="Arial" w:eastAsia="Arial" w:cs="Arial"/>
          <w:b w:val="1"/>
          <w:bCs w:val="1"/>
          <w:noProof w:val="0"/>
          <w:sz w:val="20"/>
          <w:szCs w:val="20"/>
          <w:lang w:val="nl-NL"/>
        </w:rPr>
        <w:t>Feedback-moment F9UY Eindopdracht GIT-I</w:t>
      </w:r>
    </w:p>
    <w:tbl>
      <w:tblPr>
        <w:tblStyle w:val="Tabelraster"/>
        <w:tblW w:w="0" w:type="auto"/>
        <w:tblLayout w:type="fixed"/>
        <w:tblLook w:val="04A0" w:firstRow="1" w:lastRow="0" w:firstColumn="1" w:lastColumn="0" w:noHBand="0" w:noVBand="1"/>
      </w:tblPr>
      <w:tblGrid>
        <w:gridCol w:w="1425"/>
        <w:gridCol w:w="8220"/>
      </w:tblGrid>
      <w:tr xmlns:wp14="http://schemas.microsoft.com/office/word/2010/wordml" w:rsidR="1A872FE9" w:rsidTr="1A872FE9" w14:paraId="1F3716E3" wp14:textId="77777777">
        <w:trPr>
          <w:trHeight w:val="300"/>
        </w:trPr>
        <w:tc>
          <w:tcPr>
            <w:tcW w:w="1425" w:type="dxa"/>
            <w:tcMar/>
            <w:vAlign w:val="top"/>
          </w:tcPr>
          <w:p w:rsidR="1A872FE9" w:rsidP="1A872FE9" w:rsidRDefault="1A872FE9" w14:paraId="109C0F6C" w14:textId="3F09AFB7">
            <w:pPr>
              <w:spacing w:before="0" w:beforeAutospacing="off" w:after="0" w:afterAutospacing="off"/>
            </w:pPr>
            <w:r w:rsidRPr="1A872FE9" w:rsidR="1A872FE9">
              <w:rPr>
                <w:rFonts w:ascii="Arial" w:hAnsi="Arial" w:eastAsia="Arial" w:cs="Arial"/>
                <w:sz w:val="20"/>
                <w:szCs w:val="20"/>
              </w:rPr>
              <w:t>Week:</w:t>
            </w:r>
          </w:p>
        </w:tc>
        <w:tc>
          <w:tcPr>
            <w:tcW w:w="8220" w:type="dxa"/>
            <w:tcMar/>
            <w:vAlign w:val="top"/>
          </w:tcPr>
          <w:p w:rsidR="1A872FE9" w:rsidP="1A872FE9" w:rsidRDefault="1A872FE9" w14:paraId="05E47C5A" w14:textId="5967B2BD">
            <w:pPr>
              <w:spacing w:before="0" w:beforeAutospacing="off" w:after="0" w:afterAutospacing="off"/>
            </w:pPr>
            <w:r w:rsidRPr="1A872FE9" w:rsidR="1A872FE9">
              <w:rPr>
                <w:rFonts w:ascii="Arial" w:hAnsi="Arial" w:eastAsia="Arial" w:cs="Arial"/>
                <w:sz w:val="20"/>
                <w:szCs w:val="20"/>
              </w:rPr>
              <w:t>12</w:t>
            </w:r>
          </w:p>
        </w:tc>
      </w:tr>
      <w:tr xmlns:wp14="http://schemas.microsoft.com/office/word/2010/wordml" w:rsidR="1A872FE9" w:rsidTr="1A872FE9" w14:paraId="7AD383BB" wp14:textId="77777777">
        <w:trPr>
          <w:trHeight w:val="300"/>
        </w:trPr>
        <w:tc>
          <w:tcPr>
            <w:tcW w:w="1425" w:type="dxa"/>
            <w:tcMar/>
            <w:vAlign w:val="top"/>
          </w:tcPr>
          <w:p w:rsidR="1A872FE9" w:rsidP="1A872FE9" w:rsidRDefault="1A872FE9" w14:paraId="284A4D52" w14:textId="7279C80C">
            <w:pPr>
              <w:spacing w:before="0" w:beforeAutospacing="off" w:after="0" w:afterAutospacing="off"/>
            </w:pPr>
            <w:r w:rsidRPr="1A872FE9" w:rsidR="1A872FE9">
              <w:rPr>
                <w:rFonts w:ascii="Arial" w:hAnsi="Arial" w:eastAsia="Arial" w:cs="Arial"/>
                <w:sz w:val="20"/>
                <w:szCs w:val="20"/>
              </w:rPr>
              <w:t>Vorm:</w:t>
            </w:r>
          </w:p>
        </w:tc>
        <w:tc>
          <w:tcPr>
            <w:tcW w:w="8220" w:type="dxa"/>
            <w:tcMar/>
            <w:vAlign w:val="top"/>
          </w:tcPr>
          <w:p w:rsidR="1A872FE9" w:rsidP="1A872FE9" w:rsidRDefault="1A872FE9" w14:paraId="266C504A" w14:textId="27AE4F9C">
            <w:pPr>
              <w:spacing w:before="0" w:beforeAutospacing="off" w:after="0" w:afterAutospacing="off"/>
            </w:pPr>
            <w:r w:rsidRPr="1A872FE9" w:rsidR="1A872FE9">
              <w:rPr>
                <w:rFonts w:ascii="Arial" w:hAnsi="Arial" w:eastAsia="Arial" w:cs="Arial"/>
                <w:sz w:val="20"/>
                <w:szCs w:val="20"/>
              </w:rPr>
              <w:t>Eindopdracht verslag GIT-I gebruiken in PRA</w:t>
            </w:r>
          </w:p>
        </w:tc>
      </w:tr>
      <w:tr xmlns:wp14="http://schemas.microsoft.com/office/word/2010/wordml" w:rsidR="1A872FE9" w:rsidTr="1A872FE9" w14:paraId="46ABB647" wp14:textId="77777777">
        <w:trPr>
          <w:trHeight w:val="300"/>
        </w:trPr>
        <w:tc>
          <w:tcPr>
            <w:tcW w:w="1425" w:type="dxa"/>
            <w:tcMar/>
            <w:vAlign w:val="top"/>
          </w:tcPr>
          <w:p w:rsidR="1A872FE9" w:rsidP="1A872FE9" w:rsidRDefault="1A872FE9" w14:paraId="20569347" w14:textId="581E2576">
            <w:pPr>
              <w:spacing w:before="0" w:beforeAutospacing="off" w:after="0" w:afterAutospacing="off"/>
            </w:pPr>
            <w:r w:rsidRPr="1A872FE9" w:rsidR="1A872FE9">
              <w:rPr>
                <w:rFonts w:ascii="Arial" w:hAnsi="Arial" w:eastAsia="Arial" w:cs="Arial"/>
                <w:sz w:val="20"/>
                <w:szCs w:val="20"/>
              </w:rPr>
              <w:t>Studiepunten</w:t>
            </w:r>
          </w:p>
        </w:tc>
        <w:tc>
          <w:tcPr>
            <w:tcW w:w="8220" w:type="dxa"/>
            <w:tcMar/>
            <w:vAlign w:val="top"/>
          </w:tcPr>
          <w:p w:rsidR="1A872FE9" w:rsidP="1A872FE9" w:rsidRDefault="1A872FE9" w14:paraId="3702C3C7" w14:textId="5EFD444A">
            <w:pPr>
              <w:spacing w:before="0" w:beforeAutospacing="off" w:after="0" w:afterAutospacing="off"/>
            </w:pPr>
            <w:r w:rsidRPr="1A872FE9" w:rsidR="1A872FE9">
              <w:rPr>
                <w:rFonts w:ascii="Arial" w:hAnsi="Arial" w:eastAsia="Arial" w:cs="Arial"/>
                <w:sz w:val="20"/>
                <w:szCs w:val="20"/>
              </w:rPr>
              <w:t xml:space="preserve">1 </w:t>
            </w:r>
          </w:p>
        </w:tc>
      </w:tr>
      <w:tr xmlns:wp14="http://schemas.microsoft.com/office/word/2010/wordml" w:rsidR="1A872FE9" w:rsidTr="1A872FE9" w14:paraId="6BE1B47B" wp14:textId="77777777">
        <w:trPr>
          <w:trHeight w:val="300"/>
        </w:trPr>
        <w:tc>
          <w:tcPr>
            <w:tcW w:w="1425" w:type="dxa"/>
            <w:tcMar/>
            <w:vAlign w:val="top"/>
          </w:tcPr>
          <w:p w:rsidR="1A872FE9" w:rsidP="1A872FE9" w:rsidRDefault="1A872FE9" w14:paraId="69760715" w14:textId="630675D2">
            <w:pPr>
              <w:pStyle w:val="Standaard"/>
              <w:rPr>
                <w:rFonts w:ascii="Arial" w:hAnsi="Arial" w:eastAsia="Arial" w:cs="Arial"/>
                <w:noProof w:val="0"/>
                <w:sz w:val="20"/>
                <w:szCs w:val="20"/>
                <w:lang w:val="nl-NL"/>
              </w:rPr>
            </w:pPr>
            <w:r w:rsidRPr="1A872FE9" w:rsidR="1A872FE9">
              <w:rPr>
                <w:rFonts w:ascii="Arial" w:hAnsi="Arial" w:eastAsia="Arial" w:cs="Arial"/>
                <w:noProof w:val="0"/>
                <w:sz w:val="20"/>
                <w:szCs w:val="20"/>
                <w:lang w:val="nl-NL"/>
              </w:rPr>
              <w:t>Weging</w:t>
            </w:r>
          </w:p>
        </w:tc>
        <w:tc>
          <w:tcPr>
            <w:tcW w:w="8220" w:type="dxa"/>
            <w:tcMar/>
            <w:vAlign w:val="top"/>
          </w:tcPr>
          <w:p w:rsidR="1A872FE9" w:rsidP="1A872FE9" w:rsidRDefault="1A872FE9" w14:paraId="25A214FC" w14:textId="41758014">
            <w:pPr>
              <w:pStyle w:val="Standaard"/>
            </w:pPr>
            <w:r w:rsidRPr="1A872FE9" w:rsidR="1A872FE9">
              <w:rPr>
                <w:rFonts w:ascii="Arial" w:hAnsi="Arial" w:eastAsia="Arial" w:cs="Arial"/>
                <w:noProof w:val="0"/>
                <w:sz w:val="20"/>
                <w:szCs w:val="20"/>
                <w:lang w:val="nl-NL"/>
              </w:rPr>
              <w:t>(V/O)</w:t>
            </w:r>
          </w:p>
        </w:tc>
      </w:tr>
    </w:tbl>
    <w:p w:rsidR="00526D51" w:rsidP="00C13697" w:rsidRDefault="00526D51" w14:paraId="2533A9A8" w14:textId="77777777"/>
    <w:p w:rsidRPr="00FE018A" w:rsidR="00526D51" w:rsidP="00FE018A" w:rsidRDefault="00526D51" w14:paraId="4A00577D" w14:textId="77777777">
      <w:pPr>
        <w:rPr>
          <w:b/>
          <w:bCs/>
        </w:rPr>
      </w:pPr>
      <w:r w:rsidRPr="00FE018A">
        <w:rPr>
          <w:b/>
          <w:bCs/>
        </w:rPr>
        <w:t>B-punten</w:t>
      </w:r>
    </w:p>
    <w:p w:rsidR="00526D51" w:rsidP="00526D51" w:rsidRDefault="00526D51" w14:paraId="0A293EDD" w14:textId="77777777">
      <w:r>
        <w:t>Voor het behalen van de B-punten laat je onder andere aan de docent zien:</w:t>
      </w:r>
    </w:p>
    <w:p w:rsidRPr="001D06E0" w:rsidR="00526D51" w:rsidP="00526D51" w:rsidRDefault="00526D51" w14:paraId="6B5D5FB3" w14:textId="77777777">
      <w:pPr>
        <w:pStyle w:val="Lijstalinea"/>
        <w:numPr>
          <w:ilvl w:val="0"/>
          <w:numId w:val="124"/>
        </w:numPr>
        <w:rPr>
          <w:b/>
          <w:bCs/>
        </w:rPr>
      </w:pPr>
      <w:r w:rsidRPr="000360A9">
        <w:rPr>
          <w:b/>
          <w:bCs/>
        </w:rPr>
        <w:t xml:space="preserve">Je </w:t>
      </w:r>
      <w:r>
        <w:rPr>
          <w:b/>
          <w:bCs/>
        </w:rPr>
        <w:t>gedraagt je</w:t>
      </w:r>
      <w:r w:rsidRPr="000360A9">
        <w:rPr>
          <w:b/>
          <w:bCs/>
        </w:rPr>
        <w:t xml:space="preserve"> zelfredzaam</w:t>
      </w:r>
      <w:r>
        <w:rPr>
          <w:b/>
          <w:bCs/>
        </w:rPr>
        <w:t>:</w:t>
      </w:r>
      <w:r>
        <w:t xml:space="preserve"> je probeert zelfstandig tot oplossingen te komen. Pas wanneer je er echt niet aan uitkomt vraag je collega’s of de docent om hulp.</w:t>
      </w:r>
    </w:p>
    <w:p w:rsidRPr="000360A9" w:rsidR="00526D51" w:rsidP="00526D51" w:rsidRDefault="00526D51" w14:paraId="782D57CD" w14:textId="77777777">
      <w:pPr>
        <w:pStyle w:val="Lijstalinea"/>
        <w:rPr>
          <w:b/>
          <w:bCs/>
        </w:rPr>
      </w:pPr>
    </w:p>
    <w:p w:rsidRPr="0010485A" w:rsidR="00526D51" w:rsidP="00526D51" w:rsidRDefault="00526D51" w14:paraId="7E8E4463" w14:textId="77777777">
      <w:pPr>
        <w:pStyle w:val="Lijstalinea"/>
        <w:numPr>
          <w:ilvl w:val="0"/>
          <w:numId w:val="124"/>
        </w:numPr>
        <w:rPr>
          <w:b/>
          <w:bCs/>
        </w:rPr>
      </w:pPr>
      <w:r>
        <w:rPr>
          <w:b/>
          <w:bCs/>
        </w:rPr>
        <w:t>Je helpt je collega’s op een effectieve manier:</w:t>
      </w:r>
      <w:r>
        <w:t xml:space="preserve"> je biedt hulp aan collega studenten. Daarbij let je op dat je geen werk uit handen neemt, maar je collega’s enkel ondersteund of de juiste richting in stuurt.</w:t>
      </w:r>
    </w:p>
    <w:p w:rsidRPr="0010485A" w:rsidR="00526D51" w:rsidP="00526D51" w:rsidRDefault="00526D51" w14:paraId="32E27FFA" w14:textId="77777777">
      <w:pPr>
        <w:pStyle w:val="Lijstalinea"/>
        <w:rPr>
          <w:b/>
          <w:bCs/>
        </w:rPr>
      </w:pPr>
    </w:p>
    <w:p w:rsidRPr="00026EC9" w:rsidR="00526D51" w:rsidP="00526D51" w:rsidRDefault="00526D51" w14:paraId="365476F5" w14:textId="77777777">
      <w:pPr>
        <w:pStyle w:val="Lijstalinea"/>
        <w:numPr>
          <w:ilvl w:val="0"/>
          <w:numId w:val="124"/>
        </w:numPr>
        <w:rPr>
          <w:b/>
          <w:bCs/>
        </w:rPr>
      </w:pPr>
      <w:r>
        <w:rPr>
          <w:b/>
          <w:bCs/>
        </w:rPr>
        <w:t>Je communiceert op een professionele manier:</w:t>
      </w:r>
      <w:r>
        <w:t xml:space="preserve"> wanneer je tijd of informatie te kort komt, dan laat je dit op een nette manier aan je collega’s of de docent weten. In de klas houdt je een professionele werkhouding en taalgebruik aan.</w:t>
      </w:r>
    </w:p>
    <w:p w:rsidRPr="00026EC9" w:rsidR="00526D51" w:rsidP="00526D51" w:rsidRDefault="00526D51" w14:paraId="61646660" w14:textId="77777777">
      <w:pPr>
        <w:pStyle w:val="Lijstalinea"/>
        <w:rPr>
          <w:b/>
          <w:bCs/>
        </w:rPr>
      </w:pPr>
    </w:p>
    <w:p w:rsidRPr="0074335F" w:rsidR="00526D51" w:rsidP="00526D51" w:rsidRDefault="00526D51" w14:paraId="63B854C1" w14:textId="77777777">
      <w:pPr>
        <w:pStyle w:val="Lijstalinea"/>
        <w:numPr>
          <w:ilvl w:val="0"/>
          <w:numId w:val="124"/>
        </w:numPr>
        <w:rPr>
          <w:b/>
          <w:bCs/>
        </w:rPr>
      </w:pPr>
      <w:r w:rsidRPr="1A872FE9" w:rsidR="1A872FE9">
        <w:rPr>
          <w:b w:val="1"/>
          <w:bCs w:val="1"/>
        </w:rPr>
        <w:t xml:space="preserve">Je daagt jezelf uit waar nodig: </w:t>
      </w:r>
      <w:r w:rsidR="1A872FE9">
        <w:rPr/>
        <w:t>wanneer je tijd over hebt daag je jezelf uit. In de hoofdstukken achterin kun extra uitleg vinden over onderwerpen als ASP.NET. Die gaan we niet klassikaal behandelen, maar mocht je willen dan kun je je hierin verdiepen (zelfstandig of in een studiegroep).</w:t>
      </w:r>
    </w:p>
    <w:p w:rsidRPr="00D80073" w:rsidR="00C13697" w:rsidP="004B1A3D" w:rsidRDefault="00C13697" w14:paraId="25ECA459" w14:textId="77777777">
      <w:pPr>
        <w:pStyle w:val="Kop1"/>
        <w:rPr>
          <w:rFonts w:ascii="Segoe UI" w:hAnsi="Segoe UI" w:cs="Segoe UI"/>
          <w:sz w:val="18"/>
          <w:szCs w:val="18"/>
          <w:lang w:eastAsia="nl-NL"/>
        </w:rPr>
      </w:pPr>
      <w:bookmarkStart w:name="_Toc157876494" w:id="12"/>
      <w:r w:rsidRPr="00D80073">
        <w:rPr>
          <w:lang w:eastAsia="nl-NL"/>
        </w:rPr>
        <w:t>IV. Voor de docent</w:t>
      </w:r>
      <w:bookmarkEnd w:id="12"/>
      <w:r w:rsidRPr="00D80073">
        <w:rPr>
          <w:lang w:eastAsia="nl-NL"/>
        </w:rPr>
        <w:t> </w:t>
      </w:r>
    </w:p>
    <w:p w:rsidR="00C13697" w:rsidP="00C13697" w:rsidRDefault="00C13697" w14:paraId="0269AA8D" w14:textId="77777777">
      <w:pPr>
        <w:rPr>
          <w:rFonts w:eastAsia="Times New Roman"/>
          <w:szCs w:val="20"/>
          <w:lang w:eastAsia="nl-NL"/>
        </w:rPr>
      </w:pPr>
      <w:r>
        <w:rPr>
          <w:rFonts w:eastAsia="Times New Roman"/>
          <w:szCs w:val="20"/>
          <w:lang w:eastAsia="nl-NL"/>
        </w:rPr>
        <w:t>Module GIT-I</w:t>
      </w:r>
    </w:p>
    <w:p w:rsidRPr="00D80073" w:rsidR="00C13697" w:rsidP="00C13697" w:rsidRDefault="00C13697" w14:paraId="2AC089E3" w14:textId="77777777">
      <w:pPr>
        <w:numPr>
          <w:ilvl w:val="0"/>
          <w:numId w:val="83"/>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Bij deze module zijn ook één of meer LessonUp-presentaties te vinden. </w:t>
      </w:r>
    </w:p>
    <w:p w:rsidRPr="00D80073" w:rsidR="00C13697" w:rsidP="00C13697" w:rsidRDefault="00C13697" w14:paraId="377698D1" w14:textId="77777777">
      <w:pPr>
        <w:numPr>
          <w:ilvl w:val="0"/>
          <w:numId w:val="83"/>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Het is bij deze lessen waardevol om -in aanvulling op de theorie- ook veel dingen voor te doen. Bijvoorbeeld het maken/</w:t>
      </w:r>
      <w:r w:rsidRPr="00D80073">
        <w:rPr>
          <w:rFonts w:eastAsia="Times New Roman"/>
          <w:i/>
          <w:iCs/>
          <w:szCs w:val="20"/>
          <w:lang w:eastAsia="nl-NL"/>
        </w:rPr>
        <w:t>clonen</w:t>
      </w:r>
      <w:r w:rsidRPr="00D80073">
        <w:rPr>
          <w:rFonts w:eastAsia="Times New Roman"/>
          <w:szCs w:val="20"/>
          <w:lang w:eastAsia="nl-NL"/>
        </w:rPr>
        <w:t xml:space="preserve"> van een repo, een commit, push/pull, etc.. </w:t>
      </w:r>
    </w:p>
    <w:p w:rsidR="00C13697" w:rsidP="00C13697" w:rsidRDefault="00C13697" w14:paraId="5BD1621D" w14:textId="77777777">
      <w:pPr>
        <w:numPr>
          <w:ilvl w:val="0"/>
          <w:numId w:val="83"/>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Probeer de toets nog direct na te bespreken, zodat eventuele misconcepties in de laatste les nog uit de wereld geholpen kunnen worden. </w:t>
      </w:r>
    </w:p>
    <w:p w:rsidR="00C13697" w:rsidRDefault="00C13697" w14:paraId="0AADEAB9" w14:textId="77777777">
      <w:pPr>
        <w:rPr>
          <w:rFonts w:eastAsia="Times New Roman"/>
          <w:szCs w:val="20"/>
          <w:lang w:eastAsia="nl-NL"/>
        </w:rPr>
      </w:pPr>
      <w:r>
        <w:rPr>
          <w:rFonts w:eastAsia="Times New Roman"/>
          <w:szCs w:val="20"/>
          <w:lang w:eastAsia="nl-NL"/>
        </w:rPr>
        <w:br w:type="page"/>
      </w:r>
    </w:p>
    <w:p w:rsidR="00C13697" w:rsidP="001B3ADD" w:rsidRDefault="001B3ADD" w14:paraId="4D127C2B" w14:textId="77777777">
      <w:pPr>
        <w:pStyle w:val="Kop1"/>
        <w:rPr>
          <w:lang w:eastAsia="nl-NL"/>
        </w:rPr>
      </w:pPr>
      <w:bookmarkStart w:name="_Toc157876495" w:id="13"/>
      <w:r>
        <w:rPr>
          <w:lang w:eastAsia="nl-NL"/>
        </w:rPr>
        <w:t xml:space="preserve">V </w:t>
      </w:r>
      <w:r w:rsidR="00C13697">
        <w:rPr>
          <w:lang w:eastAsia="nl-NL"/>
        </w:rPr>
        <w:t>Leerdoelen</w:t>
      </w:r>
      <w:bookmarkEnd w:id="13"/>
    </w:p>
    <w:tbl>
      <w:tblPr>
        <w:tblW w:w="958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25"/>
        <w:gridCol w:w="1275"/>
        <w:gridCol w:w="7485"/>
      </w:tblGrid>
      <w:tr w:rsidRPr="00D80073" w:rsidR="00C13697" w:rsidTr="00C13697" w14:paraId="7DE78183" w14:textId="77777777">
        <w:trPr>
          <w:trHeight w:val="300"/>
        </w:trPr>
        <w:tc>
          <w:tcPr>
            <w:tcW w:w="2100" w:type="dxa"/>
            <w:gridSpan w:val="2"/>
            <w:tcBorders>
              <w:top w:val="single" w:color="000000" w:sz="18" w:space="0"/>
              <w:left w:val="single" w:color="000000" w:sz="18" w:space="0"/>
              <w:bottom w:val="single" w:color="000000" w:sz="18" w:space="0"/>
              <w:right w:val="single" w:color="auto" w:sz="6" w:space="0"/>
            </w:tcBorders>
            <w:shd w:val="clear" w:color="auto" w:fill="A6A6A6"/>
            <w:hideMark/>
          </w:tcPr>
          <w:p w:rsidRPr="00D80073" w:rsidR="00C13697" w:rsidP="00BA54EA" w:rsidRDefault="00C13697" w14:paraId="593269F7" w14:textId="77777777">
            <w:pPr>
              <w:spacing w:after="0" w:line="240" w:lineRule="auto"/>
              <w:textAlignment w:val="baseline"/>
              <w:rPr>
                <w:rFonts w:ascii="Times New Roman" w:hAnsi="Times New Roman" w:eastAsia="Times New Roman" w:cs="Times New Roman"/>
                <w:sz w:val="24"/>
                <w:szCs w:val="24"/>
                <w:lang w:eastAsia="nl-NL"/>
              </w:rPr>
            </w:pPr>
            <w:r>
              <w:rPr>
                <w:rFonts w:eastAsia="Times New Roman"/>
                <w:szCs w:val="20"/>
                <w:lang w:eastAsia="nl-NL"/>
              </w:rPr>
              <w:t>Module</w:t>
            </w:r>
            <w:r w:rsidR="00271294">
              <w:rPr>
                <w:rFonts w:eastAsia="Times New Roman"/>
                <w:szCs w:val="20"/>
                <w:lang w:eastAsia="nl-NL"/>
              </w:rPr>
              <w:t xml:space="preserve"> GIT-I</w:t>
            </w:r>
            <w:r w:rsidRPr="00D80073">
              <w:rPr>
                <w:rFonts w:eastAsia="Times New Roman"/>
                <w:szCs w:val="20"/>
                <w:lang w:eastAsia="nl-NL"/>
              </w:rPr>
              <w:t> </w:t>
            </w:r>
          </w:p>
        </w:tc>
        <w:tc>
          <w:tcPr>
            <w:tcW w:w="7485" w:type="dxa"/>
            <w:tcBorders>
              <w:top w:val="single" w:color="000000" w:sz="18" w:space="0"/>
              <w:left w:val="single" w:color="auto" w:sz="6" w:space="0"/>
              <w:bottom w:val="single" w:color="auto" w:sz="6" w:space="0"/>
              <w:right w:val="single" w:color="000000" w:sz="18" w:space="0"/>
            </w:tcBorders>
            <w:shd w:val="clear" w:color="auto" w:fill="A6A6A6"/>
            <w:hideMark/>
          </w:tcPr>
          <w:p w:rsidRPr="00D80073" w:rsidR="00C13697" w:rsidP="00BA54EA" w:rsidRDefault="00C13697" w14:paraId="7E181B98"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i/>
                <w:iCs/>
                <w:szCs w:val="20"/>
                <w:lang w:eastAsia="nl-NL"/>
              </w:rPr>
              <w:t>Voldaan</w:t>
            </w:r>
            <w:r w:rsidRPr="00D80073">
              <w:rPr>
                <w:rFonts w:eastAsia="Times New Roman"/>
                <w:szCs w:val="20"/>
                <w:lang w:eastAsia="nl-NL"/>
              </w:rPr>
              <w:t> </w:t>
            </w:r>
          </w:p>
        </w:tc>
      </w:tr>
      <w:tr w:rsidRPr="00D80073" w:rsidR="00C13697" w:rsidTr="00C13697" w14:paraId="2C130303" w14:textId="77777777">
        <w:trPr>
          <w:trHeight w:val="300"/>
        </w:trPr>
        <w:tc>
          <w:tcPr>
            <w:tcW w:w="825" w:type="dxa"/>
            <w:tcBorders>
              <w:top w:val="single" w:color="000000" w:sz="18" w:space="0"/>
              <w:left w:val="single" w:color="000000" w:sz="18" w:space="0"/>
              <w:bottom w:val="single" w:color="000000" w:sz="18" w:space="0"/>
              <w:right w:val="single" w:color="auto" w:sz="6" w:space="0"/>
            </w:tcBorders>
            <w:shd w:val="clear" w:color="auto" w:fill="D9D9D9"/>
            <w:hideMark/>
          </w:tcPr>
          <w:p w:rsidRPr="00D80073" w:rsidR="00C13697" w:rsidP="00BA54EA" w:rsidRDefault="00C13697" w14:paraId="356082FD"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13.07 </w:t>
            </w:r>
          </w:p>
        </w:tc>
        <w:tc>
          <w:tcPr>
            <w:tcW w:w="8760" w:type="dxa"/>
            <w:gridSpan w:val="2"/>
            <w:tcBorders>
              <w:top w:val="single" w:color="000000" w:sz="18" w:space="0"/>
              <w:left w:val="single" w:color="auto" w:sz="6" w:space="0"/>
              <w:bottom w:val="single" w:color="auto" w:sz="6" w:space="0"/>
              <w:right w:val="single" w:color="000000" w:sz="18" w:space="0"/>
            </w:tcBorders>
            <w:shd w:val="clear" w:color="auto" w:fill="D9D9D9"/>
            <w:hideMark/>
          </w:tcPr>
          <w:p w:rsidRPr="00D80073" w:rsidR="00C13697" w:rsidP="00BA54EA" w:rsidRDefault="00C13697" w14:paraId="528DFC40"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Je werkt samen aan code met versiebeheer zoals Git(Hub); je kunt in ieder geval code delen en simpele conflicten oplossen, je kent de basisprincipes van versiebeheer. </w:t>
            </w:r>
          </w:p>
        </w:tc>
      </w:tr>
      <w:tr w:rsidRPr="00D80073" w:rsidR="00C13697" w:rsidTr="00C13697" w14:paraId="3AC7E512" w14:textId="77777777">
        <w:trPr>
          <w:trHeight w:val="300"/>
        </w:trPr>
        <w:tc>
          <w:tcPr>
            <w:tcW w:w="2100" w:type="dxa"/>
            <w:gridSpan w:val="2"/>
            <w:tcBorders>
              <w:top w:val="single" w:color="000000" w:sz="18" w:space="0"/>
              <w:left w:val="single" w:color="000000" w:sz="18" w:space="0"/>
              <w:bottom w:val="single" w:color="000000" w:sz="6" w:space="0"/>
              <w:right w:val="single" w:color="auto" w:sz="6" w:space="0"/>
            </w:tcBorders>
            <w:shd w:val="clear" w:color="auto" w:fill="F2F2F2"/>
            <w:hideMark/>
          </w:tcPr>
          <w:p w:rsidRPr="00D80073" w:rsidR="00C13697" w:rsidP="00BA54EA" w:rsidRDefault="00C13697" w14:paraId="706742CF"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Git lokaal </w:t>
            </w:r>
          </w:p>
        </w:tc>
        <w:tc>
          <w:tcPr>
            <w:tcW w:w="7485" w:type="dxa"/>
            <w:tcBorders>
              <w:top w:val="single" w:color="000000" w:sz="18" w:space="0"/>
              <w:left w:val="single" w:color="auto" w:sz="6" w:space="0"/>
              <w:bottom w:val="single" w:color="000000" w:sz="6" w:space="0"/>
              <w:right w:val="single" w:color="000000" w:sz="18" w:space="0"/>
            </w:tcBorders>
            <w:shd w:val="clear" w:color="auto" w:fill="auto"/>
            <w:hideMark/>
          </w:tcPr>
          <w:p w:rsidRPr="00D80073" w:rsidR="00C13697" w:rsidP="00BA54EA" w:rsidRDefault="00C13697" w14:paraId="447AEC4B"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Je kunt Git(Hub Desktop) lokaal gebruiken om commits te maken. </w:t>
            </w:r>
          </w:p>
        </w:tc>
      </w:tr>
      <w:tr w:rsidRPr="00D80073" w:rsidR="00C13697" w:rsidTr="00C13697" w14:paraId="33AABBB2" w14:textId="77777777">
        <w:trPr>
          <w:trHeight w:val="300"/>
        </w:trPr>
        <w:tc>
          <w:tcPr>
            <w:tcW w:w="2100" w:type="dxa"/>
            <w:gridSpan w:val="2"/>
            <w:tcBorders>
              <w:top w:val="single" w:color="000000" w:sz="6" w:space="0"/>
              <w:left w:val="single" w:color="000000" w:sz="18" w:space="0"/>
              <w:bottom w:val="single" w:color="auto" w:sz="6" w:space="0"/>
              <w:right w:val="single" w:color="auto" w:sz="6" w:space="0"/>
            </w:tcBorders>
            <w:shd w:val="clear" w:color="auto" w:fill="F2F2F2"/>
            <w:hideMark/>
          </w:tcPr>
          <w:p w:rsidRPr="00D80073" w:rsidR="00C13697" w:rsidP="00BA54EA" w:rsidRDefault="00C13697" w14:paraId="21ABA5A1"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Commits </w:t>
            </w:r>
          </w:p>
        </w:tc>
        <w:tc>
          <w:tcPr>
            <w:tcW w:w="7485" w:type="dxa"/>
            <w:tcBorders>
              <w:top w:val="single" w:color="000000" w:sz="6" w:space="0"/>
              <w:left w:val="single" w:color="auto" w:sz="6" w:space="0"/>
              <w:bottom w:val="single" w:color="auto" w:sz="6" w:space="0"/>
              <w:right w:val="single" w:color="000000" w:sz="18" w:space="0"/>
            </w:tcBorders>
            <w:shd w:val="clear" w:color="auto" w:fill="auto"/>
            <w:hideMark/>
          </w:tcPr>
          <w:p w:rsidRPr="00D80073" w:rsidR="00C13697" w:rsidP="00BA54EA" w:rsidRDefault="00C13697" w14:paraId="50FDCCE8"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 xml:space="preserve">Je maakt na iedere afgeronde wijziging een commit. Je voorziet deze van een zinnig bericht. Je commit </w:t>
            </w:r>
            <w:r w:rsidRPr="00D80073">
              <w:rPr>
                <w:rFonts w:eastAsia="Times New Roman"/>
                <w:i/>
                <w:iCs/>
                <w:szCs w:val="20"/>
                <w:lang w:eastAsia="nl-NL"/>
              </w:rPr>
              <w:t>nooit</w:t>
            </w:r>
            <w:r w:rsidRPr="00D80073">
              <w:rPr>
                <w:rFonts w:eastAsia="Times New Roman"/>
                <w:szCs w:val="20"/>
                <w:lang w:eastAsia="nl-NL"/>
              </w:rPr>
              <w:t xml:space="preserve"> code die niet werkt. </w:t>
            </w:r>
          </w:p>
        </w:tc>
      </w:tr>
      <w:tr w:rsidRPr="00D80073" w:rsidR="00C13697" w:rsidTr="00C13697" w14:paraId="5ABAAA76" w14:textId="77777777">
        <w:trPr>
          <w:trHeight w:val="300"/>
        </w:trPr>
        <w:tc>
          <w:tcPr>
            <w:tcW w:w="2100" w:type="dxa"/>
            <w:gridSpan w:val="2"/>
            <w:tcBorders>
              <w:top w:val="single" w:color="000000" w:sz="6" w:space="0"/>
              <w:left w:val="single" w:color="000000" w:sz="18" w:space="0"/>
              <w:bottom w:val="single" w:color="auto" w:sz="6" w:space="0"/>
              <w:right w:val="single" w:color="auto" w:sz="6" w:space="0"/>
            </w:tcBorders>
            <w:shd w:val="clear" w:color="auto" w:fill="F2F2F2"/>
            <w:hideMark/>
          </w:tcPr>
          <w:p w:rsidRPr="00D80073" w:rsidR="00C13697" w:rsidP="00BA54EA" w:rsidRDefault="00C13697" w14:paraId="37EF6638"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Gitignore </w:t>
            </w:r>
          </w:p>
        </w:tc>
        <w:tc>
          <w:tcPr>
            <w:tcW w:w="7485" w:type="dxa"/>
            <w:tcBorders>
              <w:top w:val="single" w:color="000000" w:sz="6" w:space="0"/>
              <w:left w:val="single" w:color="auto" w:sz="6" w:space="0"/>
              <w:bottom w:val="single" w:color="auto" w:sz="6" w:space="0"/>
              <w:right w:val="single" w:color="000000" w:sz="18" w:space="0"/>
            </w:tcBorders>
            <w:shd w:val="clear" w:color="auto" w:fill="auto"/>
            <w:hideMark/>
          </w:tcPr>
          <w:p w:rsidRPr="00D80073" w:rsidR="00C13697" w:rsidP="00BA54EA" w:rsidRDefault="00C13697" w14:paraId="763141EA"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Je kunt een standaard gitignore-file aan je project toevoegen, je begrijpt waarom je gecompileerde assets en bijv. configs met wachtwoorden niet moet commiten. </w:t>
            </w:r>
          </w:p>
        </w:tc>
      </w:tr>
      <w:tr w:rsidRPr="00D80073" w:rsidR="00C13697" w:rsidTr="00C13697" w14:paraId="5BCD9268" w14:textId="77777777">
        <w:trPr>
          <w:trHeight w:val="300"/>
        </w:trPr>
        <w:tc>
          <w:tcPr>
            <w:tcW w:w="2100" w:type="dxa"/>
            <w:gridSpan w:val="2"/>
            <w:tcBorders>
              <w:top w:val="single" w:color="auto" w:sz="6" w:space="0"/>
              <w:left w:val="single" w:color="000000" w:sz="18" w:space="0"/>
              <w:bottom w:val="single" w:color="auto" w:sz="6" w:space="0"/>
              <w:right w:val="single" w:color="auto" w:sz="6" w:space="0"/>
            </w:tcBorders>
            <w:shd w:val="clear" w:color="auto" w:fill="F2F2F2"/>
            <w:hideMark/>
          </w:tcPr>
          <w:p w:rsidRPr="00D80073" w:rsidR="00C13697" w:rsidP="00BA54EA" w:rsidRDefault="00C13697" w14:paraId="462A65D5"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Code delen </w:t>
            </w:r>
          </w:p>
        </w:tc>
        <w:tc>
          <w:tcPr>
            <w:tcW w:w="7485" w:type="dxa"/>
            <w:tcBorders>
              <w:top w:val="single" w:color="auto" w:sz="6" w:space="0"/>
              <w:left w:val="single" w:color="auto" w:sz="6" w:space="0"/>
              <w:bottom w:val="single" w:color="auto" w:sz="6" w:space="0"/>
              <w:right w:val="single" w:color="000000" w:sz="18" w:space="0"/>
            </w:tcBorders>
            <w:shd w:val="clear" w:color="auto" w:fill="auto"/>
            <w:hideMark/>
          </w:tcPr>
          <w:p w:rsidRPr="00D80073" w:rsidR="00C13697" w:rsidP="00BA54EA" w:rsidRDefault="00C13697" w14:paraId="6391649C"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 xml:space="preserve">Je kunt met pull/push code delen met je team. Je doet éérst pull, dan push. Je begrijpt het principe van de automatische </w:t>
            </w:r>
            <w:r w:rsidRPr="00D80073">
              <w:rPr>
                <w:rFonts w:eastAsia="Times New Roman"/>
                <w:i/>
                <w:iCs/>
                <w:szCs w:val="20"/>
                <w:lang w:eastAsia="nl-NL"/>
              </w:rPr>
              <w:t>merge</w:t>
            </w:r>
            <w:r w:rsidRPr="00D80073">
              <w:rPr>
                <w:rFonts w:eastAsia="Times New Roman"/>
                <w:szCs w:val="20"/>
                <w:lang w:eastAsia="nl-NL"/>
              </w:rPr>
              <w:t xml:space="preserve"> die dan op regelniveau gebeurt. </w:t>
            </w:r>
          </w:p>
        </w:tc>
      </w:tr>
      <w:tr w:rsidRPr="00D80073" w:rsidR="00C13697" w:rsidTr="00C13697" w14:paraId="7E00A6C6" w14:textId="77777777">
        <w:trPr>
          <w:trHeight w:val="300"/>
        </w:trPr>
        <w:tc>
          <w:tcPr>
            <w:tcW w:w="2100" w:type="dxa"/>
            <w:gridSpan w:val="2"/>
            <w:tcBorders>
              <w:top w:val="single" w:color="auto" w:sz="6" w:space="0"/>
              <w:left w:val="single" w:color="000000" w:sz="18" w:space="0"/>
              <w:bottom w:val="single" w:color="000000" w:sz="18" w:space="0"/>
              <w:right w:val="single" w:color="auto" w:sz="6" w:space="0"/>
            </w:tcBorders>
            <w:shd w:val="clear" w:color="auto" w:fill="F2F2F2"/>
            <w:hideMark/>
          </w:tcPr>
          <w:p w:rsidRPr="00D80073" w:rsidR="00C13697" w:rsidP="00BA54EA" w:rsidRDefault="00C13697" w14:paraId="78768289"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Conflicten </w:t>
            </w:r>
          </w:p>
        </w:tc>
        <w:tc>
          <w:tcPr>
            <w:tcW w:w="7485" w:type="dxa"/>
            <w:tcBorders>
              <w:top w:val="single" w:color="auto" w:sz="6" w:space="0"/>
              <w:left w:val="single" w:color="auto" w:sz="6" w:space="0"/>
              <w:bottom w:val="single" w:color="000000" w:sz="18" w:space="0"/>
              <w:right w:val="single" w:color="000000" w:sz="18" w:space="0"/>
            </w:tcBorders>
            <w:shd w:val="clear" w:color="auto" w:fill="auto"/>
            <w:hideMark/>
          </w:tcPr>
          <w:p w:rsidRPr="00D80073" w:rsidR="00C13697" w:rsidP="00BA54EA" w:rsidRDefault="00C13697" w14:paraId="757AAB0A"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Je kunt merge-conflicten zelfstandig oplossen, je begrijpt wat er gebeurt. </w:t>
            </w:r>
          </w:p>
        </w:tc>
      </w:tr>
    </w:tbl>
    <w:p w:rsidR="00271294" w:rsidRDefault="00271294" w14:paraId="7A0AFBC7" w14:textId="77777777"/>
    <w:p w:rsidR="00271294" w:rsidRDefault="00271294" w14:paraId="1269F942" w14:textId="77777777"/>
    <w:tbl>
      <w:tblPr>
        <w:tblStyle w:val="Tabelraster"/>
        <w:tblW w:w="0" w:type="auto"/>
        <w:tblLayout w:type="fixed"/>
        <w:tblCellMar>
          <w:top w:w="57" w:type="dxa"/>
          <w:bottom w:w="57" w:type="dxa"/>
        </w:tblCellMar>
        <w:tblLook w:val="04A0" w:firstRow="1" w:lastRow="0" w:firstColumn="1" w:lastColumn="0" w:noHBand="0" w:noVBand="1"/>
      </w:tblPr>
      <w:tblGrid>
        <w:gridCol w:w="828"/>
        <w:gridCol w:w="1276"/>
        <w:gridCol w:w="7488"/>
      </w:tblGrid>
      <w:tr w:rsidR="00271294" w:rsidTr="00BA54EA" w14:paraId="36936EAB" w14:textId="77777777">
        <w:tc>
          <w:tcPr>
            <w:tcW w:w="2104" w:type="dxa"/>
            <w:gridSpan w:val="2"/>
            <w:tcBorders>
              <w:top w:val="single" w:color="000000" w:sz="18" w:space="0"/>
              <w:left w:val="single" w:color="000000" w:sz="18" w:space="0"/>
              <w:bottom w:val="single" w:color="000000" w:sz="18" w:space="0"/>
              <w:right w:val="single" w:color="auto" w:sz="4" w:space="0"/>
            </w:tcBorders>
            <w:shd w:val="clear" w:color="auto" w:fill="A6A6A6" w:themeFill="background1" w:themeFillShade="A6"/>
            <w:hideMark/>
          </w:tcPr>
          <w:p w:rsidR="00271294" w:rsidP="00BA54EA" w:rsidRDefault="00271294" w14:paraId="068C051D" w14:textId="77777777">
            <w:pPr>
              <w:rPr>
                <w:i/>
                <w:iCs/>
              </w:rPr>
            </w:pPr>
            <w:r>
              <w:rPr>
                <w:i/>
                <w:iCs/>
              </w:rPr>
              <w:t>PLA-II / SAM-I</w:t>
            </w:r>
          </w:p>
        </w:tc>
        <w:tc>
          <w:tcPr>
            <w:tcW w:w="7488" w:type="dxa"/>
            <w:tcBorders>
              <w:top w:val="single" w:color="000000" w:sz="18" w:space="0"/>
              <w:left w:val="single" w:color="auto" w:sz="4" w:space="0"/>
              <w:bottom w:val="single" w:color="auto" w:sz="4" w:space="0"/>
              <w:right w:val="single" w:color="000000" w:sz="18" w:space="0"/>
            </w:tcBorders>
            <w:shd w:val="clear" w:color="auto" w:fill="A6A6A6" w:themeFill="background1" w:themeFillShade="A6"/>
            <w:hideMark/>
          </w:tcPr>
          <w:p w:rsidR="00271294" w:rsidP="00BA54EA" w:rsidRDefault="00271294" w14:paraId="44ACDC7D" w14:textId="77777777">
            <w:pPr>
              <w:rPr>
                <w:i/>
                <w:iCs/>
              </w:rPr>
            </w:pPr>
            <w:r>
              <w:rPr>
                <w:i/>
                <w:iCs/>
              </w:rPr>
              <w:t>Voldaan</w:t>
            </w:r>
          </w:p>
        </w:tc>
      </w:tr>
      <w:tr w:rsidR="00271294" w:rsidTr="00BA54EA" w14:paraId="79DB0F90" w14:textId="77777777">
        <w:tc>
          <w:tcPr>
            <w:tcW w:w="828" w:type="dxa"/>
            <w:tcBorders>
              <w:top w:val="single" w:color="000000" w:sz="18" w:space="0"/>
              <w:left w:val="single" w:color="000000" w:sz="18" w:space="0"/>
              <w:bottom w:val="single" w:color="000000" w:sz="18" w:space="0"/>
              <w:right w:val="single" w:color="auto" w:sz="4" w:space="0"/>
            </w:tcBorders>
            <w:shd w:val="clear" w:color="auto" w:fill="D9D9D9" w:themeFill="background1" w:themeFillShade="D9"/>
            <w:hideMark/>
          </w:tcPr>
          <w:p w:rsidR="00271294" w:rsidP="00BA54EA" w:rsidRDefault="00271294" w14:paraId="510965FE" w14:textId="77777777">
            <w:r>
              <w:t>11.04</w:t>
            </w:r>
          </w:p>
        </w:tc>
        <w:tc>
          <w:tcPr>
            <w:tcW w:w="8764" w:type="dxa"/>
            <w:gridSpan w:val="2"/>
            <w:tcBorders>
              <w:top w:val="single" w:color="000000" w:sz="18" w:space="0"/>
              <w:left w:val="single" w:color="auto" w:sz="4" w:space="0"/>
              <w:bottom w:val="single" w:color="auto" w:sz="4" w:space="0"/>
              <w:right w:val="single" w:color="000000" w:sz="18" w:space="0"/>
            </w:tcBorders>
            <w:shd w:val="clear" w:color="auto" w:fill="D9D9D9" w:themeFill="background1" w:themeFillShade="D9"/>
            <w:hideMark/>
          </w:tcPr>
          <w:p w:rsidR="00271294" w:rsidP="00BA54EA" w:rsidRDefault="00271294" w14:paraId="709AB33D" w14:textId="77777777">
            <w:r>
              <w:t xml:space="preserve">Je </w:t>
            </w:r>
            <w:r>
              <w:rPr>
                <w:u w:val="single"/>
              </w:rPr>
              <w:t>brainstormt</w:t>
            </w:r>
            <w:r>
              <w:t xml:space="preserve"> in een (project)groep over de opdracht; na afloop van de briefing of juist als voorbereiding op een interview. Je gebruikt een brainstormtechniek en dat levert een concreet product op. Je doet actief mee.</w:t>
            </w:r>
          </w:p>
        </w:tc>
      </w:tr>
      <w:tr w:rsidR="00271294" w:rsidTr="00BA54EA" w14:paraId="43676110" w14:textId="77777777">
        <w:tc>
          <w:tcPr>
            <w:tcW w:w="2104" w:type="dxa"/>
            <w:gridSpan w:val="2"/>
            <w:tcBorders>
              <w:top w:val="single" w:color="000000" w:sz="18" w:space="0"/>
              <w:left w:val="single" w:color="000000" w:sz="18" w:space="0"/>
              <w:bottom w:val="single" w:color="auto" w:sz="4" w:space="0"/>
              <w:right w:val="single" w:color="auto" w:sz="4" w:space="0"/>
            </w:tcBorders>
            <w:shd w:val="clear" w:color="auto" w:fill="F2F2F2" w:themeFill="background1" w:themeFillShade="F2"/>
            <w:hideMark/>
          </w:tcPr>
          <w:p w:rsidR="00271294" w:rsidP="00BA54EA" w:rsidRDefault="00271294" w14:paraId="63F0F06F" w14:textId="77777777">
            <w:r>
              <w:t>Brainstormtechniek</w:t>
            </w:r>
          </w:p>
        </w:tc>
        <w:tc>
          <w:tcPr>
            <w:tcW w:w="7488" w:type="dxa"/>
            <w:tcBorders>
              <w:top w:val="single" w:color="000000" w:sz="18" w:space="0"/>
              <w:left w:val="single" w:color="auto" w:sz="4" w:space="0"/>
              <w:bottom w:val="single" w:color="auto" w:sz="4" w:space="0"/>
              <w:right w:val="single" w:color="000000" w:sz="18" w:space="0"/>
            </w:tcBorders>
          </w:tcPr>
          <w:p w:rsidR="00271294" w:rsidP="00BA54EA" w:rsidRDefault="00271294" w14:paraId="2D44CC89" w14:textId="77777777">
            <w:r>
              <w:t>Maakt bijvoorbeeld mindmap, schetsen of past een andere techniek toe die een tastbaar resultaat oplevert.</w:t>
            </w:r>
          </w:p>
        </w:tc>
      </w:tr>
      <w:tr w:rsidR="00271294" w:rsidTr="00BA54EA" w14:paraId="70553264" w14:textId="77777777">
        <w:tc>
          <w:tcPr>
            <w:tcW w:w="2104" w:type="dxa"/>
            <w:gridSpan w:val="2"/>
            <w:tcBorders>
              <w:top w:val="single" w:color="auto" w:sz="4" w:space="0"/>
              <w:left w:val="single" w:color="000000" w:sz="18" w:space="0"/>
              <w:bottom w:val="single" w:color="auto" w:sz="4" w:space="0"/>
              <w:right w:val="single" w:color="auto" w:sz="4" w:space="0"/>
            </w:tcBorders>
            <w:shd w:val="clear" w:color="auto" w:fill="F2F2F2" w:themeFill="background1" w:themeFillShade="F2"/>
            <w:hideMark/>
          </w:tcPr>
          <w:p w:rsidR="00271294" w:rsidP="00BA54EA" w:rsidRDefault="00271294" w14:paraId="70036C9D" w14:textId="77777777">
            <w:r>
              <w:t>Inbreng</w:t>
            </w:r>
          </w:p>
        </w:tc>
        <w:tc>
          <w:tcPr>
            <w:tcW w:w="7488" w:type="dxa"/>
            <w:tcBorders>
              <w:top w:val="single" w:color="auto" w:sz="4" w:space="0"/>
              <w:left w:val="single" w:color="auto" w:sz="4" w:space="0"/>
              <w:bottom w:val="single" w:color="auto" w:sz="4" w:space="0"/>
              <w:right w:val="single" w:color="000000" w:sz="18" w:space="0"/>
            </w:tcBorders>
          </w:tcPr>
          <w:p w:rsidR="00271294" w:rsidP="00BA54EA" w:rsidRDefault="00271294" w14:paraId="4E6AC004" w14:textId="77777777">
            <w:r>
              <w:t xml:space="preserve">Actieve inbreng (niet afgeleid), daartoe ook ingelezen. </w:t>
            </w:r>
          </w:p>
        </w:tc>
      </w:tr>
      <w:tr w:rsidR="00271294" w:rsidTr="00BA54EA" w14:paraId="3B2CD160" w14:textId="77777777">
        <w:tc>
          <w:tcPr>
            <w:tcW w:w="828" w:type="dxa"/>
            <w:tcBorders>
              <w:top w:val="single" w:color="000000" w:sz="18" w:space="0"/>
              <w:left w:val="single" w:color="000000" w:sz="18" w:space="0"/>
              <w:bottom w:val="single" w:color="000000" w:sz="18" w:space="0"/>
              <w:right w:val="single" w:color="auto" w:sz="4" w:space="0"/>
            </w:tcBorders>
            <w:shd w:val="clear" w:color="auto" w:fill="D9D9D9" w:themeFill="background1" w:themeFillShade="D9"/>
            <w:hideMark/>
          </w:tcPr>
          <w:p w:rsidR="00271294" w:rsidP="00BA54EA" w:rsidRDefault="00271294" w14:paraId="0F7B1779" w14:textId="77777777">
            <w:r>
              <w:t>11.06</w:t>
            </w:r>
          </w:p>
        </w:tc>
        <w:tc>
          <w:tcPr>
            <w:tcW w:w="8764" w:type="dxa"/>
            <w:gridSpan w:val="2"/>
            <w:tcBorders>
              <w:top w:val="single" w:color="000000" w:sz="18" w:space="0"/>
              <w:left w:val="single" w:color="auto" w:sz="4" w:space="0"/>
              <w:bottom w:val="single" w:color="auto" w:sz="4" w:space="0"/>
              <w:right w:val="single" w:color="000000" w:sz="18" w:space="0"/>
            </w:tcBorders>
            <w:shd w:val="clear" w:color="auto" w:fill="D9D9D9" w:themeFill="background1" w:themeFillShade="D9"/>
            <w:hideMark/>
          </w:tcPr>
          <w:p w:rsidR="00271294" w:rsidP="00BA54EA" w:rsidRDefault="00271294" w14:paraId="00403B3A" w14:textId="77777777">
            <w:r>
              <w:t xml:space="preserve">Je neemt een </w:t>
            </w:r>
            <w:r>
              <w:rPr>
                <w:u w:val="single"/>
              </w:rPr>
              <w:t>interview</w:t>
            </w:r>
            <w:r>
              <w:t xml:space="preserve"> af met de opdrachtgever en verwerkt dit tot een verslag. Van tevoren heb je vragen opgesteld maar tijdens het interview beweeg je ook met de opdrachtgever mee. Je hebt een professionele houding.</w:t>
            </w:r>
          </w:p>
        </w:tc>
      </w:tr>
      <w:tr w:rsidR="00271294" w:rsidTr="00BA54EA" w14:paraId="12398EA0" w14:textId="77777777">
        <w:tc>
          <w:tcPr>
            <w:tcW w:w="2104" w:type="dxa"/>
            <w:gridSpan w:val="2"/>
            <w:tcBorders>
              <w:top w:val="single" w:color="000000" w:sz="18" w:space="0"/>
              <w:left w:val="single" w:color="000000" w:sz="18" w:space="0"/>
              <w:bottom w:val="single" w:color="auto" w:sz="4" w:space="0"/>
              <w:right w:val="single" w:color="auto" w:sz="4" w:space="0"/>
            </w:tcBorders>
            <w:shd w:val="clear" w:color="auto" w:fill="F2F2F2" w:themeFill="background1" w:themeFillShade="F2"/>
            <w:hideMark/>
          </w:tcPr>
          <w:p w:rsidR="00271294" w:rsidP="00BA54EA" w:rsidRDefault="00271294" w14:paraId="41691749" w14:textId="77777777">
            <w:r>
              <w:t>Interviewvragen</w:t>
            </w:r>
          </w:p>
        </w:tc>
        <w:tc>
          <w:tcPr>
            <w:tcW w:w="7488" w:type="dxa"/>
            <w:tcBorders>
              <w:top w:val="single" w:color="000000" w:sz="18" w:space="0"/>
              <w:left w:val="single" w:color="auto" w:sz="4" w:space="0"/>
              <w:bottom w:val="single" w:color="auto" w:sz="4" w:space="0"/>
              <w:right w:val="single" w:color="000000" w:sz="18" w:space="0"/>
            </w:tcBorders>
          </w:tcPr>
          <w:p w:rsidR="00271294" w:rsidP="00BA54EA" w:rsidRDefault="00271294" w14:paraId="77AF115A" w14:textId="77777777">
            <w:r>
              <w:t>Vragen voorbereid, met name open vragen, doorvragen op beschikbare info (bijvoorbeeld n.a.v. brainstorm).</w:t>
            </w:r>
          </w:p>
        </w:tc>
      </w:tr>
      <w:tr w:rsidR="00271294" w:rsidTr="00BA54EA" w14:paraId="4C5F9D2D" w14:textId="77777777">
        <w:tc>
          <w:tcPr>
            <w:tcW w:w="2104" w:type="dxa"/>
            <w:gridSpan w:val="2"/>
            <w:tcBorders>
              <w:top w:val="single" w:color="auto" w:sz="4" w:space="0"/>
              <w:left w:val="single" w:color="000000" w:sz="18" w:space="0"/>
              <w:bottom w:val="single" w:color="auto" w:sz="4" w:space="0"/>
              <w:right w:val="single" w:color="auto" w:sz="4" w:space="0"/>
            </w:tcBorders>
            <w:shd w:val="clear" w:color="auto" w:fill="F2F2F2" w:themeFill="background1" w:themeFillShade="F2"/>
            <w:hideMark/>
          </w:tcPr>
          <w:p w:rsidR="00271294" w:rsidP="00BA54EA" w:rsidRDefault="00271294" w14:paraId="45215D60" w14:textId="77777777">
            <w:r>
              <w:t>Uitvoering</w:t>
            </w:r>
          </w:p>
        </w:tc>
        <w:tc>
          <w:tcPr>
            <w:tcW w:w="7488" w:type="dxa"/>
            <w:tcBorders>
              <w:top w:val="single" w:color="auto" w:sz="4" w:space="0"/>
              <w:left w:val="single" w:color="auto" w:sz="4" w:space="0"/>
              <w:bottom w:val="single" w:color="auto" w:sz="4" w:space="0"/>
              <w:right w:val="single" w:color="000000" w:sz="18" w:space="0"/>
            </w:tcBorders>
          </w:tcPr>
          <w:p w:rsidR="00271294" w:rsidP="00BA54EA" w:rsidRDefault="00271294" w14:paraId="2C081021" w14:textId="77777777">
            <w:r>
              <w:t>Stelt vervolgvragen, past “luisteren, samenvatten, doorvragen” toe. Reageert adequaat op de klant, wordt een vloeiend gesprek (niet enkel vragen afdraaien).</w:t>
            </w:r>
          </w:p>
        </w:tc>
      </w:tr>
      <w:tr w:rsidR="00271294" w:rsidTr="00BA54EA" w14:paraId="20E28A65" w14:textId="77777777">
        <w:tc>
          <w:tcPr>
            <w:tcW w:w="2104" w:type="dxa"/>
            <w:gridSpan w:val="2"/>
            <w:tcBorders>
              <w:top w:val="single" w:color="auto" w:sz="4" w:space="0"/>
              <w:left w:val="single" w:color="000000" w:sz="18" w:space="0"/>
              <w:bottom w:val="single" w:color="auto" w:sz="4" w:space="0"/>
              <w:right w:val="single" w:color="auto" w:sz="4" w:space="0"/>
            </w:tcBorders>
            <w:shd w:val="clear" w:color="auto" w:fill="F2F2F2" w:themeFill="background1" w:themeFillShade="F2"/>
            <w:hideMark/>
          </w:tcPr>
          <w:p w:rsidR="00271294" w:rsidP="00BA54EA" w:rsidRDefault="00271294" w14:paraId="0B1DA35D" w14:textId="77777777">
            <w:r>
              <w:t>Houding</w:t>
            </w:r>
          </w:p>
        </w:tc>
        <w:tc>
          <w:tcPr>
            <w:tcW w:w="7488" w:type="dxa"/>
            <w:tcBorders>
              <w:top w:val="single" w:color="auto" w:sz="4" w:space="0"/>
              <w:left w:val="single" w:color="auto" w:sz="4" w:space="0"/>
              <w:bottom w:val="single" w:color="auto" w:sz="4" w:space="0"/>
              <w:right w:val="single" w:color="000000" w:sz="18" w:space="0"/>
            </w:tcBorders>
          </w:tcPr>
          <w:p w:rsidR="00271294" w:rsidP="00BA54EA" w:rsidRDefault="00271294" w14:paraId="0B10DC5D" w14:textId="77777777">
            <w:r>
              <w:t>Is vriendelijk, op tijd, stelt zich voor, verzorgd uiterlijk.</w:t>
            </w:r>
          </w:p>
        </w:tc>
      </w:tr>
      <w:tr w:rsidR="00271294" w:rsidTr="00BA54EA" w14:paraId="5C5F02BA" w14:textId="77777777">
        <w:tc>
          <w:tcPr>
            <w:tcW w:w="2104" w:type="dxa"/>
            <w:gridSpan w:val="2"/>
            <w:tcBorders>
              <w:top w:val="single" w:color="auto" w:sz="4" w:space="0"/>
              <w:left w:val="single" w:color="000000" w:sz="18" w:space="0"/>
              <w:bottom w:val="single" w:color="000000" w:sz="18" w:space="0"/>
              <w:right w:val="single" w:color="auto" w:sz="4" w:space="0"/>
            </w:tcBorders>
            <w:shd w:val="clear" w:color="auto" w:fill="F2F2F2" w:themeFill="background1" w:themeFillShade="F2"/>
            <w:hideMark/>
          </w:tcPr>
          <w:p w:rsidR="00271294" w:rsidP="00BA54EA" w:rsidRDefault="00271294" w14:paraId="2DE3F76B" w14:textId="77777777">
            <w:r>
              <w:t>Verslag</w:t>
            </w:r>
          </w:p>
        </w:tc>
        <w:tc>
          <w:tcPr>
            <w:tcW w:w="7488" w:type="dxa"/>
            <w:tcBorders>
              <w:top w:val="single" w:color="auto" w:sz="4" w:space="0"/>
              <w:left w:val="single" w:color="auto" w:sz="4" w:space="0"/>
              <w:bottom w:val="single" w:color="000000" w:sz="18" w:space="0"/>
              <w:right w:val="single" w:color="000000" w:sz="18" w:space="0"/>
            </w:tcBorders>
          </w:tcPr>
          <w:p w:rsidR="00271294" w:rsidP="00BA54EA" w:rsidRDefault="00271294" w14:paraId="1D979C97" w14:textId="77777777">
            <w:r>
              <w:t>Bevat datum, locatie, aanwezigen. Helder taalgebruik, correct Nederlands.</w:t>
            </w:r>
          </w:p>
        </w:tc>
      </w:tr>
      <w:tr w:rsidR="00271294" w:rsidTr="00BA54EA" w14:paraId="07E3ABC1" w14:textId="77777777">
        <w:tc>
          <w:tcPr>
            <w:tcW w:w="828" w:type="dxa"/>
            <w:tcBorders>
              <w:top w:val="single" w:color="000000" w:sz="18" w:space="0"/>
              <w:left w:val="single" w:color="000000" w:sz="18" w:space="0"/>
              <w:bottom w:val="single" w:color="000000" w:sz="18" w:space="0"/>
              <w:right w:val="single" w:color="auto" w:sz="4" w:space="0"/>
            </w:tcBorders>
            <w:shd w:val="clear" w:color="auto" w:fill="D9D9D9" w:themeFill="background1" w:themeFillShade="D9"/>
            <w:hideMark/>
          </w:tcPr>
          <w:p w:rsidR="00271294" w:rsidP="00BA54EA" w:rsidRDefault="00271294" w14:paraId="43F88A6A" w14:textId="77777777">
            <w:r>
              <w:t>11.09</w:t>
            </w:r>
          </w:p>
        </w:tc>
        <w:tc>
          <w:tcPr>
            <w:tcW w:w="8764" w:type="dxa"/>
            <w:gridSpan w:val="2"/>
            <w:tcBorders>
              <w:top w:val="single" w:color="000000" w:sz="18" w:space="0"/>
              <w:left w:val="single" w:color="auto" w:sz="4" w:space="0"/>
              <w:bottom w:val="single" w:color="000000" w:sz="18" w:space="0"/>
              <w:right w:val="single" w:color="000000" w:sz="18" w:space="0"/>
            </w:tcBorders>
            <w:shd w:val="clear" w:color="auto" w:fill="D9D9D9" w:themeFill="background1" w:themeFillShade="D9"/>
            <w:hideMark/>
          </w:tcPr>
          <w:p w:rsidR="00271294" w:rsidP="00BA54EA" w:rsidRDefault="00271294" w14:paraId="30E2CD1D" w14:textId="77777777">
            <w:r>
              <w:t xml:space="preserve">Je </w:t>
            </w:r>
            <w:r>
              <w:rPr>
                <w:u w:val="single"/>
              </w:rPr>
              <w:t>verdeelt de taken</w:t>
            </w:r>
            <w:r>
              <w:t xml:space="preserve"> of userstories in de projectgroep op een evenwichtige manier, volgens het principe van vertical slicing. Je gebruikt een geschikte tool en je houdt rekening met ieders sterke en zwakke punten.</w:t>
            </w:r>
          </w:p>
        </w:tc>
      </w:tr>
      <w:tr w:rsidR="00271294" w:rsidTr="00BA54EA" w14:paraId="2C20257E" w14:textId="77777777">
        <w:tc>
          <w:tcPr>
            <w:tcW w:w="2104" w:type="dxa"/>
            <w:gridSpan w:val="2"/>
            <w:tcBorders>
              <w:top w:val="single" w:color="auto" w:sz="4" w:space="0"/>
              <w:left w:val="single" w:color="000000" w:sz="18" w:space="0"/>
              <w:bottom w:val="single" w:color="auto" w:sz="4" w:space="0"/>
              <w:right w:val="single" w:color="auto" w:sz="4" w:space="0"/>
            </w:tcBorders>
            <w:shd w:val="clear" w:color="auto" w:fill="F2F2F2" w:themeFill="background1" w:themeFillShade="F2"/>
            <w:hideMark/>
          </w:tcPr>
          <w:p w:rsidR="00271294" w:rsidP="00BA54EA" w:rsidRDefault="00271294" w14:paraId="4440B2E6" w14:textId="77777777">
            <w:r>
              <w:t>Taakverdeling</w:t>
            </w:r>
          </w:p>
        </w:tc>
        <w:tc>
          <w:tcPr>
            <w:tcW w:w="7488" w:type="dxa"/>
            <w:tcBorders>
              <w:top w:val="single" w:color="000000" w:sz="18" w:space="0"/>
              <w:left w:val="single" w:color="auto" w:sz="4" w:space="0"/>
              <w:bottom w:val="single" w:color="auto" w:sz="4" w:space="0"/>
              <w:right w:val="single" w:color="000000" w:sz="18" w:space="0"/>
            </w:tcBorders>
          </w:tcPr>
          <w:p w:rsidR="00271294" w:rsidP="00BA54EA" w:rsidRDefault="00271294" w14:paraId="011C0CB5" w14:textId="77777777">
            <w:r>
              <w:t>Taken zijn verticaal verdeeld, dus langs de functies (niet de lagen) van de applicatie. Verdeling is evenwichtig.</w:t>
            </w:r>
          </w:p>
        </w:tc>
      </w:tr>
      <w:tr w:rsidR="00271294" w:rsidTr="00BA54EA" w14:paraId="5E4DC194" w14:textId="77777777">
        <w:tc>
          <w:tcPr>
            <w:tcW w:w="2104" w:type="dxa"/>
            <w:gridSpan w:val="2"/>
            <w:tcBorders>
              <w:top w:val="single" w:color="auto" w:sz="4" w:space="0"/>
              <w:left w:val="single" w:color="000000" w:sz="18" w:space="0"/>
              <w:bottom w:val="single" w:color="auto" w:sz="4" w:space="0"/>
              <w:right w:val="single" w:color="auto" w:sz="4" w:space="0"/>
            </w:tcBorders>
            <w:shd w:val="clear" w:color="auto" w:fill="F2F2F2" w:themeFill="background1" w:themeFillShade="F2"/>
            <w:hideMark/>
          </w:tcPr>
          <w:p w:rsidR="00271294" w:rsidP="00BA54EA" w:rsidRDefault="00271294" w14:paraId="684B0CEB" w14:textId="77777777">
            <w:r>
              <w:t>Tool</w:t>
            </w:r>
          </w:p>
        </w:tc>
        <w:tc>
          <w:tcPr>
            <w:tcW w:w="7488" w:type="dxa"/>
            <w:tcBorders>
              <w:top w:val="single" w:color="auto" w:sz="4" w:space="0"/>
              <w:left w:val="single" w:color="auto" w:sz="4" w:space="0"/>
              <w:bottom w:val="single" w:color="auto" w:sz="4" w:space="0"/>
              <w:right w:val="single" w:color="000000" w:sz="18" w:space="0"/>
            </w:tcBorders>
          </w:tcPr>
          <w:p w:rsidR="00271294" w:rsidP="00BA54EA" w:rsidRDefault="00271294" w14:paraId="223B76EA" w14:textId="77777777">
            <w:r>
              <w:t>Taakverdeling is digitaal vastgelegd op een Kanban-bord.</w:t>
            </w:r>
          </w:p>
        </w:tc>
      </w:tr>
      <w:tr w:rsidR="00271294" w:rsidTr="00BA54EA" w14:paraId="698C4C2B" w14:textId="77777777">
        <w:tc>
          <w:tcPr>
            <w:tcW w:w="2104" w:type="dxa"/>
            <w:gridSpan w:val="2"/>
            <w:tcBorders>
              <w:top w:val="single" w:color="auto" w:sz="4" w:space="0"/>
              <w:left w:val="single" w:color="000000" w:sz="18" w:space="0"/>
              <w:bottom w:val="single" w:color="auto" w:sz="18" w:space="0"/>
              <w:right w:val="single" w:color="auto" w:sz="4" w:space="0"/>
            </w:tcBorders>
            <w:shd w:val="clear" w:color="auto" w:fill="F2F2F2" w:themeFill="background1" w:themeFillShade="F2"/>
            <w:hideMark/>
          </w:tcPr>
          <w:p w:rsidR="00271294" w:rsidP="00BA54EA" w:rsidRDefault="00271294" w14:paraId="68082B0C" w14:textId="77777777">
            <w:r>
              <w:t>Kwaliteiten</w:t>
            </w:r>
          </w:p>
        </w:tc>
        <w:tc>
          <w:tcPr>
            <w:tcW w:w="7488" w:type="dxa"/>
            <w:tcBorders>
              <w:top w:val="single" w:color="auto" w:sz="4" w:space="0"/>
              <w:left w:val="single" w:color="auto" w:sz="4" w:space="0"/>
              <w:bottom w:val="single" w:color="auto" w:sz="18" w:space="0"/>
              <w:right w:val="single" w:color="000000" w:sz="18" w:space="0"/>
            </w:tcBorders>
          </w:tcPr>
          <w:p w:rsidR="00271294" w:rsidP="00BA54EA" w:rsidRDefault="00271294" w14:paraId="1C6854DC" w14:textId="77777777">
            <w:r>
              <w:t>Je neemt taken waar je goed in bent, maar juist ook verbeterpunten.</w:t>
            </w:r>
          </w:p>
        </w:tc>
      </w:tr>
      <w:tr w:rsidR="00271294" w:rsidTr="00BA54EA" w14:paraId="367C2675" w14:textId="77777777">
        <w:tc>
          <w:tcPr>
            <w:tcW w:w="828" w:type="dxa"/>
            <w:tcBorders>
              <w:top w:val="single" w:color="000000" w:sz="18" w:space="0"/>
              <w:left w:val="single" w:color="000000" w:sz="18" w:space="0"/>
              <w:bottom w:val="single" w:color="000000" w:sz="18" w:space="0"/>
              <w:right w:val="single" w:color="auto" w:sz="4" w:space="0"/>
            </w:tcBorders>
            <w:shd w:val="clear" w:color="auto" w:fill="D9D9D9" w:themeFill="background1" w:themeFillShade="D9"/>
            <w:hideMark/>
          </w:tcPr>
          <w:p w:rsidR="00271294" w:rsidP="00BA54EA" w:rsidRDefault="00271294" w14:paraId="4652FC11" w14:textId="77777777">
            <w:r>
              <w:t>13.02</w:t>
            </w:r>
          </w:p>
        </w:tc>
        <w:tc>
          <w:tcPr>
            <w:tcW w:w="8764" w:type="dxa"/>
            <w:gridSpan w:val="2"/>
            <w:tcBorders>
              <w:top w:val="single" w:color="000000" w:sz="18" w:space="0"/>
              <w:left w:val="single" w:color="auto" w:sz="4" w:space="0"/>
              <w:bottom w:val="single" w:color="auto" w:sz="4" w:space="0"/>
              <w:right w:val="single" w:color="000000" w:sz="18" w:space="0"/>
            </w:tcBorders>
            <w:shd w:val="clear" w:color="auto" w:fill="D9D9D9" w:themeFill="background1" w:themeFillShade="D9"/>
            <w:hideMark/>
          </w:tcPr>
          <w:p w:rsidR="00271294" w:rsidP="00BA54EA" w:rsidRDefault="00271294" w14:paraId="789CE7F9" w14:textId="77777777">
            <w:r>
              <w:t xml:space="preserve">Je overlegt dagelijks in een </w:t>
            </w:r>
            <w:r>
              <w:rPr>
                <w:u w:val="single"/>
              </w:rPr>
              <w:t>stand-up</w:t>
            </w:r>
            <w:r>
              <w:t xml:space="preserve"> over de voortgang van het project. Als leidraad gebruik je de taakverdeling; je kunt in detail toelichten hoe jouw taak ervoor staat en of je hulp nodig hebt.</w:t>
            </w:r>
          </w:p>
        </w:tc>
      </w:tr>
      <w:tr w:rsidR="00271294" w:rsidTr="00BA54EA" w14:paraId="6824C484" w14:textId="77777777">
        <w:tc>
          <w:tcPr>
            <w:tcW w:w="2104" w:type="dxa"/>
            <w:gridSpan w:val="2"/>
            <w:tcBorders>
              <w:top w:val="single" w:color="000000" w:sz="18" w:space="0"/>
              <w:left w:val="single" w:color="000000" w:sz="18" w:space="0"/>
              <w:bottom w:val="single" w:color="auto" w:sz="4" w:space="0"/>
              <w:right w:val="single" w:color="auto" w:sz="4" w:space="0"/>
            </w:tcBorders>
            <w:shd w:val="clear" w:color="auto" w:fill="F2F2F2" w:themeFill="background1" w:themeFillShade="F2"/>
          </w:tcPr>
          <w:p w:rsidR="00271294" w:rsidP="00BA54EA" w:rsidRDefault="00271294" w14:paraId="53DC18AA" w14:textId="77777777">
            <w:r>
              <w:t>Stand-up</w:t>
            </w:r>
          </w:p>
        </w:tc>
        <w:tc>
          <w:tcPr>
            <w:tcW w:w="7488" w:type="dxa"/>
            <w:tcBorders>
              <w:top w:val="single" w:color="000000" w:sz="18" w:space="0"/>
              <w:left w:val="single" w:color="auto" w:sz="4" w:space="0"/>
              <w:bottom w:val="single" w:color="auto" w:sz="4" w:space="0"/>
              <w:right w:val="single" w:color="000000" w:sz="18" w:space="0"/>
            </w:tcBorders>
          </w:tcPr>
          <w:p w:rsidR="00271294" w:rsidP="00BA54EA" w:rsidRDefault="00271294" w14:paraId="3DAB1A82" w14:textId="77777777">
            <w:r w:rsidRPr="00332EC2">
              <w:t>Iedere projectdag is de taakverdeling het startpunt van de werkzaamheden.</w:t>
            </w:r>
          </w:p>
        </w:tc>
      </w:tr>
      <w:tr w:rsidR="00271294" w:rsidTr="00BA54EA" w14:paraId="094AC00B" w14:textId="77777777">
        <w:tc>
          <w:tcPr>
            <w:tcW w:w="2104" w:type="dxa"/>
            <w:gridSpan w:val="2"/>
            <w:tcBorders>
              <w:top w:val="single" w:color="auto" w:sz="4" w:space="0"/>
              <w:left w:val="single" w:color="000000" w:sz="18" w:space="0"/>
              <w:bottom w:val="single" w:color="000000" w:sz="4" w:space="0"/>
              <w:right w:val="single" w:color="auto" w:sz="4" w:space="0"/>
            </w:tcBorders>
            <w:shd w:val="clear" w:color="auto" w:fill="F2F2F2" w:themeFill="background1" w:themeFillShade="F2"/>
          </w:tcPr>
          <w:p w:rsidR="00271294" w:rsidP="00BA54EA" w:rsidRDefault="00271294" w14:paraId="6593ED3E" w14:textId="77777777">
            <w:r>
              <w:t>Toelichting</w:t>
            </w:r>
          </w:p>
        </w:tc>
        <w:tc>
          <w:tcPr>
            <w:tcW w:w="7488" w:type="dxa"/>
            <w:tcBorders>
              <w:top w:val="single" w:color="auto" w:sz="4" w:space="0"/>
              <w:left w:val="single" w:color="auto" w:sz="4" w:space="0"/>
              <w:bottom w:val="single" w:color="000000" w:sz="4" w:space="0"/>
              <w:right w:val="single" w:color="000000" w:sz="18" w:space="0"/>
            </w:tcBorders>
          </w:tcPr>
          <w:p w:rsidR="00271294" w:rsidP="00BA54EA" w:rsidRDefault="00271294" w14:paraId="770155F0" w14:textId="77777777">
            <w:r>
              <w:t>Je vertelt nauwkeurig wat de status van jouw taak(en) is, wat je al hebt gedaan en wat er eventueel nog moet gebeuren.</w:t>
            </w:r>
          </w:p>
        </w:tc>
      </w:tr>
      <w:tr w:rsidR="00271294" w:rsidTr="00BA54EA" w14:paraId="34C89770" w14:textId="77777777">
        <w:tc>
          <w:tcPr>
            <w:tcW w:w="2104" w:type="dxa"/>
            <w:gridSpan w:val="2"/>
            <w:tcBorders>
              <w:top w:val="single" w:color="000000" w:sz="4" w:space="0"/>
              <w:left w:val="single" w:color="000000" w:sz="18" w:space="0"/>
              <w:bottom w:val="single" w:color="000000" w:sz="18" w:space="0"/>
              <w:right w:val="single" w:color="auto" w:sz="4" w:space="0"/>
            </w:tcBorders>
            <w:shd w:val="clear" w:color="auto" w:fill="F2F2F2" w:themeFill="background1" w:themeFillShade="F2"/>
          </w:tcPr>
          <w:p w:rsidR="00271294" w:rsidP="00BA54EA" w:rsidRDefault="00271294" w14:paraId="13B6102F" w14:textId="77777777">
            <w:r>
              <w:t>Vervolg</w:t>
            </w:r>
          </w:p>
        </w:tc>
        <w:tc>
          <w:tcPr>
            <w:tcW w:w="7488" w:type="dxa"/>
            <w:tcBorders>
              <w:top w:val="single" w:color="000000" w:sz="4" w:space="0"/>
              <w:left w:val="single" w:color="auto" w:sz="4" w:space="0"/>
              <w:bottom w:val="single" w:color="000000" w:sz="18" w:space="0"/>
              <w:right w:val="single" w:color="000000" w:sz="18" w:space="0"/>
            </w:tcBorders>
          </w:tcPr>
          <w:p w:rsidR="00271294" w:rsidP="00BA54EA" w:rsidRDefault="00271294" w14:paraId="4A9798AA" w14:textId="77777777">
            <w:r>
              <w:t>Je maakt afspraken voor het vervolg; welke taken pak je hierna op, heb je eventueel ondersteuning nodig of moet er verder overlegd worden. Hierdoor blijft de stand-up zelf kort en bondig.</w:t>
            </w:r>
          </w:p>
        </w:tc>
      </w:tr>
      <w:tr w:rsidR="00271294" w:rsidTr="00BA54EA" w14:paraId="4F5BFDA0" w14:textId="77777777">
        <w:tc>
          <w:tcPr>
            <w:tcW w:w="828" w:type="dxa"/>
            <w:tcBorders>
              <w:top w:val="single" w:color="000000" w:sz="18" w:space="0"/>
              <w:left w:val="single" w:color="000000" w:sz="18" w:space="0"/>
              <w:bottom w:val="single" w:color="000000" w:sz="18" w:space="0"/>
              <w:right w:val="single" w:color="auto" w:sz="4" w:space="0"/>
            </w:tcBorders>
            <w:shd w:val="clear" w:color="auto" w:fill="D9D9D9" w:themeFill="background1" w:themeFillShade="D9"/>
          </w:tcPr>
          <w:p w:rsidR="00271294" w:rsidP="00BA54EA" w:rsidRDefault="00271294" w14:paraId="0E6669D3" w14:textId="77777777">
            <w:r>
              <w:t>20.11</w:t>
            </w:r>
          </w:p>
        </w:tc>
        <w:tc>
          <w:tcPr>
            <w:tcW w:w="8764" w:type="dxa"/>
            <w:gridSpan w:val="2"/>
            <w:tcBorders>
              <w:top w:val="single" w:color="000000" w:sz="18" w:space="0"/>
              <w:left w:val="single" w:color="auto" w:sz="4" w:space="0"/>
              <w:bottom w:val="single" w:color="auto" w:sz="4" w:space="0"/>
              <w:right w:val="single" w:color="000000" w:sz="18" w:space="0"/>
            </w:tcBorders>
            <w:shd w:val="clear" w:color="auto" w:fill="D9D9D9" w:themeFill="background1" w:themeFillShade="D9"/>
          </w:tcPr>
          <w:p w:rsidR="00271294" w:rsidP="00BA54EA" w:rsidRDefault="00271294" w14:paraId="09F677BB" w14:textId="77777777">
            <w:r w:rsidRPr="00382E7B">
              <w:t>Je kunt met collega's praten over code; je kent de juiste termen en benamingen van tekens en technieken</w:t>
            </w:r>
            <w:r>
              <w:t>.</w:t>
            </w:r>
          </w:p>
        </w:tc>
      </w:tr>
      <w:tr w:rsidR="00271294" w:rsidTr="00BA54EA" w14:paraId="2E209298" w14:textId="77777777">
        <w:tc>
          <w:tcPr>
            <w:tcW w:w="2104" w:type="dxa"/>
            <w:gridSpan w:val="2"/>
            <w:tcBorders>
              <w:top w:val="single" w:color="000000" w:sz="18" w:space="0"/>
              <w:left w:val="single" w:color="000000" w:sz="18" w:space="0"/>
              <w:bottom w:val="single" w:color="auto" w:sz="4" w:space="0"/>
              <w:right w:val="single" w:color="auto" w:sz="4" w:space="0"/>
            </w:tcBorders>
            <w:shd w:val="clear" w:color="auto" w:fill="F2F2F2" w:themeFill="background1" w:themeFillShade="F2"/>
          </w:tcPr>
          <w:p w:rsidR="00271294" w:rsidP="00BA54EA" w:rsidRDefault="00271294" w14:paraId="171DC1EA" w14:textId="77777777">
            <w:r>
              <w:t>Leestekens in code</w:t>
            </w:r>
          </w:p>
        </w:tc>
        <w:tc>
          <w:tcPr>
            <w:tcW w:w="7488" w:type="dxa"/>
            <w:tcBorders>
              <w:top w:val="single" w:color="000000" w:sz="18" w:space="0"/>
              <w:left w:val="single" w:color="auto" w:sz="4" w:space="0"/>
              <w:bottom w:val="single" w:color="auto" w:sz="4" w:space="0"/>
              <w:right w:val="single" w:color="000000" w:sz="18" w:space="0"/>
            </w:tcBorders>
          </w:tcPr>
          <w:p w:rsidR="00271294" w:rsidP="00BA54EA" w:rsidRDefault="00271294" w14:paraId="6BA4D8DD" w14:textId="77777777">
            <w:r>
              <w:t>Je kent de juiste benaming van alle relevante leestekens uit C# en PHP.</w:t>
            </w:r>
          </w:p>
        </w:tc>
      </w:tr>
      <w:tr w:rsidR="00271294" w:rsidTr="00BA54EA" w14:paraId="5A2EF363" w14:textId="77777777">
        <w:tc>
          <w:tcPr>
            <w:tcW w:w="2104" w:type="dxa"/>
            <w:gridSpan w:val="2"/>
            <w:tcBorders>
              <w:top w:val="single" w:color="auto" w:sz="4" w:space="0"/>
              <w:left w:val="single" w:color="000000" w:sz="18" w:space="0"/>
              <w:bottom w:val="single" w:color="000000" w:sz="18" w:space="0"/>
              <w:right w:val="single" w:color="auto" w:sz="4" w:space="0"/>
            </w:tcBorders>
            <w:shd w:val="clear" w:color="auto" w:fill="F2F2F2" w:themeFill="background1" w:themeFillShade="F2"/>
          </w:tcPr>
          <w:p w:rsidR="00271294" w:rsidP="00BA54EA" w:rsidRDefault="00271294" w14:paraId="32A491E2" w14:textId="77777777">
            <w:r>
              <w:t>Verwoorden</w:t>
            </w:r>
          </w:p>
        </w:tc>
        <w:tc>
          <w:tcPr>
            <w:tcW w:w="7488" w:type="dxa"/>
            <w:tcBorders>
              <w:top w:val="single" w:color="auto" w:sz="4" w:space="0"/>
              <w:left w:val="single" w:color="auto" w:sz="4" w:space="0"/>
              <w:bottom w:val="single" w:color="000000" w:sz="18" w:space="0"/>
              <w:right w:val="single" w:color="000000" w:sz="18" w:space="0"/>
            </w:tcBorders>
          </w:tcPr>
          <w:p w:rsidR="00271294" w:rsidP="00BA54EA" w:rsidRDefault="00271294" w14:paraId="6E7D5B92" w14:textId="77777777">
            <w:r>
              <w:t>Je kunt verwoorden wat je wil programmeren, welke functies, methodes of technieken je zou willen gebruiken. Je kunt uitleggen waarom.</w:t>
            </w:r>
          </w:p>
        </w:tc>
      </w:tr>
      <w:tr w:rsidR="00271294" w:rsidTr="00BA54EA" w14:paraId="28ADEF38" w14:textId="77777777">
        <w:tc>
          <w:tcPr>
            <w:tcW w:w="828" w:type="dxa"/>
            <w:tcBorders>
              <w:top w:val="single" w:color="000000" w:sz="18" w:space="0"/>
              <w:left w:val="single" w:color="000000" w:sz="18" w:space="0"/>
              <w:bottom w:val="single" w:color="000000" w:sz="18" w:space="0"/>
              <w:right w:val="single" w:color="auto" w:sz="4" w:space="0"/>
            </w:tcBorders>
            <w:shd w:val="clear" w:color="auto" w:fill="D9D9D9" w:themeFill="background1" w:themeFillShade="D9"/>
          </w:tcPr>
          <w:p w:rsidR="00271294" w:rsidP="00BA54EA" w:rsidRDefault="00271294" w14:paraId="563C06D6" w14:textId="77777777">
            <w:r>
              <w:t>21.01</w:t>
            </w:r>
          </w:p>
        </w:tc>
        <w:tc>
          <w:tcPr>
            <w:tcW w:w="8764" w:type="dxa"/>
            <w:gridSpan w:val="2"/>
            <w:tcBorders>
              <w:top w:val="single" w:color="000000" w:sz="18" w:space="0"/>
              <w:left w:val="single" w:color="auto" w:sz="4" w:space="0"/>
              <w:bottom w:val="single" w:color="auto" w:sz="4" w:space="0"/>
              <w:right w:val="single" w:color="000000" w:sz="18" w:space="0"/>
            </w:tcBorders>
            <w:shd w:val="clear" w:color="auto" w:fill="D9D9D9" w:themeFill="background1" w:themeFillShade="D9"/>
          </w:tcPr>
          <w:p w:rsidR="00271294" w:rsidP="00BA54EA" w:rsidRDefault="00271294" w14:paraId="57DF32D5" w14:textId="77777777">
            <w:r>
              <w:t xml:space="preserve">Je kunt op een nette manier </w:t>
            </w:r>
            <w:r>
              <w:rPr>
                <w:u w:val="single"/>
              </w:rPr>
              <w:t>feedback</w:t>
            </w:r>
            <w:r>
              <w:t xml:space="preserve"> geven; je durft te zeggen wat je vindt en je kent de basisregels om dat op een goede manier te doen. Zelf ontvang je feedback ook netjes, je reageert professioneel en je past de feedback vervolgens toe.</w:t>
            </w:r>
          </w:p>
        </w:tc>
      </w:tr>
      <w:tr w:rsidR="00271294" w:rsidTr="00BA54EA" w14:paraId="4F9EA7B1" w14:textId="77777777">
        <w:tc>
          <w:tcPr>
            <w:tcW w:w="2104" w:type="dxa"/>
            <w:gridSpan w:val="2"/>
            <w:tcBorders>
              <w:top w:val="single" w:color="000000" w:sz="18" w:space="0"/>
              <w:left w:val="single" w:color="000000" w:sz="18" w:space="0"/>
              <w:bottom w:val="single" w:color="auto" w:sz="4" w:space="0"/>
              <w:right w:val="single" w:color="auto" w:sz="4" w:space="0"/>
            </w:tcBorders>
            <w:shd w:val="clear" w:color="auto" w:fill="F2F2F2" w:themeFill="background1" w:themeFillShade="F2"/>
          </w:tcPr>
          <w:p w:rsidR="00271294" w:rsidP="00BA54EA" w:rsidRDefault="00271294" w14:paraId="33BF0904" w14:textId="77777777">
            <w:r>
              <w:t>Feedback ontvangen</w:t>
            </w:r>
          </w:p>
        </w:tc>
        <w:tc>
          <w:tcPr>
            <w:tcW w:w="7488" w:type="dxa"/>
            <w:tcBorders>
              <w:top w:val="single" w:color="000000" w:sz="18" w:space="0"/>
              <w:left w:val="single" w:color="auto" w:sz="4" w:space="0"/>
              <w:bottom w:val="single" w:color="auto" w:sz="4" w:space="0"/>
              <w:right w:val="single" w:color="000000" w:sz="18" w:space="0"/>
            </w:tcBorders>
          </w:tcPr>
          <w:p w:rsidR="00271294" w:rsidP="00BA54EA" w:rsidRDefault="00271294" w14:paraId="42C9B7D8" w14:textId="77777777">
            <w:r w:rsidRPr="001A2567">
              <w:t>Je staat open voor feedback van anderen.</w:t>
            </w:r>
          </w:p>
        </w:tc>
      </w:tr>
      <w:tr w:rsidR="00271294" w:rsidTr="00BA54EA" w14:paraId="5F44E4B6" w14:textId="77777777">
        <w:tc>
          <w:tcPr>
            <w:tcW w:w="2104" w:type="dxa"/>
            <w:gridSpan w:val="2"/>
            <w:tcBorders>
              <w:top w:val="single" w:color="auto" w:sz="4" w:space="0"/>
              <w:left w:val="single" w:color="000000" w:sz="18" w:space="0"/>
              <w:bottom w:val="single" w:color="000000" w:sz="18" w:space="0"/>
              <w:right w:val="single" w:color="auto" w:sz="4" w:space="0"/>
            </w:tcBorders>
            <w:shd w:val="clear" w:color="auto" w:fill="F2F2F2" w:themeFill="background1" w:themeFillShade="F2"/>
          </w:tcPr>
          <w:p w:rsidR="00271294" w:rsidP="00BA54EA" w:rsidRDefault="00271294" w14:paraId="1494236B" w14:textId="77777777">
            <w:r>
              <w:t>Feedback geven</w:t>
            </w:r>
          </w:p>
        </w:tc>
        <w:tc>
          <w:tcPr>
            <w:tcW w:w="7488" w:type="dxa"/>
            <w:tcBorders>
              <w:top w:val="single" w:color="auto" w:sz="4" w:space="0"/>
              <w:left w:val="single" w:color="auto" w:sz="4" w:space="0"/>
              <w:bottom w:val="single" w:color="000000" w:sz="18" w:space="0"/>
              <w:right w:val="single" w:color="000000" w:sz="18" w:space="0"/>
            </w:tcBorders>
          </w:tcPr>
          <w:p w:rsidR="00271294" w:rsidP="00BA54EA" w:rsidRDefault="00271294" w14:paraId="121F8BDA" w14:textId="77777777">
            <w:r w:rsidRPr="001A2567">
              <w:t>Je geeft feedback op een positieve manier.</w:t>
            </w:r>
          </w:p>
        </w:tc>
      </w:tr>
      <w:tr w:rsidR="00271294" w:rsidTr="00BA54EA" w14:paraId="7A7D6317" w14:textId="77777777">
        <w:trPr>
          <w:trHeight w:val="511"/>
        </w:trPr>
        <w:tc>
          <w:tcPr>
            <w:tcW w:w="828" w:type="dxa"/>
            <w:tcBorders>
              <w:top w:val="single" w:color="000000" w:sz="18" w:space="0"/>
              <w:left w:val="single" w:color="000000" w:sz="18" w:space="0"/>
              <w:bottom w:val="single" w:color="000000" w:sz="18" w:space="0"/>
              <w:right w:val="single" w:color="auto" w:sz="4" w:space="0"/>
            </w:tcBorders>
            <w:shd w:val="clear" w:color="auto" w:fill="D9D9D9" w:themeFill="background1" w:themeFillShade="D9"/>
          </w:tcPr>
          <w:p w:rsidR="00271294" w:rsidP="00BA54EA" w:rsidRDefault="00271294" w14:paraId="710714FF" w14:textId="77777777">
            <w:r>
              <w:t>21.03</w:t>
            </w:r>
          </w:p>
        </w:tc>
        <w:tc>
          <w:tcPr>
            <w:tcW w:w="8764" w:type="dxa"/>
            <w:gridSpan w:val="2"/>
            <w:tcBorders>
              <w:top w:val="single" w:color="000000" w:sz="18" w:space="0"/>
              <w:left w:val="single" w:color="auto" w:sz="4" w:space="0"/>
              <w:bottom w:val="single" w:color="auto" w:sz="4" w:space="0"/>
              <w:right w:val="single" w:color="000000" w:sz="18" w:space="0"/>
            </w:tcBorders>
            <w:shd w:val="clear" w:color="auto" w:fill="D9D9D9" w:themeFill="background1" w:themeFillShade="D9"/>
          </w:tcPr>
          <w:p w:rsidR="00271294" w:rsidP="00BA54EA" w:rsidRDefault="00271294" w14:paraId="37BD76A5" w14:textId="77777777">
            <w:r>
              <w:t xml:space="preserve">Je past </w:t>
            </w:r>
            <w:r>
              <w:rPr>
                <w:u w:val="single"/>
              </w:rPr>
              <w:t>verwachtingsmanagement</w:t>
            </w:r>
            <w:r>
              <w:t xml:space="preserve"> toe; je meldt de belanghebbenden wanneer doelen en/of planning niet worden gehaald en zoekt in overleg naar een oplossing.</w:t>
            </w:r>
          </w:p>
        </w:tc>
      </w:tr>
      <w:tr w:rsidR="00271294" w:rsidTr="00BA54EA" w14:paraId="5CF50C81" w14:textId="77777777">
        <w:tc>
          <w:tcPr>
            <w:tcW w:w="2104" w:type="dxa"/>
            <w:gridSpan w:val="2"/>
            <w:tcBorders>
              <w:top w:val="single" w:color="000000" w:sz="18" w:space="0"/>
              <w:left w:val="single" w:color="000000" w:sz="18" w:space="0"/>
              <w:bottom w:val="single" w:color="auto" w:sz="4" w:space="0"/>
              <w:right w:val="single" w:color="auto" w:sz="4" w:space="0"/>
            </w:tcBorders>
            <w:shd w:val="clear" w:color="auto" w:fill="F2F2F2" w:themeFill="background1" w:themeFillShade="F2"/>
          </w:tcPr>
          <w:p w:rsidR="00271294" w:rsidP="00BA54EA" w:rsidRDefault="00271294" w14:paraId="374F70AD" w14:textId="77777777">
            <w:r>
              <w:t>Op tijd melden</w:t>
            </w:r>
          </w:p>
        </w:tc>
        <w:tc>
          <w:tcPr>
            <w:tcW w:w="7488" w:type="dxa"/>
            <w:tcBorders>
              <w:top w:val="single" w:color="000000" w:sz="18" w:space="0"/>
              <w:left w:val="single" w:color="auto" w:sz="4" w:space="0"/>
              <w:bottom w:val="single" w:color="auto" w:sz="4" w:space="0"/>
              <w:right w:val="single" w:color="000000" w:sz="18" w:space="0"/>
            </w:tcBorders>
          </w:tcPr>
          <w:p w:rsidR="00271294" w:rsidP="00BA54EA" w:rsidRDefault="00271294" w14:paraId="7DA2787B" w14:textId="77777777">
            <w:r>
              <w:t>Je meldt het vooraf wanneer je denkt een afspraak, doel of taak niet te kunnen halen. Je komt dus niet pas achteraf met de mededeling.</w:t>
            </w:r>
          </w:p>
        </w:tc>
      </w:tr>
      <w:tr w:rsidR="00271294" w:rsidTr="00BA54EA" w14:paraId="39590906" w14:textId="77777777">
        <w:tc>
          <w:tcPr>
            <w:tcW w:w="2104" w:type="dxa"/>
            <w:gridSpan w:val="2"/>
            <w:tcBorders>
              <w:top w:val="single" w:color="auto" w:sz="4" w:space="0"/>
              <w:left w:val="single" w:color="000000" w:sz="18" w:space="0"/>
              <w:bottom w:val="single" w:color="000000" w:sz="18" w:space="0"/>
              <w:right w:val="single" w:color="auto" w:sz="4" w:space="0"/>
            </w:tcBorders>
            <w:shd w:val="clear" w:color="auto" w:fill="F2F2F2" w:themeFill="background1" w:themeFillShade="F2"/>
          </w:tcPr>
          <w:p w:rsidR="00271294" w:rsidP="00BA54EA" w:rsidRDefault="00271294" w14:paraId="3FED9A96" w14:textId="77777777">
            <w:r>
              <w:t>Oplossing zoeken</w:t>
            </w:r>
          </w:p>
        </w:tc>
        <w:tc>
          <w:tcPr>
            <w:tcW w:w="7488" w:type="dxa"/>
            <w:tcBorders>
              <w:top w:val="single" w:color="auto" w:sz="4" w:space="0"/>
              <w:left w:val="single" w:color="auto" w:sz="4" w:space="0"/>
              <w:bottom w:val="single" w:color="000000" w:sz="18" w:space="0"/>
              <w:right w:val="single" w:color="000000" w:sz="18" w:space="0"/>
            </w:tcBorders>
          </w:tcPr>
          <w:p w:rsidR="00271294" w:rsidP="00BA54EA" w:rsidRDefault="00271294" w14:paraId="195051A6" w14:textId="77777777">
            <w:r>
              <w:t>Je vraag hulp bij de taak en/of draagt deze netjes over. Je laat werk niet zomaar uit je handen vallen.</w:t>
            </w:r>
          </w:p>
        </w:tc>
      </w:tr>
    </w:tbl>
    <w:p w:rsidR="001B3ADD" w:rsidRDefault="001B3ADD" w14:paraId="27BBFC1B" w14:textId="77777777"/>
    <w:p w:rsidRPr="00745EB2" w:rsidR="001B3ADD" w:rsidP="001B3ADD" w:rsidRDefault="001B3ADD" w14:paraId="71C351E0" w14:textId="77777777">
      <w:pPr>
        <w:spacing w:after="0" w:line="240" w:lineRule="auto"/>
        <w:textAlignment w:val="baseline"/>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25"/>
        <w:gridCol w:w="1275"/>
        <w:gridCol w:w="7485"/>
      </w:tblGrid>
      <w:tr w:rsidRPr="00A672EA" w:rsidR="001B3ADD" w:rsidTr="00BA54EA" w14:paraId="3D3B0DB0" w14:textId="77777777">
        <w:trPr>
          <w:trHeight w:val="300"/>
        </w:trPr>
        <w:tc>
          <w:tcPr>
            <w:tcW w:w="2100" w:type="dxa"/>
            <w:gridSpan w:val="2"/>
            <w:tcBorders>
              <w:top w:val="single" w:color="000000" w:sz="18" w:space="0"/>
              <w:left w:val="single" w:color="000000" w:sz="18" w:space="0"/>
              <w:bottom w:val="single" w:color="000000" w:sz="18" w:space="0"/>
              <w:right w:val="single" w:color="auto" w:sz="6" w:space="0"/>
            </w:tcBorders>
            <w:shd w:val="clear" w:color="auto" w:fill="A6A6A6"/>
            <w:hideMark/>
          </w:tcPr>
          <w:p w:rsidRPr="00A672EA" w:rsidR="001B3ADD" w:rsidP="00BA54EA" w:rsidRDefault="001B3ADD" w14:paraId="6D28F5CF" w14:textId="77777777">
            <w:pPr>
              <w:spacing w:after="0" w:line="240" w:lineRule="auto"/>
              <w:textAlignment w:val="baseline"/>
            </w:pPr>
            <w:r>
              <w:t>Module SEP I</w:t>
            </w:r>
          </w:p>
        </w:tc>
        <w:tc>
          <w:tcPr>
            <w:tcW w:w="7485" w:type="dxa"/>
            <w:tcBorders>
              <w:top w:val="single" w:color="000000" w:sz="18" w:space="0"/>
              <w:left w:val="single" w:color="auto" w:sz="6" w:space="0"/>
              <w:bottom w:val="single" w:color="auto" w:sz="6" w:space="0"/>
              <w:right w:val="single" w:color="000000" w:sz="18" w:space="0"/>
            </w:tcBorders>
            <w:shd w:val="clear" w:color="auto" w:fill="A6A6A6"/>
            <w:hideMark/>
          </w:tcPr>
          <w:p w:rsidRPr="00A672EA" w:rsidR="001B3ADD" w:rsidP="00BA54EA" w:rsidRDefault="001B3ADD" w14:paraId="576AF4B8" w14:textId="77777777">
            <w:pPr>
              <w:spacing w:after="0" w:line="240" w:lineRule="auto"/>
              <w:textAlignment w:val="baseline"/>
            </w:pPr>
            <w:r w:rsidRPr="00A672EA">
              <w:t>Voldaan </w:t>
            </w:r>
          </w:p>
        </w:tc>
      </w:tr>
      <w:tr w:rsidRPr="00A672EA" w:rsidR="001B3ADD" w:rsidTr="00BA54EA" w14:paraId="1DADBEE9" w14:textId="77777777">
        <w:trPr>
          <w:trHeight w:val="300"/>
        </w:trPr>
        <w:tc>
          <w:tcPr>
            <w:tcW w:w="825" w:type="dxa"/>
            <w:tcBorders>
              <w:top w:val="single" w:color="000000" w:sz="18" w:space="0"/>
              <w:left w:val="single" w:color="000000" w:sz="18" w:space="0"/>
              <w:bottom w:val="single" w:color="000000" w:sz="18" w:space="0"/>
              <w:right w:val="single" w:color="auto" w:sz="6" w:space="0"/>
            </w:tcBorders>
            <w:shd w:val="clear" w:color="auto" w:fill="D9D9D9"/>
            <w:hideMark/>
          </w:tcPr>
          <w:p w:rsidRPr="00A672EA" w:rsidR="001B3ADD" w:rsidP="00BA54EA" w:rsidRDefault="001B3ADD" w14:paraId="1D88E06C" w14:textId="77777777">
            <w:pPr>
              <w:spacing w:after="0" w:line="240" w:lineRule="auto"/>
              <w:textAlignment w:val="baseline"/>
            </w:pPr>
            <w:r w:rsidRPr="00A672EA">
              <w:t>13.11 </w:t>
            </w:r>
          </w:p>
        </w:tc>
        <w:tc>
          <w:tcPr>
            <w:tcW w:w="8760" w:type="dxa"/>
            <w:gridSpan w:val="2"/>
            <w:tcBorders>
              <w:top w:val="single" w:color="000000" w:sz="18" w:space="0"/>
              <w:left w:val="single" w:color="auto" w:sz="6" w:space="0"/>
              <w:bottom w:val="single" w:color="auto" w:sz="6" w:space="0"/>
              <w:right w:val="single" w:color="000000" w:sz="18" w:space="0"/>
            </w:tcBorders>
            <w:shd w:val="clear" w:color="auto" w:fill="D9D9D9"/>
            <w:hideMark/>
          </w:tcPr>
          <w:p w:rsidRPr="00A672EA" w:rsidR="001B3ADD" w:rsidP="00BA54EA" w:rsidRDefault="001B3ADD" w14:paraId="27164DA7" w14:textId="77777777">
            <w:pPr>
              <w:spacing w:after="0" w:line="240" w:lineRule="auto"/>
              <w:textAlignment w:val="baseline"/>
            </w:pPr>
            <w:r w:rsidRPr="00A672EA">
              <w:t>Je bent op de hoogte van relevante wetgeving en zaken rondom security; gevoelige data is bij jou in veilige handen en dat blijkt ook uit de code die je produceert. </w:t>
            </w:r>
          </w:p>
        </w:tc>
      </w:tr>
      <w:tr w:rsidRPr="00A672EA" w:rsidR="001B3ADD" w:rsidTr="00BA54EA" w14:paraId="07D2D329" w14:textId="77777777">
        <w:trPr>
          <w:trHeight w:val="300"/>
        </w:trPr>
        <w:tc>
          <w:tcPr>
            <w:tcW w:w="2100" w:type="dxa"/>
            <w:gridSpan w:val="2"/>
            <w:tcBorders>
              <w:top w:val="single" w:color="000000" w:sz="18" w:space="0"/>
              <w:left w:val="single" w:color="000000" w:sz="18" w:space="0"/>
              <w:bottom w:val="single" w:color="auto" w:sz="6" w:space="0"/>
              <w:right w:val="single" w:color="auto" w:sz="6" w:space="0"/>
            </w:tcBorders>
            <w:shd w:val="clear" w:color="auto" w:fill="F2F2F2"/>
            <w:hideMark/>
          </w:tcPr>
          <w:p w:rsidRPr="00A672EA" w:rsidR="001B3ADD" w:rsidP="00BA54EA" w:rsidRDefault="001B3ADD" w14:paraId="2D81AFCF" w14:textId="77777777">
            <w:pPr>
              <w:spacing w:after="0" w:line="240" w:lineRule="auto"/>
              <w:textAlignment w:val="baseline"/>
            </w:pPr>
            <w:r w:rsidRPr="00A672EA">
              <w:t>Privacywetgeving </w:t>
            </w:r>
          </w:p>
        </w:tc>
        <w:tc>
          <w:tcPr>
            <w:tcW w:w="7485" w:type="dxa"/>
            <w:tcBorders>
              <w:top w:val="single" w:color="000000" w:sz="18" w:space="0"/>
              <w:left w:val="single" w:color="auto" w:sz="6" w:space="0"/>
              <w:bottom w:val="single" w:color="auto" w:sz="6" w:space="0"/>
              <w:right w:val="single" w:color="000000" w:sz="18" w:space="0"/>
            </w:tcBorders>
            <w:shd w:val="clear" w:color="auto" w:fill="auto"/>
            <w:hideMark/>
          </w:tcPr>
          <w:p w:rsidRPr="00A672EA" w:rsidR="001B3ADD" w:rsidP="00BA54EA" w:rsidRDefault="001B3ADD" w14:paraId="634276C2" w14:textId="77777777">
            <w:pPr>
              <w:spacing w:after="0" w:line="240" w:lineRule="auto"/>
              <w:textAlignment w:val="baseline"/>
            </w:pPr>
            <w:r w:rsidRPr="00A672EA">
              <w:t>Je weet dat de AVG van toepassing is op het werk wat je doet, je kent globaal de regels rondom privacy. </w:t>
            </w:r>
          </w:p>
        </w:tc>
      </w:tr>
      <w:tr w:rsidRPr="00A672EA" w:rsidR="001B3ADD" w:rsidTr="00BA54EA" w14:paraId="3D4A6F1C" w14:textId="77777777">
        <w:trPr>
          <w:trHeight w:val="300"/>
        </w:trPr>
        <w:tc>
          <w:tcPr>
            <w:tcW w:w="2100" w:type="dxa"/>
            <w:gridSpan w:val="2"/>
            <w:tcBorders>
              <w:top w:val="single" w:color="auto" w:sz="6" w:space="0"/>
              <w:left w:val="single" w:color="000000" w:sz="18" w:space="0"/>
              <w:bottom w:val="single" w:color="auto" w:sz="6" w:space="0"/>
              <w:right w:val="single" w:color="auto" w:sz="6" w:space="0"/>
            </w:tcBorders>
            <w:shd w:val="clear" w:color="auto" w:fill="F2F2F2"/>
            <w:hideMark/>
          </w:tcPr>
          <w:p w:rsidRPr="00A672EA" w:rsidR="001B3ADD" w:rsidP="00BA54EA" w:rsidRDefault="001B3ADD" w14:paraId="3DFB87D6" w14:textId="77777777">
            <w:pPr>
              <w:spacing w:after="0" w:line="240" w:lineRule="auto"/>
              <w:textAlignment w:val="baseline"/>
            </w:pPr>
            <w:r w:rsidRPr="00A672EA">
              <w:t>Ethische overweging </w:t>
            </w:r>
          </w:p>
        </w:tc>
        <w:tc>
          <w:tcPr>
            <w:tcW w:w="7485" w:type="dxa"/>
            <w:tcBorders>
              <w:top w:val="single" w:color="auto" w:sz="6" w:space="0"/>
              <w:left w:val="single" w:color="auto" w:sz="6" w:space="0"/>
              <w:bottom w:val="single" w:color="auto" w:sz="6" w:space="0"/>
              <w:right w:val="single" w:color="000000" w:sz="18" w:space="0"/>
            </w:tcBorders>
            <w:shd w:val="clear" w:color="auto" w:fill="auto"/>
            <w:hideMark/>
          </w:tcPr>
          <w:p w:rsidRPr="00A672EA" w:rsidR="001B3ADD" w:rsidP="00BA54EA" w:rsidRDefault="001B3ADD" w14:paraId="75970291" w14:textId="77777777">
            <w:pPr>
              <w:spacing w:after="0" w:line="240" w:lineRule="auto"/>
              <w:textAlignment w:val="baseline"/>
            </w:pPr>
            <w:r w:rsidRPr="00A672EA">
              <w:t>Je begrijpt dat je als ontwikkelaar een verantwoordelijkheid hebt om aan de wet te voldoen, ook als dat niet expliciet gevraagd wordt door de klant of leidinggevende. </w:t>
            </w:r>
          </w:p>
        </w:tc>
      </w:tr>
      <w:tr w:rsidRPr="00A672EA" w:rsidR="001B3ADD" w:rsidTr="00BA54EA" w14:paraId="73FD004F" w14:textId="77777777">
        <w:trPr>
          <w:trHeight w:val="300"/>
        </w:trPr>
        <w:tc>
          <w:tcPr>
            <w:tcW w:w="2100" w:type="dxa"/>
            <w:gridSpan w:val="2"/>
            <w:tcBorders>
              <w:top w:val="single" w:color="auto" w:sz="6" w:space="0"/>
              <w:left w:val="single" w:color="000000" w:sz="18" w:space="0"/>
              <w:bottom w:val="single" w:color="000000" w:sz="6" w:space="0"/>
              <w:right w:val="single" w:color="auto" w:sz="6" w:space="0"/>
            </w:tcBorders>
            <w:shd w:val="clear" w:color="auto" w:fill="F2F2F2"/>
            <w:hideMark/>
          </w:tcPr>
          <w:p w:rsidRPr="00A672EA" w:rsidR="001B3ADD" w:rsidP="00BA54EA" w:rsidRDefault="001B3ADD" w14:paraId="6B955784" w14:textId="77777777">
            <w:pPr>
              <w:spacing w:after="0" w:line="240" w:lineRule="auto"/>
              <w:textAlignment w:val="baseline"/>
            </w:pPr>
            <w:r w:rsidRPr="00A672EA">
              <w:t>Persoonsgegevens </w:t>
            </w:r>
          </w:p>
        </w:tc>
        <w:tc>
          <w:tcPr>
            <w:tcW w:w="7485" w:type="dxa"/>
            <w:tcBorders>
              <w:top w:val="single" w:color="auto" w:sz="6" w:space="0"/>
              <w:left w:val="single" w:color="auto" w:sz="6" w:space="0"/>
              <w:bottom w:val="single" w:color="000000" w:sz="6" w:space="0"/>
              <w:right w:val="single" w:color="000000" w:sz="18" w:space="0"/>
            </w:tcBorders>
            <w:shd w:val="clear" w:color="auto" w:fill="auto"/>
            <w:hideMark/>
          </w:tcPr>
          <w:p w:rsidRPr="00A672EA" w:rsidR="001B3ADD" w:rsidP="00BA54EA" w:rsidRDefault="001B3ADD" w14:paraId="5B4B54B1" w14:textId="77777777">
            <w:pPr>
              <w:spacing w:after="0" w:line="240" w:lineRule="auto"/>
              <w:textAlignment w:val="baseline"/>
            </w:pPr>
            <w:r w:rsidRPr="00A672EA">
              <w:t>Je kunt afwegen welke (bijzondere) persoonsgegevens noodzakelijk zijn om op te slaan voor de werking van een applicatie. </w:t>
            </w:r>
          </w:p>
        </w:tc>
      </w:tr>
      <w:tr w:rsidRPr="00A672EA" w:rsidR="001B3ADD" w:rsidTr="00BA54EA" w14:paraId="3E215C49" w14:textId="77777777">
        <w:trPr>
          <w:trHeight w:val="300"/>
        </w:trPr>
        <w:tc>
          <w:tcPr>
            <w:tcW w:w="2100" w:type="dxa"/>
            <w:gridSpan w:val="2"/>
            <w:tcBorders>
              <w:top w:val="single" w:color="000000" w:sz="6" w:space="0"/>
              <w:left w:val="single" w:color="000000" w:sz="18" w:space="0"/>
              <w:bottom w:val="single" w:color="000000" w:sz="18" w:space="0"/>
              <w:right w:val="single" w:color="auto" w:sz="6" w:space="0"/>
            </w:tcBorders>
            <w:shd w:val="clear" w:color="auto" w:fill="F2F2F2"/>
            <w:hideMark/>
          </w:tcPr>
          <w:p w:rsidRPr="00A672EA" w:rsidR="001B3ADD" w:rsidP="00BA54EA" w:rsidRDefault="001B3ADD" w14:paraId="4C01DA1F" w14:textId="77777777">
            <w:pPr>
              <w:spacing w:after="0" w:line="240" w:lineRule="auto"/>
              <w:textAlignment w:val="baseline"/>
            </w:pPr>
            <w:r w:rsidRPr="00A672EA">
              <w:t>Wachtwoorden </w:t>
            </w:r>
          </w:p>
        </w:tc>
        <w:tc>
          <w:tcPr>
            <w:tcW w:w="7485" w:type="dxa"/>
            <w:tcBorders>
              <w:top w:val="single" w:color="000000" w:sz="6" w:space="0"/>
              <w:left w:val="single" w:color="auto" w:sz="6" w:space="0"/>
              <w:bottom w:val="single" w:color="000000" w:sz="18" w:space="0"/>
              <w:right w:val="single" w:color="000000" w:sz="18" w:space="0"/>
            </w:tcBorders>
            <w:shd w:val="clear" w:color="auto" w:fill="auto"/>
            <w:hideMark/>
          </w:tcPr>
          <w:p w:rsidRPr="00A672EA" w:rsidR="001B3ADD" w:rsidP="00BA54EA" w:rsidRDefault="001B3ADD" w14:paraId="7E19C82D" w14:textId="77777777">
            <w:pPr>
              <w:spacing w:after="0" w:line="240" w:lineRule="auto"/>
              <w:textAlignment w:val="baseline"/>
            </w:pPr>
            <w:r w:rsidRPr="00A672EA">
              <w:t>Je kunt een wachtwoord veilig opslaan (met een fatsoenlijk hash-algoritme dat niet omkeerbaar is, in ieder geval géén md5). </w:t>
            </w:r>
          </w:p>
        </w:tc>
      </w:tr>
    </w:tbl>
    <w:p w:rsidRPr="00A672EA" w:rsidR="001B3ADD" w:rsidP="001B3ADD" w:rsidRDefault="001B3ADD" w14:paraId="20DE32C4" w14:textId="77777777">
      <w:pPr>
        <w:spacing w:after="0" w:line="240" w:lineRule="auto"/>
        <w:textAlignment w:val="baseline"/>
      </w:pPr>
      <w:r w:rsidRPr="00A672EA">
        <w:t> </w:t>
      </w:r>
    </w:p>
    <w:p w:rsidRPr="00583429" w:rsidR="00683066" w:rsidP="00683066" w:rsidRDefault="00271294" w14:paraId="2D4B14A0" w14:textId="48814497">
      <w:pPr>
        <w:pStyle w:val="Geenafstand"/>
      </w:pPr>
      <w:r>
        <w:t xml:space="preserve"> </w:t>
      </w:r>
    </w:p>
    <w:tbl>
      <w:tblPr>
        <w:tblStyle w:val="Tabelraster"/>
        <w:tblW w:w="0" w:type="auto"/>
        <w:tblLayout w:type="fixed"/>
        <w:tblCellMar>
          <w:top w:w="57" w:type="dxa"/>
          <w:bottom w:w="57" w:type="dxa"/>
        </w:tblCellMar>
        <w:tblLook w:val="04A0" w:firstRow="1" w:lastRow="0" w:firstColumn="1" w:lastColumn="0" w:noHBand="0" w:noVBand="1"/>
      </w:tblPr>
      <w:tblGrid>
        <w:gridCol w:w="828"/>
        <w:gridCol w:w="1276"/>
        <w:gridCol w:w="7488"/>
      </w:tblGrid>
      <w:tr w:rsidR="00683066" w:rsidTr="00604E25" w14:paraId="0BEE996B" w14:textId="77777777">
        <w:tc>
          <w:tcPr>
            <w:tcW w:w="828" w:type="dxa"/>
            <w:tcBorders>
              <w:top w:val="single" w:color="000000" w:sz="18" w:space="0"/>
              <w:left w:val="single" w:color="000000" w:sz="18" w:space="0"/>
              <w:bottom w:val="single" w:color="000000" w:sz="18" w:space="0"/>
              <w:right w:val="single" w:color="auto" w:sz="4" w:space="0"/>
            </w:tcBorders>
            <w:shd w:val="clear" w:color="auto" w:fill="D9D9D9" w:themeFill="background1" w:themeFillShade="D9"/>
          </w:tcPr>
          <w:p w:rsidR="00683066" w:rsidP="00604E25" w:rsidRDefault="00683066" w14:paraId="346310B2" w14:textId="77777777">
            <w:r>
              <w:t>21.01</w:t>
            </w:r>
          </w:p>
        </w:tc>
        <w:tc>
          <w:tcPr>
            <w:tcW w:w="8764" w:type="dxa"/>
            <w:gridSpan w:val="2"/>
            <w:tcBorders>
              <w:top w:val="single" w:color="000000" w:sz="18" w:space="0"/>
              <w:left w:val="single" w:color="auto" w:sz="4" w:space="0"/>
              <w:bottom w:val="single" w:color="auto" w:sz="4" w:space="0"/>
              <w:right w:val="single" w:color="000000" w:sz="18" w:space="0"/>
            </w:tcBorders>
            <w:shd w:val="clear" w:color="auto" w:fill="D9D9D9" w:themeFill="background1" w:themeFillShade="D9"/>
          </w:tcPr>
          <w:p w:rsidR="00683066" w:rsidP="00604E25" w:rsidRDefault="00683066" w14:paraId="57845CF2" w14:textId="77777777">
            <w:r>
              <w:t xml:space="preserve">Je kunt op een nette manier </w:t>
            </w:r>
            <w:r>
              <w:rPr>
                <w:u w:val="single"/>
              </w:rPr>
              <w:t>feedback</w:t>
            </w:r>
            <w:r>
              <w:t xml:space="preserve"> geven; je durft te zeggen wat je vindt en je kent de basisregels om dat op een goede manier te doen. Zelf ontvang je feedback ook netjes, je reageert professioneel en je past de feedback vervolgens toe.</w:t>
            </w:r>
          </w:p>
        </w:tc>
      </w:tr>
      <w:tr w:rsidR="00683066" w:rsidTr="00604E25" w14:paraId="34D52EC0" w14:textId="77777777">
        <w:tc>
          <w:tcPr>
            <w:tcW w:w="2104" w:type="dxa"/>
            <w:gridSpan w:val="2"/>
            <w:tcBorders>
              <w:top w:val="single" w:color="000000" w:sz="18" w:space="0"/>
              <w:left w:val="single" w:color="000000" w:sz="18" w:space="0"/>
              <w:bottom w:val="single" w:color="auto" w:sz="4" w:space="0"/>
              <w:right w:val="single" w:color="auto" w:sz="4" w:space="0"/>
            </w:tcBorders>
            <w:shd w:val="clear" w:color="auto" w:fill="F2F2F2" w:themeFill="background1" w:themeFillShade="F2"/>
          </w:tcPr>
          <w:p w:rsidR="00683066" w:rsidP="00604E25" w:rsidRDefault="00683066" w14:paraId="5B8047C1" w14:textId="77777777">
            <w:r>
              <w:t>Feedback ontvangen</w:t>
            </w:r>
          </w:p>
        </w:tc>
        <w:tc>
          <w:tcPr>
            <w:tcW w:w="7488" w:type="dxa"/>
            <w:tcBorders>
              <w:top w:val="single" w:color="000000" w:sz="18" w:space="0"/>
              <w:left w:val="single" w:color="auto" w:sz="4" w:space="0"/>
              <w:bottom w:val="single" w:color="auto" w:sz="4" w:space="0"/>
              <w:right w:val="single" w:color="000000" w:sz="18" w:space="0"/>
            </w:tcBorders>
          </w:tcPr>
          <w:p w:rsidR="00683066" w:rsidP="00604E25" w:rsidRDefault="00683066" w14:paraId="634DA58E" w14:textId="77777777">
            <w:r w:rsidRPr="001A2567">
              <w:t>Je staat open voor feedback van anderen.</w:t>
            </w:r>
          </w:p>
        </w:tc>
      </w:tr>
      <w:tr w:rsidR="00683066" w:rsidTr="00604E25" w14:paraId="7F412C72" w14:textId="77777777">
        <w:tc>
          <w:tcPr>
            <w:tcW w:w="2104" w:type="dxa"/>
            <w:gridSpan w:val="2"/>
            <w:tcBorders>
              <w:top w:val="single" w:color="auto" w:sz="4" w:space="0"/>
              <w:left w:val="single" w:color="000000" w:sz="18" w:space="0"/>
              <w:bottom w:val="single" w:color="000000" w:sz="18" w:space="0"/>
              <w:right w:val="single" w:color="auto" w:sz="4" w:space="0"/>
            </w:tcBorders>
            <w:shd w:val="clear" w:color="auto" w:fill="F2F2F2" w:themeFill="background1" w:themeFillShade="F2"/>
          </w:tcPr>
          <w:p w:rsidR="00683066" w:rsidP="00604E25" w:rsidRDefault="00683066" w14:paraId="716F4062" w14:textId="77777777">
            <w:r>
              <w:t>Feedback geven</w:t>
            </w:r>
          </w:p>
        </w:tc>
        <w:tc>
          <w:tcPr>
            <w:tcW w:w="7488" w:type="dxa"/>
            <w:tcBorders>
              <w:top w:val="single" w:color="auto" w:sz="4" w:space="0"/>
              <w:left w:val="single" w:color="auto" w:sz="4" w:space="0"/>
              <w:bottom w:val="single" w:color="000000" w:sz="18" w:space="0"/>
              <w:right w:val="single" w:color="000000" w:sz="18" w:space="0"/>
            </w:tcBorders>
          </w:tcPr>
          <w:p w:rsidR="00683066" w:rsidP="00604E25" w:rsidRDefault="00683066" w14:paraId="5405D820" w14:textId="77777777">
            <w:r w:rsidRPr="001A2567">
              <w:t>Je geeft feedback op een positieve manier.</w:t>
            </w:r>
          </w:p>
        </w:tc>
      </w:tr>
    </w:tbl>
    <w:p w:rsidR="005654DD" w:rsidRDefault="005654DD" w14:paraId="074E3F4E" w14:textId="0253160B">
      <w:r>
        <w:br w:type="page"/>
      </w:r>
    </w:p>
    <w:p w:rsidR="001B3ADD" w:rsidRDefault="001B3ADD" w14:paraId="5FDF4C5B" w14:textId="77777777"/>
    <w:p w:rsidRPr="00D80073" w:rsidR="00D80073" w:rsidP="004B1A3D" w:rsidRDefault="00D80073" w14:paraId="148121AB" w14:textId="77777777">
      <w:pPr>
        <w:pStyle w:val="Kop1"/>
        <w:rPr>
          <w:rFonts w:ascii="Segoe UI" w:hAnsi="Segoe UI" w:cs="Segoe UI"/>
          <w:sz w:val="18"/>
          <w:szCs w:val="18"/>
          <w:lang w:eastAsia="nl-NL"/>
        </w:rPr>
      </w:pPr>
      <w:bookmarkStart w:name="_Toc157413978" w:id="14"/>
      <w:bookmarkStart w:name="_Toc157876496" w:id="15"/>
      <w:r w:rsidRPr="00D80073">
        <w:rPr>
          <w:lang w:eastAsia="nl-NL"/>
        </w:rPr>
        <w:t>1. Git in je eentje</w:t>
      </w:r>
      <w:bookmarkEnd w:id="14"/>
      <w:bookmarkEnd w:id="15"/>
      <w:r w:rsidRPr="00D80073">
        <w:rPr>
          <w:lang w:eastAsia="nl-NL"/>
        </w:rPr>
        <w:t> </w:t>
      </w:r>
    </w:p>
    <w:p w:rsidRPr="00D80073" w:rsidR="00D80073" w:rsidP="001D4A37" w:rsidRDefault="00D80073" w14:paraId="38F55219" w14:textId="77777777">
      <w:pPr>
        <w:pStyle w:val="Kop3-theorie"/>
        <w:rPr>
          <w:lang w:eastAsia="nl-NL"/>
        </w:rPr>
      </w:pPr>
      <w:r w:rsidRPr="00D80073">
        <w:rPr>
          <w:lang w:eastAsia="nl-NL"/>
        </w:rPr>
        <w:t>1. Samenwerken tot nu toe </w:t>
      </w:r>
    </w:p>
    <w:p w:rsidRPr="00D80073" w:rsidR="00D80073" w:rsidP="00D80073" w:rsidRDefault="00D80073" w14:paraId="365B4CAB"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In Blok A heb je al veel samengewerkt aan code bij de praktijkopdrachten. Maar het was misschien lastig om de code daarna samen te voegen, of dat kostte in ieder geval veel tijd aan het einde van de opdracht. Misschien zorgde het er ook wel voor dat je de taken niet zo goed verdeelde (bijvoorbeeld; jij alle html, een ander de Python-code). </w:t>
      </w:r>
    </w:p>
    <w:p w:rsidRPr="00D80073" w:rsidR="00D80073" w:rsidP="00D80073" w:rsidRDefault="00D80073" w14:paraId="67990FD0"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76009AA4" w14:textId="77777777">
      <w:pPr>
        <w:pStyle w:val="Kop3-theorie"/>
        <w:rPr>
          <w:lang w:eastAsia="nl-NL"/>
        </w:rPr>
      </w:pPr>
      <w:r w:rsidRPr="00D80073">
        <w:rPr>
          <w:lang w:eastAsia="nl-NL"/>
        </w:rPr>
        <w:t xml:space="preserve">2. Samenwerken aan één </w:t>
      </w:r>
      <w:r w:rsidRPr="00D80073">
        <w:rPr>
          <w:i/>
          <w:iCs/>
          <w:lang w:eastAsia="nl-NL"/>
        </w:rPr>
        <w:t>codebase</w:t>
      </w:r>
      <w:r w:rsidRPr="00D80073">
        <w:rPr>
          <w:lang w:eastAsia="nl-NL"/>
        </w:rPr>
        <w:t> </w:t>
      </w:r>
    </w:p>
    <w:p w:rsidRPr="00D80073" w:rsidR="00D80073" w:rsidP="00D80073" w:rsidRDefault="00D80073" w14:paraId="10397DFE"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Gelukkig zijn er wel manieren om echt sámen te werken aan de code. In 95% van de gevallen gebruiken developers daarvoor de tool “git”, in combinatie met de website GitHub. Op die manier kun je samenwerken aan één codebase. Dat heeft verschillende voordelen: </w:t>
      </w:r>
    </w:p>
    <w:p w:rsidRPr="00D80073" w:rsidR="00D80073" w:rsidP="00EB2288" w:rsidRDefault="00D80073" w14:paraId="08A328DB" w14:textId="77777777">
      <w:pPr>
        <w:numPr>
          <w:ilvl w:val="0"/>
          <w:numId w:val="6"/>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Snel samenvoegen: dat gebeurt eigenlijk continue, in plaats van één keer aan het einde en kost daardoor niet zoveel tijd. </w:t>
      </w:r>
    </w:p>
    <w:p w:rsidRPr="00D80073" w:rsidR="00D80073" w:rsidP="00EB2288" w:rsidRDefault="00D80073" w14:paraId="76631A25" w14:textId="77777777">
      <w:pPr>
        <w:numPr>
          <w:ilvl w:val="0"/>
          <w:numId w:val="6"/>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Zien wat de rest doet: als je groepsgenoten iets aanpassen kun je dat gelijk zien, je hoeft niet te wachten tot het samenvoegen. </w:t>
      </w:r>
    </w:p>
    <w:p w:rsidRPr="00D80073" w:rsidR="00D80073" w:rsidP="00EB2288" w:rsidRDefault="00D80073" w14:paraId="52EEED4F" w14:textId="77777777">
      <w:pPr>
        <w:numPr>
          <w:ilvl w:val="0"/>
          <w:numId w:val="6"/>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Betere taakverdeling: omdat je aan een codebase kunt samenwerken, kun je de taken ook beter verdelen (bijvoorbeeld in één bestand: jij de eerste informatievraag, een ander de tweede vraag). </w:t>
      </w:r>
    </w:p>
    <w:p w:rsidRPr="00D80073" w:rsidR="00D80073" w:rsidP="00EB2288" w:rsidRDefault="00D80073" w14:paraId="3312D0E2" w14:textId="77777777">
      <w:pPr>
        <w:numPr>
          <w:ilvl w:val="0"/>
          <w:numId w:val="7"/>
        </w:numPr>
        <w:spacing w:after="0" w:line="240" w:lineRule="auto"/>
        <w:ind w:left="390" w:firstLine="0"/>
        <w:textAlignment w:val="baseline"/>
        <w:rPr>
          <w:rFonts w:eastAsia="Times New Roman"/>
          <w:color w:val="000000"/>
          <w:szCs w:val="20"/>
          <w:lang w:eastAsia="nl-NL"/>
        </w:rPr>
      </w:pPr>
      <w:r w:rsidRPr="00D80073">
        <w:rPr>
          <w:rFonts w:eastAsia="Times New Roman"/>
          <w:color w:val="000000"/>
          <w:szCs w:val="20"/>
          <w:u w:val="single"/>
          <w:lang w:eastAsia="nl-NL"/>
        </w:rPr>
        <w:t>Codebase</w:t>
      </w:r>
      <w:r w:rsidRPr="00D80073">
        <w:rPr>
          <w:rFonts w:eastAsia="Times New Roman"/>
          <w:color w:val="000000"/>
          <w:szCs w:val="20"/>
          <w:lang w:eastAsia="nl-NL"/>
        </w:rPr>
        <w:t xml:space="preserve">: de </w:t>
      </w:r>
      <w:r w:rsidRPr="00D80073">
        <w:rPr>
          <w:rFonts w:eastAsia="Times New Roman"/>
          <w:i/>
          <w:iCs/>
          <w:color w:val="000000"/>
          <w:szCs w:val="20"/>
          <w:lang w:eastAsia="nl-NL"/>
        </w:rPr>
        <w:t>codebase</w:t>
      </w:r>
      <w:r w:rsidRPr="00D80073">
        <w:rPr>
          <w:rFonts w:eastAsia="Times New Roman"/>
          <w:color w:val="000000"/>
          <w:szCs w:val="20"/>
          <w:lang w:eastAsia="nl-NL"/>
        </w:rPr>
        <w:t xml:space="preserve"> is de verzameling van alle bestanden van je project, alle code bij elkaar dus. Als je samenwerkt aan één codebase dan heb je dus niet allebei een hele andere versie van de bestanden. </w:t>
      </w:r>
    </w:p>
    <w:p w:rsidRPr="00D80073" w:rsidR="00D80073" w:rsidP="00D80073" w:rsidRDefault="00D80073" w14:paraId="73E43821"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154A3583" w14:textId="77777777">
      <w:pPr>
        <w:pStyle w:val="Kop3-theorie"/>
        <w:rPr>
          <w:lang w:eastAsia="nl-NL"/>
        </w:rPr>
      </w:pPr>
      <w:r w:rsidRPr="00D80073">
        <w:rPr>
          <w:lang w:eastAsia="nl-NL"/>
        </w:rPr>
        <w:t>3. Versiebeheer </w:t>
      </w:r>
    </w:p>
    <w:p w:rsidRPr="00D80073" w:rsidR="00D80073" w:rsidP="00D80073" w:rsidRDefault="00D80073" w14:paraId="5AF3AF3D"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Git is een programma voor “versiebeheer”; je kunt er verschillende versies van je code mee beheren. Bijvoorbeeld jouw eigen versie, en die van je groepsgenoot. Git kan ervoor zorgen dat de versies waar mogelijk automatisch worden samengevoegd. Je werkt dus samen aan één </w:t>
      </w:r>
      <w:r w:rsidRPr="00D80073">
        <w:rPr>
          <w:rFonts w:eastAsia="Times New Roman"/>
          <w:i/>
          <w:iCs/>
          <w:szCs w:val="20"/>
          <w:lang w:eastAsia="nl-NL"/>
        </w:rPr>
        <w:t>codebase</w:t>
      </w:r>
      <w:r w:rsidRPr="00D80073">
        <w:rPr>
          <w:rFonts w:eastAsia="Times New Roman"/>
          <w:szCs w:val="20"/>
          <w:lang w:eastAsia="nl-NL"/>
        </w:rPr>
        <w:t xml:space="preserve"> en het samenvoegen gebeurt grotendeels vanzelf. Daarnaast houdt Git ook de historie van je </w:t>
      </w:r>
      <w:r w:rsidRPr="00D80073">
        <w:rPr>
          <w:rFonts w:eastAsia="Times New Roman"/>
          <w:i/>
          <w:iCs/>
          <w:szCs w:val="20"/>
          <w:lang w:eastAsia="nl-NL"/>
        </w:rPr>
        <w:t>codebase</w:t>
      </w:r>
      <w:r w:rsidRPr="00D80073">
        <w:rPr>
          <w:rFonts w:eastAsia="Times New Roman"/>
          <w:szCs w:val="20"/>
          <w:lang w:eastAsia="nl-NL"/>
        </w:rPr>
        <w:t xml:space="preserve"> bij, je kunt dus eventueel terug naar een oudere versie. Dat is bijvoorbeeld handig als je een fout maakt, en terug wil stappen naar de versie van gister. </w:t>
      </w:r>
    </w:p>
    <w:p w:rsidRPr="00D80073" w:rsidR="00D80073" w:rsidP="001D4A37" w:rsidRDefault="00D80073" w14:paraId="5196B065" w14:textId="77777777">
      <w:pPr>
        <w:spacing w:after="0" w:line="240" w:lineRule="auto"/>
        <w:ind w:left="709"/>
        <w:textAlignment w:val="baseline"/>
        <w:rPr>
          <w:rFonts w:ascii="Segoe UI" w:hAnsi="Segoe UI" w:eastAsia="Times New Roman" w:cs="Segoe UI"/>
          <w:sz w:val="18"/>
          <w:szCs w:val="18"/>
          <w:lang w:eastAsia="nl-NL"/>
        </w:rPr>
      </w:pPr>
      <w:r w:rsidRPr="00D80073">
        <w:rPr>
          <w:rFonts w:eastAsia="Times New Roman"/>
          <w:szCs w:val="20"/>
          <w:lang w:eastAsia="nl-NL"/>
        </w:rPr>
        <w:t> </w:t>
      </w:r>
      <w:r w:rsidRPr="00D80073" w:rsidR="001D4A37">
        <w:rPr>
          <w:noProof/>
        </w:rPr>
        <w:drawing>
          <wp:inline distT="0" distB="0" distL="0" distR="0" wp14:anchorId="22498350" wp14:editId="793F67FB">
            <wp:extent cx="914400" cy="914400"/>
            <wp:effectExtent l="0" t="0" r="0" b="0"/>
            <wp:docPr id="699399728" name="Afbeelding 699399728" descr="Geopende map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opende map met effen opvulli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Pr="00D80073" w:rsidR="00D80073" w:rsidP="001D4A37" w:rsidRDefault="00D80073" w14:paraId="1CF9E87D" w14:textId="77777777">
      <w:pPr>
        <w:pStyle w:val="Kop3-theorie"/>
        <w:rPr>
          <w:lang w:eastAsia="nl-NL"/>
        </w:rPr>
      </w:pPr>
      <w:r w:rsidRPr="00D80073">
        <w:rPr>
          <w:lang w:eastAsia="nl-NL"/>
        </w:rPr>
        <w:t>4. Hoe werkt Git? </w:t>
      </w:r>
    </w:p>
    <w:p w:rsidRPr="00D80073" w:rsidR="00D80073" w:rsidP="00EB2288" w:rsidRDefault="00D80073" w14:paraId="3A58B610" w14:textId="77777777">
      <w:pPr>
        <w:numPr>
          <w:ilvl w:val="0"/>
          <w:numId w:val="8"/>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 xml:space="preserve">Je codebase (alle bestanden met de code van een project) bevindt zich natuurlijk in een map. Git houdt die map in de gaten voor dingen die je wijzigt. Als een map onder controle van Git staat noemen we dat een </w:t>
      </w:r>
      <w:r w:rsidRPr="00D80073">
        <w:rPr>
          <w:rFonts w:eastAsia="Times New Roman"/>
          <w:i/>
          <w:iCs/>
          <w:szCs w:val="20"/>
          <w:lang w:eastAsia="nl-NL"/>
        </w:rPr>
        <w:t>repository.</w:t>
      </w:r>
      <w:r w:rsidRPr="00D80073">
        <w:rPr>
          <w:rFonts w:eastAsia="Times New Roman"/>
          <w:szCs w:val="20"/>
          <w:lang w:eastAsia="nl-NL"/>
        </w:rPr>
        <w:t> </w:t>
      </w:r>
    </w:p>
    <w:p w:rsidRPr="00D80073" w:rsidR="00D80073" w:rsidP="00D80073" w:rsidRDefault="00D80073" w14:paraId="784D558E" w14:textId="77777777">
      <w:pPr>
        <w:spacing w:after="0" w:line="240" w:lineRule="auto"/>
        <w:ind w:left="720"/>
        <w:textAlignment w:val="baseline"/>
        <w:rPr>
          <w:rFonts w:ascii="Segoe UI" w:hAnsi="Segoe UI" w:eastAsia="Times New Roman" w:cs="Segoe UI"/>
          <w:sz w:val="18"/>
          <w:szCs w:val="18"/>
          <w:lang w:eastAsia="nl-NL"/>
        </w:rPr>
      </w:pPr>
      <w:r w:rsidRPr="00D80073">
        <w:rPr>
          <w:noProof/>
        </w:rPr>
        <w:drawing>
          <wp:inline distT="0" distB="0" distL="0" distR="0" wp14:anchorId="1084F2CF" wp14:editId="5763B4F5">
            <wp:extent cx="914400" cy="914400"/>
            <wp:effectExtent l="0" t="0" r="0" b="0"/>
            <wp:docPr id="1020018720" name="Afbeelding 1020018720" descr="Schijf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hijf met effen opvulli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D80073">
        <w:rPr>
          <w:rFonts w:eastAsia="Times New Roman"/>
          <w:szCs w:val="20"/>
          <w:lang w:eastAsia="nl-NL"/>
        </w:rPr>
        <w:t> </w:t>
      </w:r>
    </w:p>
    <w:p w:rsidRPr="00D80073" w:rsidR="00D80073" w:rsidP="00EB2288" w:rsidRDefault="00D80073" w14:paraId="49D82F4F" w14:textId="77777777">
      <w:pPr>
        <w:numPr>
          <w:ilvl w:val="0"/>
          <w:numId w:val="9"/>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 xml:space="preserve">Je bepaalt zelf wat je wil vastleggen in Git. Bijvoorbeeld: je voegt een nieuwe functie toe en pas wanneer alles werkt en er geen fouten meer in zitten wil je dat vastleggen. Je zegt dan tegen Git dat je díe versie van je code wil vastleggen. Je maakt dan een </w:t>
      </w:r>
      <w:r w:rsidRPr="00D80073">
        <w:rPr>
          <w:rFonts w:eastAsia="Times New Roman"/>
          <w:i/>
          <w:iCs/>
          <w:szCs w:val="20"/>
          <w:lang w:eastAsia="nl-NL"/>
        </w:rPr>
        <w:t>commit</w:t>
      </w:r>
      <w:r w:rsidRPr="00D80073">
        <w:rPr>
          <w:rFonts w:eastAsia="Times New Roman"/>
          <w:szCs w:val="20"/>
          <w:lang w:eastAsia="nl-NL"/>
        </w:rPr>
        <w:t>. </w:t>
      </w:r>
    </w:p>
    <w:p w:rsidRPr="00D80073" w:rsidR="00D80073" w:rsidP="00D80073" w:rsidRDefault="00D80073" w14:paraId="059BB3F5" w14:textId="77777777">
      <w:pPr>
        <w:spacing w:after="0" w:line="240" w:lineRule="auto"/>
        <w:ind w:left="720"/>
        <w:textAlignment w:val="baseline"/>
        <w:rPr>
          <w:rFonts w:ascii="Segoe UI" w:hAnsi="Segoe UI" w:eastAsia="Times New Roman" w:cs="Segoe UI"/>
          <w:sz w:val="18"/>
          <w:szCs w:val="18"/>
          <w:lang w:eastAsia="nl-NL"/>
        </w:rPr>
      </w:pPr>
      <w:r w:rsidRPr="00D80073">
        <w:rPr>
          <w:noProof/>
        </w:rPr>
        <w:drawing>
          <wp:inline distT="0" distB="0" distL="0" distR="0" wp14:anchorId="2721F8F7" wp14:editId="5D58ED07">
            <wp:extent cx="914400" cy="914400"/>
            <wp:effectExtent l="0" t="0" r="0" b="0"/>
            <wp:docPr id="32526643" name="Afbeelding 32526643" descr="Uploaden met effen opvu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ploaden met effen opvulli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r w:rsidRPr="00D80073">
        <w:rPr>
          <w:rFonts w:eastAsia="Times New Roman"/>
          <w:szCs w:val="20"/>
          <w:lang w:eastAsia="nl-NL"/>
        </w:rPr>
        <w:t> </w:t>
      </w:r>
    </w:p>
    <w:p w:rsidRPr="00D80073" w:rsidR="00D80073" w:rsidP="00EB2288" w:rsidRDefault="00D80073" w14:paraId="415371B4" w14:textId="77777777">
      <w:pPr>
        <w:numPr>
          <w:ilvl w:val="0"/>
          <w:numId w:val="10"/>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 xml:space="preserve">Als je een </w:t>
      </w:r>
      <w:r w:rsidRPr="00D80073">
        <w:rPr>
          <w:rFonts w:eastAsia="Times New Roman"/>
          <w:i/>
          <w:iCs/>
          <w:szCs w:val="20"/>
          <w:lang w:eastAsia="nl-NL"/>
        </w:rPr>
        <w:t>commit</w:t>
      </w:r>
      <w:r w:rsidRPr="00D80073">
        <w:rPr>
          <w:rFonts w:eastAsia="Times New Roman"/>
          <w:szCs w:val="20"/>
          <w:lang w:eastAsia="nl-NL"/>
        </w:rPr>
        <w:t xml:space="preserve"> hebt gemaakt (dus een versie van je code vastgelegd) kun je die naar GitHub sturen, hij komt dan online. Dat kan ook met een paar </w:t>
      </w:r>
      <w:r w:rsidRPr="00D80073">
        <w:rPr>
          <w:rFonts w:eastAsia="Times New Roman"/>
          <w:i/>
          <w:iCs/>
          <w:szCs w:val="20"/>
          <w:lang w:eastAsia="nl-NL"/>
        </w:rPr>
        <w:t>commits</w:t>
      </w:r>
      <w:r w:rsidRPr="00D80073">
        <w:rPr>
          <w:rFonts w:eastAsia="Times New Roman"/>
          <w:szCs w:val="20"/>
          <w:lang w:eastAsia="nl-NL"/>
        </w:rPr>
        <w:t xml:space="preserve"> tegelijk. In de volgende les kijken we hoe een teamgenoot jouw code weer kan ophalen vanaf GitHub. </w:t>
      </w:r>
    </w:p>
    <w:p w:rsidRPr="00D80073" w:rsidR="00D80073" w:rsidP="00D80073" w:rsidRDefault="00D80073" w14:paraId="393DECF8"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17B8B31F" w14:textId="77777777">
      <w:pPr>
        <w:pStyle w:val="Kop3-theorie"/>
        <w:rPr>
          <w:rFonts w:ascii="Segoe UI" w:hAnsi="Segoe UI" w:cs="Segoe UI"/>
          <w:sz w:val="18"/>
          <w:szCs w:val="18"/>
          <w:lang w:eastAsia="nl-NL"/>
        </w:rPr>
      </w:pPr>
      <w:r w:rsidRPr="00D80073">
        <w:rPr>
          <w:lang w:eastAsia="nl-NL"/>
        </w:rPr>
        <w:t>Geen automatische synchronisatie </w:t>
      </w:r>
    </w:p>
    <w:p w:rsidRPr="00D80073" w:rsidR="00D80073" w:rsidP="00D80073" w:rsidRDefault="00D80073" w14:paraId="23BC7B9D"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Je bestanden worden dus niet automatisch geüpload naar GitHub, de gebeurt pas op jouw commando. Als je werkt met OneDrive of Dropbox ben je dit wel gewend. Git werkt anders, omdat het voor code juist niet automatisch moet gaan. Want je wil natuurlijk niet dat een foutje in de code automatisch wordt opgeslagen en gedeeld met je teamgenoten. Daarom heb je in Git veel meer controle over wát je wil delen en wanneer. </w:t>
      </w:r>
    </w:p>
    <w:p w:rsidRPr="00D80073" w:rsidR="00D80073" w:rsidP="00D80073" w:rsidRDefault="00D80073" w14:paraId="10DEF73A"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54BF2098" w14:textId="77777777">
      <w:pPr>
        <w:pStyle w:val="Kop3-theorie"/>
        <w:rPr>
          <w:lang w:eastAsia="nl-NL"/>
        </w:rPr>
      </w:pPr>
      <w:r w:rsidRPr="00D80073">
        <w:rPr>
          <w:lang w:eastAsia="nl-NL"/>
        </w:rPr>
        <w:t>5. Belangrijke termen </w:t>
      </w:r>
    </w:p>
    <w:p w:rsidRPr="00D80073" w:rsidR="00D80073" w:rsidP="00D80073" w:rsidRDefault="00D80073" w14:paraId="43524DB9"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Bij het gebruik van Git komen een hoop nieuwe termen kijken. Hieronder zetten we de belangrijkste op een rijtje. Deze lijst breiden we uit in de komende lessen, en hier wordt naar gevraagd op de toets:</w:t>
      </w:r>
      <w:r w:rsidRPr="00D80073">
        <w:rPr>
          <w:rFonts w:ascii="Calibri" w:hAnsi="Calibri" w:eastAsia="Times New Roman" w:cs="Calibri"/>
          <w:szCs w:val="20"/>
          <w:lang w:eastAsia="nl-NL"/>
        </w:rPr>
        <w:tab/>
      </w:r>
      <w:r w:rsidRPr="00D80073">
        <w:rPr>
          <w:rFonts w:eastAsia="Times New Roman"/>
          <w:szCs w:val="20"/>
          <w:lang w:eastAsia="nl-NL"/>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0"/>
        <w:gridCol w:w="7785"/>
      </w:tblGrid>
      <w:tr w:rsidRPr="00D80073" w:rsidR="00D80073" w:rsidTr="00D80073" w14:paraId="6A5A2B29"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477C7844"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Git</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0D1E9C2D"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Een techniek voor versiebeheer en samenwerken aan code. </w:t>
            </w:r>
          </w:p>
        </w:tc>
      </w:tr>
      <w:tr w:rsidRPr="00D80073" w:rsidR="00D80073" w:rsidTr="00D80073" w14:paraId="15356CD1"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2036A24E"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GitHub</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6AFD5F14"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Een website waarop je Git-repository’s kunt delen </w:t>
            </w:r>
          </w:p>
        </w:tc>
      </w:tr>
      <w:tr w:rsidRPr="00D80073" w:rsidR="00D80073" w:rsidTr="00D80073" w14:paraId="5A74D120"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3D9C4CCB"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GitHub Desktop</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303ACA6F"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 xml:space="preserve">Een programma om Git te gebruiken op je computer (Git is zelf een programma dat alleen op de </w:t>
            </w:r>
            <w:r w:rsidRPr="00D80073">
              <w:rPr>
                <w:rFonts w:eastAsia="Times New Roman"/>
                <w:i/>
                <w:iCs/>
                <w:szCs w:val="20"/>
                <w:lang w:eastAsia="nl-NL"/>
              </w:rPr>
              <w:t>command line</w:t>
            </w:r>
            <w:r w:rsidRPr="00D80073">
              <w:rPr>
                <w:rFonts w:eastAsia="Times New Roman"/>
                <w:szCs w:val="20"/>
                <w:lang w:eastAsia="nl-NL"/>
              </w:rPr>
              <w:t xml:space="preserve"> werkt, daarbovenop gebruiken we dus GitHub Desktop zodat je gewoon op een knop kunt drukken in plaats van commando’s te onthouden). </w:t>
            </w:r>
          </w:p>
        </w:tc>
      </w:tr>
      <w:tr w:rsidRPr="00D80073" w:rsidR="00D80073" w:rsidTr="00D80073" w14:paraId="3EC5DF24"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4E87996F"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Codebase</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431604E0"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Alle code en bestanden van één project of opdracht. </w:t>
            </w:r>
          </w:p>
        </w:tc>
      </w:tr>
      <w:tr w:rsidRPr="00D80073" w:rsidR="00D80073" w:rsidTr="00D80073" w14:paraId="31763F79"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480E32C8"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Repository</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63BF002A"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Een map die onder controle staat van Git. </w:t>
            </w:r>
          </w:p>
        </w:tc>
      </w:tr>
      <w:tr w:rsidRPr="00D80073" w:rsidR="00D80073" w:rsidTr="00D80073" w14:paraId="6300C476"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206DD43C"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Commit</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3073BC04"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Het vastleggen van je wijzigingen. </w:t>
            </w:r>
          </w:p>
        </w:tc>
      </w:tr>
    </w:tbl>
    <w:p w:rsidRPr="00D80073" w:rsidR="00D80073" w:rsidP="00D80073" w:rsidRDefault="00D80073" w14:paraId="2F7DC8FF"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001D4A37" w:rsidRDefault="001D4A37" w14:paraId="0794A838" w14:textId="77777777">
      <w:pPr>
        <w:rPr>
          <w:rFonts w:ascii="Segoe UI Black" w:hAnsi="Segoe UI Black"/>
          <w:b/>
          <w:bCs/>
          <w:color w:val="03357C"/>
          <w:lang w:eastAsia="nl-NL"/>
        </w:rPr>
      </w:pPr>
    </w:p>
    <w:p w:rsidRPr="00D80073" w:rsidR="00D80073" w:rsidP="001D4A37" w:rsidRDefault="00D80073" w14:paraId="6D062E0E" w14:textId="77777777">
      <w:pPr>
        <w:pStyle w:val="Kop3-opdracht"/>
        <w:rPr>
          <w:lang w:eastAsia="nl-NL"/>
        </w:rPr>
      </w:pPr>
      <w:r w:rsidRPr="00D80073">
        <w:rPr>
          <w:lang w:eastAsia="nl-NL"/>
        </w:rPr>
        <w:t>6. Opdracht: GitHub desktop installeren </w:t>
      </w:r>
    </w:p>
    <w:p w:rsidRPr="00D80073" w:rsidR="00D80073" w:rsidP="00EB2288" w:rsidRDefault="00D80073" w14:paraId="2121B464" w14:textId="77777777">
      <w:pPr>
        <w:numPr>
          <w:ilvl w:val="0"/>
          <w:numId w:val="11"/>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Voorbereiding, we gaan eerst een </w:t>
      </w:r>
      <w:r w:rsidRPr="00D80073">
        <w:rPr>
          <w:rFonts w:eastAsia="Times New Roman"/>
          <w:i/>
          <w:iCs/>
          <w:szCs w:val="20"/>
          <w:lang w:eastAsia="nl-NL"/>
        </w:rPr>
        <w:t>repository</w:t>
      </w:r>
      <w:r w:rsidRPr="00D80073">
        <w:rPr>
          <w:rFonts w:eastAsia="Times New Roman"/>
          <w:szCs w:val="20"/>
          <w:lang w:eastAsia="nl-NL"/>
        </w:rPr>
        <w:t xml:space="preserve"> klaarzetten: </w:t>
      </w:r>
    </w:p>
    <w:p w:rsidRPr="00D80073" w:rsidR="00D80073" w:rsidP="00EB2288" w:rsidRDefault="00D80073" w14:paraId="251229FC" w14:textId="77777777">
      <w:pPr>
        <w:numPr>
          <w:ilvl w:val="0"/>
          <w:numId w:val="12"/>
        </w:numPr>
        <w:spacing w:after="0" w:line="240" w:lineRule="auto"/>
        <w:ind w:left="1440" w:firstLine="0"/>
        <w:textAlignment w:val="baseline"/>
        <w:rPr>
          <w:rFonts w:eastAsia="Times New Roman"/>
          <w:szCs w:val="20"/>
          <w:lang w:eastAsia="nl-NL"/>
        </w:rPr>
      </w:pPr>
      <w:r w:rsidRPr="00D80073">
        <w:rPr>
          <w:rFonts w:eastAsia="Times New Roman"/>
          <w:szCs w:val="20"/>
          <w:lang w:eastAsia="nl-NL"/>
        </w:rPr>
        <w:t xml:space="preserve">Ga naar deze </w:t>
      </w:r>
      <w:r w:rsidRPr="00D80073">
        <w:rPr>
          <w:rFonts w:eastAsia="Times New Roman"/>
          <w:i/>
          <w:iCs/>
          <w:szCs w:val="20"/>
          <w:lang w:eastAsia="nl-NL"/>
        </w:rPr>
        <w:t>repo</w:t>
      </w:r>
      <w:r w:rsidRPr="00D80073">
        <w:rPr>
          <w:rFonts w:eastAsia="Times New Roman"/>
          <w:szCs w:val="20"/>
          <w:lang w:eastAsia="nl-NL"/>
        </w:rPr>
        <w:t xml:space="preserve"> op GitHub </w:t>
      </w:r>
      <w:hyperlink w:tgtFrame="_blank" w:history="1" r:id="rId28">
        <w:r w:rsidRPr="00D80073">
          <w:rPr>
            <w:rFonts w:eastAsia="Times New Roman"/>
            <w:color w:val="0563C1"/>
            <w:szCs w:val="20"/>
            <w:u w:val="single"/>
            <w:lang w:eastAsia="nl-NL"/>
          </w:rPr>
          <w:t>https://github.com/curio-lesmateriaal/rollercoaster-check</w:t>
        </w:r>
      </w:hyperlink>
      <w:r w:rsidRPr="00D80073">
        <w:rPr>
          <w:rFonts w:eastAsia="Times New Roman"/>
          <w:szCs w:val="20"/>
          <w:lang w:eastAsia="nl-NL"/>
        </w:rPr>
        <w:t>. </w:t>
      </w:r>
    </w:p>
    <w:p w:rsidRPr="00D80073" w:rsidR="00D80073" w:rsidP="00EB2288" w:rsidRDefault="00D80073" w14:paraId="44E1713A" w14:textId="77777777">
      <w:pPr>
        <w:numPr>
          <w:ilvl w:val="0"/>
          <w:numId w:val="13"/>
        </w:numPr>
        <w:spacing w:after="0" w:line="240" w:lineRule="auto"/>
        <w:ind w:left="1440" w:firstLine="0"/>
        <w:textAlignment w:val="baseline"/>
        <w:rPr>
          <w:rFonts w:eastAsia="Times New Roman"/>
          <w:szCs w:val="20"/>
          <w:lang w:eastAsia="nl-NL"/>
        </w:rPr>
      </w:pPr>
      <w:r w:rsidRPr="00D80073">
        <w:rPr>
          <w:rFonts w:eastAsia="Times New Roman"/>
          <w:szCs w:val="20"/>
          <w:lang w:eastAsia="nl-NL"/>
        </w:rPr>
        <w:t xml:space="preserve">Druk rechtsboven op “fork”, daarmee maak je een kopie van de </w:t>
      </w:r>
      <w:r w:rsidRPr="00D80073">
        <w:rPr>
          <w:rFonts w:eastAsia="Times New Roman"/>
          <w:i/>
          <w:iCs/>
          <w:szCs w:val="20"/>
          <w:lang w:eastAsia="nl-NL"/>
        </w:rPr>
        <w:t>repo</w:t>
      </w:r>
      <w:r w:rsidRPr="00D80073">
        <w:rPr>
          <w:rFonts w:eastAsia="Times New Roman"/>
          <w:szCs w:val="20"/>
          <w:lang w:eastAsia="nl-NL"/>
        </w:rPr>
        <w:t xml:space="preserve"> op jouw GitHub-account. </w:t>
      </w:r>
    </w:p>
    <w:p w:rsidRPr="00D80073" w:rsidR="00D80073" w:rsidP="00D80073" w:rsidRDefault="00D80073" w14:paraId="17C19F41"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Je hebt nu een eigen kopie van deze codebase gemaakt, die je straks kunt gaan openen op je computer: </w:t>
      </w:r>
    </w:p>
    <w:p w:rsidRPr="00D80073" w:rsidR="00D80073" w:rsidP="00D80073" w:rsidRDefault="00D80073" w14:paraId="7A074AA4"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04C7611B" w14:textId="77777777">
      <w:pPr>
        <w:numPr>
          <w:ilvl w:val="0"/>
          <w:numId w:val="14"/>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Ga naar </w:t>
      </w:r>
      <w:hyperlink w:tgtFrame="_blank" w:history="1" r:id="rId29">
        <w:r w:rsidRPr="00D80073">
          <w:rPr>
            <w:rFonts w:eastAsia="Times New Roman"/>
            <w:color w:val="0563C1"/>
            <w:szCs w:val="20"/>
            <w:u w:val="single"/>
            <w:lang w:eastAsia="nl-NL"/>
          </w:rPr>
          <w:t>https://desktop.github.com/</w:t>
        </w:r>
      </w:hyperlink>
      <w:r w:rsidRPr="00D80073">
        <w:rPr>
          <w:rFonts w:eastAsia="Times New Roman"/>
          <w:szCs w:val="20"/>
          <w:lang w:eastAsia="nl-NL"/>
        </w:rPr>
        <w:t>, download en installeer het programma. </w:t>
      </w:r>
    </w:p>
    <w:p w:rsidRPr="00D80073" w:rsidR="00D80073" w:rsidP="00D80073" w:rsidRDefault="00D80073" w14:paraId="6FE4EF18" w14:textId="77777777">
      <w:pPr>
        <w:spacing w:after="0" w:line="240" w:lineRule="auto"/>
        <w:ind w:left="36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3CB564F4" w14:textId="77777777">
      <w:pPr>
        <w:numPr>
          <w:ilvl w:val="0"/>
          <w:numId w:val="15"/>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Kijk dit stukje uit een kennisclip (de rest is voor de volgende lessen): </w:t>
      </w:r>
      <w:hyperlink w:tgtFrame="_blank" w:history="1" r:id="rId30">
        <w:r w:rsidRPr="00D80073">
          <w:rPr>
            <w:rFonts w:eastAsia="Times New Roman"/>
            <w:color w:val="0563C1"/>
            <w:szCs w:val="20"/>
            <w:u w:val="single"/>
            <w:lang w:eastAsia="nl-NL"/>
          </w:rPr>
          <w:t>https://www.youtube.com/embed/6VuYgHDcyHA?start=34&amp;end=263</w:t>
        </w:r>
      </w:hyperlink>
      <w:r w:rsidRPr="00D80073">
        <w:rPr>
          <w:rFonts w:eastAsia="Times New Roman"/>
          <w:szCs w:val="20"/>
          <w:lang w:eastAsia="nl-NL"/>
        </w:rPr>
        <w:t>  </w:t>
      </w:r>
    </w:p>
    <w:p w:rsidRPr="00D80073" w:rsidR="00D80073" w:rsidP="00D80073" w:rsidRDefault="00D80073" w14:paraId="15EEBA96" w14:textId="77777777">
      <w:pPr>
        <w:spacing w:after="0" w:line="240" w:lineRule="auto"/>
        <w:ind w:left="36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0278CD16" w14:textId="77777777">
      <w:pPr>
        <w:numPr>
          <w:ilvl w:val="0"/>
          <w:numId w:val="16"/>
        </w:numPr>
        <w:spacing w:after="0" w:line="240" w:lineRule="auto"/>
        <w:ind w:firstLine="0"/>
        <w:textAlignment w:val="baseline"/>
        <w:rPr>
          <w:rFonts w:eastAsia="Times New Roman"/>
          <w:szCs w:val="20"/>
          <w:lang w:eastAsia="nl-NL"/>
        </w:rPr>
      </w:pPr>
      <w:r w:rsidRPr="00D80073">
        <w:rPr>
          <w:rFonts w:eastAsia="Times New Roman"/>
          <w:noProof/>
          <w:szCs w:val="20"/>
          <w:bdr w:val="single" w:color="C8CACC" w:sz="6" w:space="0" w:frame="1"/>
          <w:shd w:val="clear" w:color="auto" w:fill="F9F9F9"/>
          <w:lang w:eastAsia="nl-NL"/>
        </w:rPr>
        <w:drawing>
          <wp:inline distT="0" distB="0" distL="0" distR="0" wp14:anchorId="378A0274" wp14:editId="448CFEF9">
            <wp:extent cx="228600" cy="228600"/>
            <wp:effectExtent l="0" t="0" r="0" b="0"/>
            <wp:docPr id="102170069" name="Afbeelding 10217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D80073">
        <w:rPr>
          <w:rFonts w:eastAsia="Times New Roman"/>
          <w:szCs w:val="20"/>
          <w:lang w:eastAsia="nl-NL"/>
        </w:rPr>
        <w:t xml:space="preserve">Ga naar jouw </w:t>
      </w:r>
      <w:r w:rsidRPr="00D80073">
        <w:rPr>
          <w:rFonts w:eastAsia="Times New Roman"/>
          <w:i/>
          <w:iCs/>
          <w:szCs w:val="20"/>
          <w:lang w:eastAsia="nl-NL"/>
        </w:rPr>
        <w:t>fork</w:t>
      </w:r>
      <w:r w:rsidRPr="00D80073">
        <w:rPr>
          <w:rFonts w:eastAsia="Times New Roman"/>
          <w:szCs w:val="20"/>
          <w:lang w:eastAsia="nl-NL"/>
        </w:rPr>
        <w:t xml:space="preserve"> van de </w:t>
      </w:r>
      <w:r w:rsidRPr="00D80073">
        <w:rPr>
          <w:rFonts w:ascii="Consolas" w:hAnsi="Consolas" w:eastAsia="Times New Roman"/>
          <w:szCs w:val="20"/>
          <w:lang w:eastAsia="nl-NL"/>
        </w:rPr>
        <w:t>rollercoaster-check</w:t>
      </w:r>
      <w:r w:rsidRPr="00D80073">
        <w:rPr>
          <w:rFonts w:eastAsia="Times New Roman"/>
          <w:szCs w:val="20"/>
          <w:lang w:eastAsia="nl-NL"/>
        </w:rPr>
        <w:t xml:space="preserve"> op GitHub. Druk op de groene knop en open de </w:t>
      </w:r>
      <w:r w:rsidRPr="00D80073">
        <w:rPr>
          <w:rFonts w:eastAsia="Times New Roman"/>
          <w:i/>
          <w:iCs/>
          <w:szCs w:val="20"/>
          <w:lang w:eastAsia="nl-NL"/>
        </w:rPr>
        <w:t>repo</w:t>
      </w:r>
      <w:r w:rsidRPr="00D80073">
        <w:rPr>
          <w:rFonts w:eastAsia="Times New Roman"/>
          <w:szCs w:val="20"/>
          <w:lang w:eastAsia="nl-NL"/>
        </w:rPr>
        <w:t xml:space="preserve"> met GitHub Desktop. Mocht er naar gevraagd worden, kies dan de optie “</w:t>
      </w:r>
      <w:r w:rsidRPr="00D80073">
        <w:rPr>
          <w:rFonts w:eastAsia="Times New Roman"/>
          <w:i/>
          <w:iCs/>
          <w:szCs w:val="20"/>
          <w:lang w:eastAsia="nl-NL"/>
        </w:rPr>
        <w:t>for my own purposes</w:t>
      </w:r>
      <w:r w:rsidRPr="00D80073">
        <w:rPr>
          <w:rFonts w:eastAsia="Times New Roman"/>
          <w:szCs w:val="20"/>
          <w:lang w:eastAsia="nl-NL"/>
        </w:rPr>
        <w:t>”. Als alles goed is gegaan dan zie je dit scherm: </w:t>
      </w:r>
    </w:p>
    <w:p w:rsidRPr="00D80073" w:rsidR="00D80073" w:rsidP="00D80073" w:rsidRDefault="00D80073" w14:paraId="6F606822" w14:textId="77777777">
      <w:pPr>
        <w:spacing w:after="0" w:line="240" w:lineRule="auto"/>
        <w:ind w:left="36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6087C176" w14:textId="77777777">
      <w:pPr>
        <w:numPr>
          <w:ilvl w:val="0"/>
          <w:numId w:val="17"/>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Open de </w:t>
      </w:r>
      <w:r w:rsidRPr="00D80073">
        <w:rPr>
          <w:rFonts w:eastAsia="Times New Roman"/>
          <w:i/>
          <w:iCs/>
          <w:szCs w:val="20"/>
          <w:lang w:eastAsia="nl-NL"/>
        </w:rPr>
        <w:t>repository</w:t>
      </w:r>
      <w:r w:rsidRPr="00D80073">
        <w:rPr>
          <w:rFonts w:eastAsia="Times New Roman"/>
          <w:szCs w:val="20"/>
          <w:lang w:eastAsia="nl-NL"/>
        </w:rPr>
        <w:t xml:space="preserve"> in Visual Studio Code. Je ziet nu de hele </w:t>
      </w:r>
      <w:r w:rsidRPr="00D80073">
        <w:rPr>
          <w:rFonts w:eastAsia="Times New Roman"/>
          <w:i/>
          <w:iCs/>
          <w:szCs w:val="20"/>
          <w:lang w:eastAsia="nl-NL"/>
        </w:rPr>
        <w:t>codebase</w:t>
      </w:r>
      <w:r w:rsidRPr="00D80073">
        <w:rPr>
          <w:rFonts w:eastAsia="Times New Roman"/>
          <w:szCs w:val="20"/>
          <w:lang w:eastAsia="nl-NL"/>
        </w:rPr>
        <w:t>. </w:t>
      </w:r>
    </w:p>
    <w:p w:rsidRPr="00D80073" w:rsidR="00D80073" w:rsidP="00D80073" w:rsidRDefault="00D80073" w14:paraId="5315A601"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008E61EA" w14:textId="77777777">
      <w:pPr>
        <w:pStyle w:val="Kop3-opdracht"/>
        <w:rPr>
          <w:lang w:eastAsia="nl-NL"/>
        </w:rPr>
      </w:pPr>
      <w:r w:rsidRPr="00D80073">
        <w:rPr>
          <w:lang w:eastAsia="nl-NL"/>
        </w:rPr>
        <w:t>7. Opdracht: commits maken </w:t>
      </w:r>
    </w:p>
    <w:p w:rsidRPr="00D80073" w:rsidR="00D80073" w:rsidP="00EB2288" w:rsidRDefault="00D80073" w14:paraId="714EF08C" w14:textId="77777777">
      <w:pPr>
        <w:numPr>
          <w:ilvl w:val="0"/>
          <w:numId w:val="18"/>
        </w:numPr>
        <w:spacing w:after="0" w:line="240" w:lineRule="auto"/>
        <w:ind w:left="735" w:firstLine="0"/>
        <w:textAlignment w:val="baseline"/>
        <w:rPr>
          <w:rFonts w:eastAsia="Times New Roman"/>
          <w:szCs w:val="20"/>
          <w:lang w:eastAsia="nl-NL"/>
        </w:rPr>
      </w:pPr>
      <w:r w:rsidRPr="00D80073">
        <w:rPr>
          <w:rFonts w:eastAsia="Times New Roman"/>
          <w:szCs w:val="20"/>
          <w:lang w:eastAsia="nl-NL"/>
        </w:rPr>
        <w:t> </w:t>
      </w:r>
    </w:p>
    <w:p w:rsidRPr="00D80073" w:rsidR="00D80073" w:rsidP="00EB2288" w:rsidRDefault="00D80073" w14:paraId="7C6F20F2" w14:textId="77777777">
      <w:pPr>
        <w:numPr>
          <w:ilvl w:val="0"/>
          <w:numId w:val="19"/>
        </w:numPr>
        <w:spacing w:after="0" w:line="240" w:lineRule="auto"/>
        <w:ind w:left="1455" w:firstLine="0"/>
        <w:textAlignment w:val="baseline"/>
        <w:rPr>
          <w:rFonts w:eastAsia="Times New Roman"/>
          <w:szCs w:val="20"/>
          <w:lang w:eastAsia="nl-NL"/>
        </w:rPr>
      </w:pPr>
      <w:r w:rsidRPr="00D80073">
        <w:rPr>
          <w:rFonts w:eastAsia="Times New Roman"/>
          <w:szCs w:val="20"/>
          <w:lang w:eastAsia="nl-NL"/>
        </w:rPr>
        <w:t xml:space="preserve">In </w:t>
      </w:r>
      <w:r w:rsidRPr="00D80073">
        <w:rPr>
          <w:rFonts w:ascii="Consolas" w:hAnsi="Consolas" w:eastAsia="Times New Roman"/>
          <w:szCs w:val="20"/>
          <w:lang w:eastAsia="nl-NL"/>
        </w:rPr>
        <w:t>main.py</w:t>
      </w:r>
      <w:r w:rsidRPr="00D80073">
        <w:rPr>
          <w:rFonts w:eastAsia="Times New Roman"/>
          <w:szCs w:val="20"/>
          <w:lang w:eastAsia="nl-NL"/>
        </w:rPr>
        <w:t xml:space="preserve">, op regel 12 wordt het verkeerde bestand gesloten. Pas dit aan naar </w:t>
      </w:r>
      <w:r w:rsidRPr="00D80073">
        <w:rPr>
          <w:rFonts w:ascii="Consolas" w:hAnsi="Consolas" w:eastAsia="Times New Roman"/>
          <w:szCs w:val="20"/>
          <w:lang w:eastAsia="nl-NL"/>
        </w:rPr>
        <w:t>file2</w:t>
      </w:r>
      <w:r w:rsidRPr="00D80073">
        <w:rPr>
          <w:rFonts w:eastAsia="Times New Roman"/>
          <w:szCs w:val="20"/>
          <w:lang w:eastAsia="nl-NL"/>
        </w:rPr>
        <w:t>. </w:t>
      </w:r>
    </w:p>
    <w:p w:rsidRPr="00D80073" w:rsidR="00D80073" w:rsidP="00EB2288" w:rsidRDefault="00D80073" w14:paraId="4E4FD37B" w14:textId="77777777">
      <w:pPr>
        <w:numPr>
          <w:ilvl w:val="0"/>
          <w:numId w:val="20"/>
        </w:numPr>
        <w:spacing w:after="0" w:line="240" w:lineRule="auto"/>
        <w:ind w:left="1455" w:firstLine="0"/>
        <w:textAlignment w:val="baseline"/>
        <w:rPr>
          <w:rFonts w:eastAsia="Times New Roman"/>
          <w:szCs w:val="20"/>
          <w:lang w:eastAsia="nl-NL"/>
        </w:rPr>
      </w:pPr>
      <w:r w:rsidRPr="00D80073">
        <w:rPr>
          <w:rFonts w:eastAsia="Times New Roman"/>
          <w:szCs w:val="20"/>
          <w:lang w:eastAsia="nl-NL"/>
        </w:rPr>
        <w:t>Ga naar GitHub Desktop en bekijk je wijziging. Klopt het zo? </w:t>
      </w:r>
    </w:p>
    <w:p w:rsidRPr="00D80073" w:rsidR="00D80073" w:rsidP="00EB2288" w:rsidRDefault="00D80073" w14:paraId="6771015A" w14:textId="77777777">
      <w:pPr>
        <w:numPr>
          <w:ilvl w:val="0"/>
          <w:numId w:val="21"/>
        </w:numPr>
        <w:spacing w:after="0" w:line="240" w:lineRule="auto"/>
        <w:ind w:left="1455" w:firstLine="0"/>
        <w:textAlignment w:val="baseline"/>
        <w:rPr>
          <w:rFonts w:eastAsia="Times New Roman"/>
          <w:szCs w:val="20"/>
          <w:lang w:eastAsia="nl-NL"/>
        </w:rPr>
      </w:pPr>
      <w:r w:rsidRPr="00D80073">
        <w:rPr>
          <w:rFonts w:eastAsia="Times New Roman"/>
          <w:szCs w:val="20"/>
          <w:lang w:eastAsia="nl-NL"/>
        </w:rPr>
        <w:t>Vul een bericht in bij de commit (bijvoorbeeld: “Sluiten file2 gefixt”) en commit je wijziging. </w:t>
      </w:r>
    </w:p>
    <w:p w:rsidRPr="00D80073" w:rsidR="00D80073" w:rsidP="00D80073" w:rsidRDefault="00D80073" w14:paraId="754DDA92" w14:textId="77777777">
      <w:pPr>
        <w:spacing w:after="0" w:line="240" w:lineRule="auto"/>
        <w:ind w:left="1095"/>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46C6FD10" w14:textId="77777777">
      <w:pPr>
        <w:numPr>
          <w:ilvl w:val="0"/>
          <w:numId w:val="22"/>
        </w:numPr>
        <w:spacing w:after="0" w:line="240" w:lineRule="auto"/>
        <w:ind w:left="735" w:firstLine="0"/>
        <w:textAlignment w:val="baseline"/>
        <w:rPr>
          <w:rFonts w:eastAsia="Times New Roman"/>
          <w:szCs w:val="20"/>
          <w:lang w:eastAsia="nl-NL"/>
        </w:rPr>
      </w:pPr>
      <w:r w:rsidRPr="00D80073">
        <w:rPr>
          <w:rFonts w:eastAsia="Times New Roman"/>
          <w:szCs w:val="20"/>
          <w:lang w:eastAsia="nl-NL"/>
        </w:rPr>
        <w:t> </w:t>
      </w:r>
    </w:p>
    <w:p w:rsidRPr="00D80073" w:rsidR="00D80073" w:rsidP="00EB2288" w:rsidRDefault="00D80073" w14:paraId="5AE7298D" w14:textId="77777777">
      <w:pPr>
        <w:numPr>
          <w:ilvl w:val="0"/>
          <w:numId w:val="23"/>
        </w:numPr>
        <w:spacing w:after="0" w:line="240" w:lineRule="auto"/>
        <w:ind w:left="1455" w:firstLine="0"/>
        <w:textAlignment w:val="baseline"/>
        <w:rPr>
          <w:rFonts w:eastAsia="Times New Roman"/>
          <w:szCs w:val="20"/>
          <w:lang w:eastAsia="nl-NL"/>
        </w:rPr>
      </w:pPr>
      <w:r w:rsidRPr="00D80073">
        <w:rPr>
          <w:rFonts w:eastAsia="Times New Roman"/>
          <w:szCs w:val="20"/>
          <w:lang w:eastAsia="nl-NL"/>
        </w:rPr>
        <w:t xml:space="preserve">In </w:t>
      </w:r>
      <w:r w:rsidRPr="00D80073">
        <w:rPr>
          <w:rFonts w:ascii="Consolas" w:hAnsi="Consolas" w:eastAsia="Times New Roman"/>
          <w:szCs w:val="20"/>
          <w:lang w:eastAsia="nl-NL"/>
        </w:rPr>
        <w:t>main.py</w:t>
      </w:r>
      <w:r w:rsidRPr="00D80073">
        <w:rPr>
          <w:rFonts w:eastAsia="Times New Roman"/>
          <w:szCs w:val="20"/>
          <w:lang w:eastAsia="nl-NL"/>
        </w:rPr>
        <w:t>, op regels 30 en 36 gaat het programma twee seconden op pauze. Maak hier één seconde van. </w:t>
      </w:r>
    </w:p>
    <w:p w:rsidRPr="00D80073" w:rsidR="00D80073" w:rsidP="00EB2288" w:rsidRDefault="00D80073" w14:paraId="7131DEC9" w14:textId="77777777">
      <w:pPr>
        <w:numPr>
          <w:ilvl w:val="0"/>
          <w:numId w:val="24"/>
        </w:numPr>
        <w:spacing w:after="0" w:line="240" w:lineRule="auto"/>
        <w:ind w:left="1455" w:firstLine="0"/>
        <w:textAlignment w:val="baseline"/>
        <w:rPr>
          <w:rFonts w:eastAsia="Times New Roman"/>
          <w:szCs w:val="20"/>
          <w:lang w:eastAsia="nl-NL"/>
        </w:rPr>
      </w:pPr>
      <w:r w:rsidRPr="00D80073">
        <w:rPr>
          <w:rFonts w:eastAsia="Times New Roman"/>
          <w:szCs w:val="20"/>
          <w:lang w:eastAsia="nl-NL"/>
        </w:rPr>
        <w:t>Ga naar GitHub Desktop en bekijk je wijzigingen. Klopt het zo? </w:t>
      </w:r>
    </w:p>
    <w:p w:rsidRPr="00D80073" w:rsidR="00D80073" w:rsidP="00EB2288" w:rsidRDefault="00D80073" w14:paraId="213CB9AF" w14:textId="77777777">
      <w:pPr>
        <w:numPr>
          <w:ilvl w:val="0"/>
          <w:numId w:val="25"/>
        </w:numPr>
        <w:spacing w:after="0" w:line="240" w:lineRule="auto"/>
        <w:ind w:left="1455" w:firstLine="0"/>
        <w:textAlignment w:val="baseline"/>
        <w:rPr>
          <w:rFonts w:eastAsia="Times New Roman"/>
          <w:szCs w:val="20"/>
          <w:lang w:eastAsia="nl-NL"/>
        </w:rPr>
      </w:pPr>
      <w:r w:rsidRPr="00D80073">
        <w:rPr>
          <w:rFonts w:eastAsia="Times New Roman"/>
          <w:szCs w:val="20"/>
          <w:lang w:eastAsia="nl-NL"/>
        </w:rPr>
        <w:t>Vul een bericht in bij de commit (bijvoorbeeld: “Pauze naar 1 seconde”) en commit je wijziging. </w:t>
      </w:r>
    </w:p>
    <w:p w:rsidRPr="00D80073" w:rsidR="00D80073" w:rsidP="00D80073" w:rsidRDefault="00D80073" w14:paraId="31AC415F" w14:textId="77777777">
      <w:pPr>
        <w:spacing w:after="0" w:line="240" w:lineRule="auto"/>
        <w:ind w:left="375"/>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3854A856" w14:textId="77777777">
      <w:pPr>
        <w:numPr>
          <w:ilvl w:val="0"/>
          <w:numId w:val="26"/>
        </w:numPr>
        <w:spacing w:after="0" w:line="240" w:lineRule="auto"/>
        <w:ind w:left="735" w:firstLine="0"/>
        <w:textAlignment w:val="baseline"/>
        <w:rPr>
          <w:rFonts w:eastAsia="Times New Roman"/>
          <w:szCs w:val="20"/>
          <w:lang w:eastAsia="nl-NL"/>
        </w:rPr>
      </w:pPr>
      <w:r w:rsidRPr="00D80073">
        <w:rPr>
          <w:rFonts w:eastAsia="Times New Roman"/>
          <w:szCs w:val="20"/>
          <w:lang w:eastAsia="nl-NL"/>
        </w:rPr>
        <w:t> </w:t>
      </w:r>
    </w:p>
    <w:p w:rsidRPr="00D80073" w:rsidR="00D80073" w:rsidP="00EB2288" w:rsidRDefault="00D80073" w14:paraId="22CAC861" w14:textId="77777777">
      <w:pPr>
        <w:numPr>
          <w:ilvl w:val="0"/>
          <w:numId w:val="27"/>
        </w:numPr>
        <w:spacing w:after="0" w:line="240" w:lineRule="auto"/>
        <w:ind w:left="1455" w:firstLine="0"/>
        <w:textAlignment w:val="baseline"/>
        <w:rPr>
          <w:rFonts w:eastAsia="Times New Roman"/>
          <w:szCs w:val="20"/>
          <w:lang w:eastAsia="nl-NL"/>
        </w:rPr>
      </w:pPr>
      <w:r w:rsidRPr="00D80073">
        <w:rPr>
          <w:rFonts w:eastAsia="Times New Roman"/>
          <w:szCs w:val="20"/>
          <w:lang w:eastAsia="nl-NL"/>
        </w:rPr>
        <w:t xml:space="preserve">In </w:t>
      </w:r>
      <w:r w:rsidRPr="00D80073">
        <w:rPr>
          <w:rFonts w:ascii="Consolas" w:hAnsi="Consolas" w:eastAsia="Times New Roman"/>
          <w:szCs w:val="20"/>
          <w:lang w:eastAsia="nl-NL"/>
        </w:rPr>
        <w:t>README.md</w:t>
      </w:r>
      <w:r w:rsidRPr="00D80073">
        <w:rPr>
          <w:rFonts w:eastAsia="Times New Roman"/>
          <w:szCs w:val="20"/>
          <w:lang w:eastAsia="nl-NL"/>
        </w:rPr>
        <w:t xml:space="preserve">: voeg onderaan een nieuwe regel toe met een bericht zoals “Dit is een fork van student </w:t>
      </w:r>
      <w:r w:rsidRPr="00D80073">
        <w:rPr>
          <w:rFonts w:eastAsia="Times New Roman"/>
          <w:i/>
          <w:iCs/>
          <w:szCs w:val="20"/>
          <w:lang w:eastAsia="nl-NL"/>
        </w:rPr>
        <w:t>Voornaam</w:t>
      </w:r>
      <w:r w:rsidRPr="00D80073">
        <w:rPr>
          <w:rFonts w:eastAsia="Times New Roman"/>
          <w:szCs w:val="20"/>
          <w:lang w:eastAsia="nl-NL"/>
        </w:rPr>
        <w:t>”. </w:t>
      </w:r>
    </w:p>
    <w:p w:rsidRPr="00D80073" w:rsidR="00D80073" w:rsidP="00EB2288" w:rsidRDefault="00D80073" w14:paraId="5876029C" w14:textId="77777777">
      <w:pPr>
        <w:numPr>
          <w:ilvl w:val="0"/>
          <w:numId w:val="28"/>
        </w:numPr>
        <w:spacing w:after="0" w:line="240" w:lineRule="auto"/>
        <w:ind w:left="1455" w:firstLine="0"/>
        <w:textAlignment w:val="baseline"/>
        <w:rPr>
          <w:rFonts w:eastAsia="Times New Roman"/>
          <w:szCs w:val="20"/>
          <w:lang w:eastAsia="nl-NL"/>
        </w:rPr>
      </w:pPr>
      <w:r w:rsidRPr="00D80073">
        <w:rPr>
          <w:rFonts w:eastAsia="Times New Roman"/>
          <w:szCs w:val="20"/>
          <w:lang w:eastAsia="nl-NL"/>
        </w:rPr>
        <w:t xml:space="preserve">In </w:t>
      </w:r>
      <w:r w:rsidRPr="00D80073">
        <w:rPr>
          <w:rFonts w:ascii="Consolas" w:hAnsi="Consolas" w:eastAsia="Times New Roman"/>
          <w:szCs w:val="20"/>
          <w:lang w:eastAsia="nl-NL"/>
        </w:rPr>
        <w:t>CONVENTIONS.md</w:t>
      </w:r>
      <w:r w:rsidRPr="00D80073">
        <w:rPr>
          <w:rFonts w:eastAsia="Times New Roman"/>
          <w:szCs w:val="20"/>
          <w:lang w:eastAsia="nl-NL"/>
        </w:rPr>
        <w:t>: voeg een regel toe die zegt “Alle prints naar de gebruiker in het Nederlands”. </w:t>
      </w:r>
    </w:p>
    <w:p w:rsidRPr="00D80073" w:rsidR="00D80073" w:rsidP="00EB2288" w:rsidRDefault="00D80073" w14:paraId="424EFE8D" w14:textId="77777777">
      <w:pPr>
        <w:numPr>
          <w:ilvl w:val="0"/>
          <w:numId w:val="29"/>
        </w:numPr>
        <w:spacing w:after="0" w:line="240" w:lineRule="auto"/>
        <w:ind w:left="1455" w:firstLine="0"/>
        <w:textAlignment w:val="baseline"/>
        <w:rPr>
          <w:rFonts w:eastAsia="Times New Roman"/>
          <w:szCs w:val="20"/>
          <w:lang w:eastAsia="nl-NL"/>
        </w:rPr>
      </w:pPr>
      <w:r w:rsidRPr="00D80073">
        <w:rPr>
          <w:rFonts w:eastAsia="Times New Roman"/>
          <w:szCs w:val="20"/>
          <w:lang w:eastAsia="nl-NL"/>
        </w:rPr>
        <w:t>Ga naar GitHub Desktop en merk op dat je nu in twee bestanden een wijziging ziet. Controleer beide bestanden, klopt het zo? </w:t>
      </w:r>
    </w:p>
    <w:p w:rsidRPr="00D80073" w:rsidR="00D80073" w:rsidP="00EB2288" w:rsidRDefault="00D80073" w14:paraId="6B8845EE" w14:textId="77777777">
      <w:pPr>
        <w:numPr>
          <w:ilvl w:val="0"/>
          <w:numId w:val="30"/>
        </w:numPr>
        <w:spacing w:after="0" w:line="240" w:lineRule="auto"/>
        <w:ind w:left="1455" w:firstLine="0"/>
        <w:textAlignment w:val="baseline"/>
        <w:rPr>
          <w:rFonts w:eastAsia="Times New Roman"/>
          <w:szCs w:val="20"/>
          <w:lang w:eastAsia="nl-NL"/>
        </w:rPr>
      </w:pPr>
      <w:r w:rsidRPr="00D80073">
        <w:rPr>
          <w:rFonts w:eastAsia="Times New Roman"/>
          <w:szCs w:val="20"/>
          <w:lang w:eastAsia="nl-NL"/>
        </w:rPr>
        <w:t>Vul een bericht in (bijvoorbeeld: “Update documentatie”) en commit je wijziging. </w:t>
      </w:r>
    </w:p>
    <w:p w:rsidRPr="00D80073" w:rsidR="00D80073" w:rsidP="00D80073" w:rsidRDefault="00D80073" w14:paraId="65EFAC14"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36A95568" w14:textId="77777777">
      <w:pPr>
        <w:pStyle w:val="Kop3-theorie"/>
        <w:rPr>
          <w:lang w:eastAsia="nl-NL"/>
        </w:rPr>
      </w:pPr>
      <w:r w:rsidRPr="00D80073">
        <w:rPr>
          <w:lang w:eastAsia="nl-NL"/>
        </w:rPr>
        <w:t>8. Regels voor een goede commit </w:t>
      </w:r>
    </w:p>
    <w:p w:rsidRPr="00D80073" w:rsidR="00D80073" w:rsidP="00D80073" w:rsidRDefault="00D80073" w14:paraId="193E3DF7"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Om je </w:t>
      </w:r>
      <w:r w:rsidRPr="00D80073">
        <w:rPr>
          <w:rFonts w:eastAsia="Times New Roman"/>
          <w:i/>
          <w:iCs/>
          <w:szCs w:val="20"/>
          <w:lang w:eastAsia="nl-NL"/>
        </w:rPr>
        <w:t>repository</w:t>
      </w:r>
      <w:r w:rsidRPr="00D80073">
        <w:rPr>
          <w:rFonts w:eastAsia="Times New Roman"/>
          <w:szCs w:val="20"/>
          <w:lang w:eastAsia="nl-NL"/>
        </w:rPr>
        <w:t xml:space="preserve"> overzichtelijk te houden en goed te kunnen samenwerken, zijn er een paar regels voor het maken van een goede </w:t>
      </w:r>
      <w:r w:rsidRPr="00D80073">
        <w:rPr>
          <w:rFonts w:eastAsia="Times New Roman"/>
          <w:i/>
          <w:iCs/>
          <w:szCs w:val="20"/>
          <w:lang w:eastAsia="nl-NL"/>
        </w:rPr>
        <w:t>commit</w:t>
      </w:r>
      <w:r w:rsidRPr="00D80073">
        <w:rPr>
          <w:rFonts w:eastAsia="Times New Roman"/>
          <w:szCs w:val="20"/>
          <w:lang w:eastAsia="nl-NL"/>
        </w:rPr>
        <w:t>: </w:t>
      </w:r>
    </w:p>
    <w:p w:rsidRPr="00D80073" w:rsidR="00D80073" w:rsidP="00EB2288" w:rsidRDefault="00D80073" w14:paraId="03DBF5A4" w14:textId="77777777">
      <w:pPr>
        <w:numPr>
          <w:ilvl w:val="0"/>
          <w:numId w:val="31"/>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Voeg altijd een zinnig bericht toe, dat kort omschrijft wat je hebt aangepast. </w:t>
      </w:r>
    </w:p>
    <w:p w:rsidRPr="00D80073" w:rsidR="00D80073" w:rsidP="00EB2288" w:rsidRDefault="00D80073" w14:paraId="286B3DF1" w14:textId="77777777">
      <w:pPr>
        <w:numPr>
          <w:ilvl w:val="0"/>
          <w:numId w:val="32"/>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Maak veel commits; iedere keer als je iets hebt aangepast dat werkt. </w:t>
      </w:r>
    </w:p>
    <w:p w:rsidRPr="00D80073" w:rsidR="00D80073" w:rsidP="00EB2288" w:rsidRDefault="00D80073" w14:paraId="35340438" w14:textId="77777777">
      <w:pPr>
        <w:numPr>
          <w:ilvl w:val="0"/>
          <w:numId w:val="32"/>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Commit alleen dingen die werken, je mag nooit iets committen waar nog een foutmelding in zit. </w:t>
      </w:r>
    </w:p>
    <w:p w:rsidRPr="00D80073" w:rsidR="00D80073" w:rsidP="00EB2288" w:rsidRDefault="00D80073" w14:paraId="27929EA1" w14:textId="77777777">
      <w:pPr>
        <w:numPr>
          <w:ilvl w:val="0"/>
          <w:numId w:val="32"/>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Eén commit gaat over wijzigingen die bij elkaar horen, dus: </w:t>
      </w:r>
    </w:p>
    <w:p w:rsidRPr="00D80073" w:rsidR="00D80073" w:rsidP="00EB2288" w:rsidRDefault="00D80073" w14:paraId="3EDC4880" w14:textId="77777777">
      <w:pPr>
        <w:numPr>
          <w:ilvl w:val="0"/>
          <w:numId w:val="33"/>
        </w:numPr>
        <w:spacing w:after="0" w:line="240" w:lineRule="auto"/>
        <w:ind w:left="1800" w:firstLine="0"/>
        <w:textAlignment w:val="baseline"/>
        <w:rPr>
          <w:rFonts w:eastAsia="Times New Roman"/>
          <w:szCs w:val="20"/>
          <w:lang w:eastAsia="nl-NL"/>
        </w:rPr>
      </w:pPr>
      <w:r w:rsidRPr="00D80073">
        <w:rPr>
          <w:rFonts w:ascii="Segoe UI Emoji" w:hAnsi="Segoe UI Emoji" w:eastAsia="Times New Roman"/>
          <w:szCs w:val="20"/>
          <w:lang w:eastAsia="nl-NL"/>
        </w:rPr>
        <w:t xml:space="preserve">✔ </w:t>
      </w:r>
      <w:r w:rsidRPr="00D80073">
        <w:rPr>
          <w:rFonts w:eastAsia="Times New Roman"/>
          <w:szCs w:val="20"/>
          <w:lang w:eastAsia="nl-NL"/>
        </w:rPr>
        <w:t>Goed: twee stukken documentatie in een commit. </w:t>
      </w:r>
    </w:p>
    <w:p w:rsidRPr="00D80073" w:rsidR="00D80073" w:rsidP="00EB2288" w:rsidRDefault="00D80073" w14:paraId="23D63151" w14:textId="77777777">
      <w:pPr>
        <w:numPr>
          <w:ilvl w:val="0"/>
          <w:numId w:val="33"/>
        </w:numPr>
        <w:spacing w:after="0" w:line="240" w:lineRule="auto"/>
        <w:ind w:left="1800" w:firstLine="0"/>
        <w:textAlignment w:val="baseline"/>
        <w:rPr>
          <w:rFonts w:eastAsia="Times New Roman"/>
          <w:szCs w:val="20"/>
          <w:lang w:eastAsia="nl-NL"/>
        </w:rPr>
      </w:pPr>
      <w:r w:rsidRPr="00D80073">
        <w:rPr>
          <w:rFonts w:ascii="Segoe UI Emoji" w:hAnsi="Segoe UI Emoji" w:eastAsia="Times New Roman"/>
          <w:szCs w:val="20"/>
          <w:lang w:eastAsia="nl-NL"/>
        </w:rPr>
        <w:t>❌</w:t>
      </w:r>
      <w:r w:rsidRPr="00D80073">
        <w:rPr>
          <w:rFonts w:eastAsia="Times New Roman"/>
          <w:szCs w:val="20"/>
          <w:lang w:eastAsia="nl-NL"/>
        </w:rPr>
        <w:t xml:space="preserve"> Fout: een wijziging in twee regels code die niets met elkaar te maken hebben. </w:t>
      </w:r>
    </w:p>
    <w:p w:rsidRPr="00D80073" w:rsidR="00D80073" w:rsidP="00EB2288" w:rsidRDefault="00D80073" w14:paraId="6B2EA998" w14:textId="77777777">
      <w:pPr>
        <w:numPr>
          <w:ilvl w:val="0"/>
          <w:numId w:val="34"/>
        </w:numPr>
        <w:spacing w:after="0" w:line="240" w:lineRule="auto"/>
        <w:ind w:left="1800" w:firstLine="0"/>
        <w:textAlignment w:val="baseline"/>
        <w:rPr>
          <w:rFonts w:eastAsia="Times New Roman"/>
          <w:szCs w:val="20"/>
          <w:lang w:eastAsia="nl-NL"/>
        </w:rPr>
      </w:pPr>
      <w:r w:rsidRPr="00D80073">
        <w:rPr>
          <w:rFonts w:ascii="Segoe UI Emoji" w:hAnsi="Segoe UI Emoji" w:eastAsia="Times New Roman"/>
          <w:szCs w:val="20"/>
          <w:lang w:eastAsia="nl-NL"/>
        </w:rPr>
        <w:t>✔</w:t>
      </w:r>
      <w:r w:rsidRPr="00D80073">
        <w:rPr>
          <w:rFonts w:eastAsia="Times New Roman"/>
          <w:szCs w:val="20"/>
          <w:lang w:eastAsia="nl-NL"/>
        </w:rPr>
        <w:t xml:space="preserve"> Goed: meerdere wijzigingen die wel met elkaar te maken hebben. </w:t>
      </w:r>
    </w:p>
    <w:p w:rsidRPr="00D80073" w:rsidR="00D80073" w:rsidP="00D80073" w:rsidRDefault="00D80073" w14:paraId="782D1CC2"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75B53815" w14:textId="77777777">
      <w:pPr>
        <w:pStyle w:val="Kop3-opdracht"/>
        <w:rPr>
          <w:lang w:eastAsia="nl-NL"/>
        </w:rPr>
      </w:pPr>
      <w:r w:rsidRPr="00D80073">
        <w:rPr>
          <w:lang w:eastAsia="nl-NL"/>
        </w:rPr>
        <w:t>9. Opdracht: oefenen met commits </w:t>
      </w:r>
    </w:p>
    <w:p w:rsidRPr="00D80073" w:rsidR="00D80073" w:rsidP="00D80073" w:rsidRDefault="00D80073" w14:paraId="44357657"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Voer de onderstaande drie wijzigingen uit. Bepaal zelf wanneer je een commit maakt en welk bericht je daarbij schrijft. </w:t>
      </w:r>
    </w:p>
    <w:p w:rsidRPr="00D80073" w:rsidR="00D80073" w:rsidP="00EB2288" w:rsidRDefault="00D80073" w14:paraId="5209B30F" w14:textId="77777777">
      <w:pPr>
        <w:numPr>
          <w:ilvl w:val="0"/>
          <w:numId w:val="35"/>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 xml:space="preserve">Pas de waarde in </w:t>
      </w:r>
      <w:r w:rsidRPr="00D80073">
        <w:rPr>
          <w:rFonts w:ascii="Consolas" w:hAnsi="Consolas" w:eastAsia="Times New Roman"/>
          <w:szCs w:val="20"/>
          <w:lang w:eastAsia="nl-NL"/>
        </w:rPr>
        <w:t>age.txt</w:t>
      </w:r>
      <w:r w:rsidRPr="00D80073">
        <w:rPr>
          <w:rFonts w:eastAsia="Times New Roman"/>
          <w:szCs w:val="20"/>
          <w:lang w:eastAsia="nl-NL"/>
        </w:rPr>
        <w:t xml:space="preserve"> aan naar 16. </w:t>
      </w:r>
    </w:p>
    <w:p w:rsidRPr="00D80073" w:rsidR="00D80073" w:rsidP="00EB2288" w:rsidRDefault="00D80073" w14:paraId="59271CEA" w14:textId="77777777">
      <w:pPr>
        <w:numPr>
          <w:ilvl w:val="0"/>
          <w:numId w:val="36"/>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 xml:space="preserve">Pas de waarde in </w:t>
      </w:r>
      <w:r w:rsidRPr="00D80073">
        <w:rPr>
          <w:rFonts w:ascii="Consolas" w:hAnsi="Consolas" w:eastAsia="Times New Roman"/>
          <w:szCs w:val="20"/>
          <w:lang w:eastAsia="nl-NL"/>
        </w:rPr>
        <w:t>height.txt</w:t>
      </w:r>
      <w:r w:rsidRPr="00D80073">
        <w:rPr>
          <w:rFonts w:eastAsia="Times New Roman"/>
          <w:szCs w:val="20"/>
          <w:lang w:eastAsia="nl-NL"/>
        </w:rPr>
        <w:t xml:space="preserve"> aan naar 120. </w:t>
      </w:r>
    </w:p>
    <w:p w:rsidRPr="00D80073" w:rsidR="00D80073" w:rsidP="00EB2288" w:rsidRDefault="00D80073" w14:paraId="4C8D2E60" w14:textId="77777777">
      <w:pPr>
        <w:numPr>
          <w:ilvl w:val="0"/>
          <w:numId w:val="36"/>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 xml:space="preserve">In </w:t>
      </w:r>
      <w:r w:rsidRPr="00D80073">
        <w:rPr>
          <w:rFonts w:ascii="Consolas" w:hAnsi="Consolas" w:eastAsia="Times New Roman"/>
          <w:szCs w:val="20"/>
          <w:lang w:eastAsia="nl-NL"/>
        </w:rPr>
        <w:t>main.py</w:t>
      </w:r>
      <w:r w:rsidRPr="00D80073">
        <w:rPr>
          <w:rFonts w:eastAsia="Times New Roman"/>
          <w:szCs w:val="20"/>
          <w:lang w:eastAsia="nl-NL"/>
        </w:rPr>
        <w:t xml:space="preserve">, op regel 30: pas de </w:t>
      </w:r>
      <w:r w:rsidRPr="00D80073">
        <w:rPr>
          <w:rFonts w:ascii="Consolas" w:hAnsi="Consolas" w:eastAsia="Times New Roman"/>
          <w:szCs w:val="20"/>
          <w:lang w:eastAsia="nl-NL"/>
        </w:rPr>
        <w:t>sleep()</w:t>
      </w:r>
      <w:r w:rsidRPr="00D80073">
        <w:rPr>
          <w:rFonts w:eastAsia="Times New Roman"/>
          <w:szCs w:val="20"/>
          <w:lang w:eastAsia="nl-NL"/>
        </w:rPr>
        <w:t xml:space="preserve"> aan naar 3 seconden. </w:t>
      </w:r>
    </w:p>
    <w:p w:rsidRPr="00D80073" w:rsidR="00D80073" w:rsidP="00D80073" w:rsidRDefault="00D80073" w14:paraId="5F38EBE5"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005654DD" w:rsidRDefault="005654DD" w14:paraId="25BE93EC" w14:textId="77777777">
      <w:pPr>
        <w:rPr>
          <w:rFonts w:ascii="Segoe UI Black" w:hAnsi="Segoe UI Black"/>
          <w:b/>
          <w:bCs/>
          <w:color w:val="004C35"/>
          <w:lang w:eastAsia="nl-NL"/>
        </w:rPr>
      </w:pPr>
    </w:p>
    <w:p w:rsidRPr="00D80073" w:rsidR="00D80073" w:rsidP="001D4A37" w:rsidRDefault="00D80073" w14:paraId="1B3D9582" w14:textId="77777777">
      <w:pPr>
        <w:pStyle w:val="Kop3-theorie"/>
        <w:rPr>
          <w:lang w:eastAsia="nl-NL"/>
        </w:rPr>
      </w:pPr>
      <w:r w:rsidRPr="00D80073">
        <w:rPr>
          <w:lang w:eastAsia="nl-NL"/>
        </w:rPr>
        <w:t>10. Pull en push </w:t>
      </w:r>
    </w:p>
    <w:p w:rsidRPr="00D80073" w:rsidR="00D80073" w:rsidP="00D80073" w:rsidRDefault="00D80073" w14:paraId="249D6EBA"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Wanneer je een commit maakt, gebeurt dat alleen lokaal (op jouw eigen computer dus). Op GitHub zie je nog niets zien van de wijzigingen. Je hebt dus ook zelf in hand wanneer je jouw commits online wil zitten. Het ophalen en versturen van commits van/naar GitHub noemen we </w:t>
      </w:r>
      <w:r w:rsidRPr="00D80073">
        <w:rPr>
          <w:rFonts w:eastAsia="Times New Roman"/>
          <w:i/>
          <w:iCs/>
          <w:szCs w:val="20"/>
          <w:lang w:eastAsia="nl-NL"/>
        </w:rPr>
        <w:t>pull</w:t>
      </w:r>
      <w:r w:rsidRPr="00D80073">
        <w:rPr>
          <w:rFonts w:eastAsia="Times New Roman"/>
          <w:szCs w:val="20"/>
          <w:lang w:eastAsia="nl-NL"/>
        </w:rPr>
        <w:t xml:space="preserve"> en </w:t>
      </w:r>
      <w:r w:rsidRPr="00D80073">
        <w:rPr>
          <w:rFonts w:eastAsia="Times New Roman"/>
          <w:i/>
          <w:iCs/>
          <w:szCs w:val="20"/>
          <w:lang w:eastAsia="nl-NL"/>
        </w:rPr>
        <w:t>push</w:t>
      </w:r>
      <w:r w:rsidRPr="00D80073">
        <w:rPr>
          <w:rFonts w:eastAsia="Times New Roman"/>
          <w:szCs w:val="20"/>
          <w:lang w:eastAsia="nl-NL"/>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0"/>
        <w:gridCol w:w="7785"/>
      </w:tblGrid>
      <w:tr w:rsidRPr="00D80073" w:rsidR="00D80073" w:rsidTr="00D80073" w14:paraId="6A4A1E0F"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46AD8885"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Pull</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0A5B43F1"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 xml:space="preserve">Code downloaden van GitHub. Als iemand anders wijzigingen op GitHub heeft gezet, kun je die met een </w:t>
            </w:r>
            <w:r w:rsidRPr="00D80073">
              <w:rPr>
                <w:rFonts w:eastAsia="Times New Roman"/>
                <w:i/>
                <w:iCs/>
                <w:szCs w:val="20"/>
                <w:lang w:eastAsia="nl-NL"/>
              </w:rPr>
              <w:t>pull</w:t>
            </w:r>
            <w:r w:rsidRPr="00D80073">
              <w:rPr>
                <w:rFonts w:eastAsia="Times New Roman"/>
                <w:szCs w:val="20"/>
                <w:lang w:eastAsia="nl-NL"/>
              </w:rPr>
              <w:t xml:space="preserve"> binnenhalen. Volgende les meer over dit principe. </w:t>
            </w:r>
          </w:p>
        </w:tc>
      </w:tr>
      <w:tr w:rsidRPr="00D80073" w:rsidR="00D80073" w:rsidTr="00D80073" w14:paraId="7404D0C4"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3870176A"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Push</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3F3F21E9"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 xml:space="preserve">Code uploaden naar GitHub. De commits die jij hebt gemaakt kun je zo online zetten. Bijvoorbeeld zodat een teamgenoot ze kan bekijken en </w:t>
            </w:r>
            <w:r w:rsidRPr="00D80073">
              <w:rPr>
                <w:rFonts w:eastAsia="Times New Roman"/>
                <w:i/>
                <w:iCs/>
                <w:szCs w:val="20"/>
                <w:lang w:eastAsia="nl-NL"/>
              </w:rPr>
              <w:t>pullen</w:t>
            </w:r>
            <w:r w:rsidRPr="00D80073">
              <w:rPr>
                <w:rFonts w:eastAsia="Times New Roman"/>
                <w:szCs w:val="20"/>
                <w:lang w:eastAsia="nl-NL"/>
              </w:rPr>
              <w:t>. </w:t>
            </w:r>
          </w:p>
        </w:tc>
      </w:tr>
    </w:tbl>
    <w:p w:rsidRPr="00D80073" w:rsidR="00D80073" w:rsidP="00D80073" w:rsidRDefault="00D80073" w14:paraId="77C9E955"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18096515" w14:textId="77777777">
      <w:pPr>
        <w:pStyle w:val="H3Opdracht"/>
        <w:rPr>
          <w:lang w:eastAsia="nl-NL"/>
        </w:rPr>
      </w:pPr>
      <w:r w:rsidRPr="00D80073">
        <w:rPr>
          <w:lang w:eastAsia="nl-NL"/>
        </w:rPr>
        <w:t>11. Opdracht: een push uitvoeren </w:t>
      </w:r>
    </w:p>
    <w:p w:rsidRPr="00D80073" w:rsidR="00D80073" w:rsidP="00EB2288" w:rsidRDefault="00D80073" w14:paraId="3B778C34" w14:textId="77777777">
      <w:pPr>
        <w:numPr>
          <w:ilvl w:val="0"/>
          <w:numId w:val="37"/>
        </w:numPr>
        <w:spacing w:after="0" w:line="240" w:lineRule="auto"/>
        <w:ind w:left="735" w:firstLine="0"/>
        <w:textAlignment w:val="baseline"/>
        <w:rPr>
          <w:rFonts w:eastAsia="Times New Roman"/>
          <w:szCs w:val="20"/>
          <w:lang w:eastAsia="nl-NL"/>
        </w:rPr>
      </w:pPr>
      <w:r w:rsidRPr="00D80073">
        <w:rPr>
          <w:rFonts w:eastAsia="Times New Roman"/>
          <w:szCs w:val="20"/>
          <w:lang w:eastAsia="nl-NL"/>
        </w:rPr>
        <w:t>Push jouw commits naar GitHub, dit doe je natuurlijk vanuit GH Desktop. </w:t>
      </w:r>
    </w:p>
    <w:p w:rsidRPr="00D80073" w:rsidR="00D80073" w:rsidP="00EB2288" w:rsidRDefault="00D80073" w14:paraId="744A7BDB" w14:textId="77777777">
      <w:pPr>
        <w:numPr>
          <w:ilvl w:val="0"/>
          <w:numId w:val="38"/>
        </w:numPr>
        <w:spacing w:after="0" w:line="240" w:lineRule="auto"/>
        <w:ind w:left="735" w:firstLine="0"/>
        <w:textAlignment w:val="baseline"/>
        <w:rPr>
          <w:rFonts w:eastAsia="Times New Roman"/>
          <w:szCs w:val="20"/>
          <w:lang w:eastAsia="nl-NL"/>
        </w:rPr>
      </w:pPr>
      <w:r w:rsidRPr="00D80073">
        <w:rPr>
          <w:rFonts w:eastAsia="Times New Roman"/>
          <w:szCs w:val="20"/>
          <w:lang w:eastAsia="nl-NL"/>
        </w:rPr>
        <w:t xml:space="preserve">Ga na nu naar jouw fork op GitHub (dus </w:t>
      </w:r>
      <w:r w:rsidRPr="00D80073">
        <w:rPr>
          <w:rFonts w:eastAsia="Times New Roman"/>
          <w:szCs w:val="20"/>
          <w:u w:val="single"/>
          <w:lang w:eastAsia="nl-NL"/>
        </w:rPr>
        <w:t>https://github.com/&lt;username&gt;/rollercoaster-check</w:t>
      </w:r>
      <w:r w:rsidRPr="00D80073">
        <w:rPr>
          <w:rFonts w:eastAsia="Times New Roman"/>
          <w:szCs w:val="20"/>
          <w:lang w:eastAsia="nl-NL"/>
        </w:rPr>
        <w:t>). </w:t>
      </w:r>
    </w:p>
    <w:p w:rsidRPr="00D80073" w:rsidR="00D80073" w:rsidP="00EB2288" w:rsidRDefault="00D80073" w14:paraId="687E8002" w14:textId="77777777">
      <w:pPr>
        <w:numPr>
          <w:ilvl w:val="0"/>
          <w:numId w:val="39"/>
        </w:numPr>
        <w:spacing w:after="0" w:line="240" w:lineRule="auto"/>
        <w:ind w:left="735" w:firstLine="0"/>
        <w:textAlignment w:val="baseline"/>
        <w:rPr>
          <w:rFonts w:eastAsia="Times New Roman"/>
          <w:szCs w:val="20"/>
          <w:lang w:eastAsia="nl-NL"/>
        </w:rPr>
      </w:pPr>
      <w:r w:rsidRPr="00D80073">
        <w:rPr>
          <w:rFonts w:eastAsia="Times New Roman"/>
          <w:szCs w:val="20"/>
          <w:lang w:eastAsia="nl-NL"/>
        </w:rPr>
        <w:t>Controleer of je inderdaad jouw wijzigingen ziet hier. </w:t>
      </w:r>
    </w:p>
    <w:p w:rsidRPr="00D80073" w:rsidR="00D80073" w:rsidP="00D80073" w:rsidRDefault="00D80073" w14:paraId="5801CBE1"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57F759F1" w14:textId="77777777">
      <w:pPr>
        <w:pStyle w:val="Kop3-theorie"/>
        <w:rPr>
          <w:lang w:eastAsia="nl-NL"/>
        </w:rPr>
      </w:pPr>
      <w:r w:rsidRPr="00D80073">
        <w:rPr>
          <w:lang w:eastAsia="nl-NL"/>
        </w:rPr>
        <w:t>12. Gitignore </w:t>
      </w:r>
    </w:p>
    <w:p w:rsidRPr="00D80073" w:rsidR="00D80073" w:rsidP="00D80073" w:rsidRDefault="00D80073" w14:paraId="47425F46"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Je kunt nu dus wijzigingen vastleggen en online zetten. Maar soms wil je een bepaald bestand of map in je codebase juist níet onder controle van Git brengen. Zo gaan we in de volgende opdracht een </w:t>
      </w:r>
      <w:r w:rsidRPr="00D80073">
        <w:rPr>
          <w:rFonts w:ascii="Consolas" w:hAnsi="Consolas" w:eastAsia="Times New Roman" w:cs="Segoe UI"/>
          <w:szCs w:val="20"/>
          <w:lang w:eastAsia="nl-NL"/>
        </w:rPr>
        <w:t>password.secret</w:t>
      </w:r>
      <w:r w:rsidRPr="00D80073">
        <w:rPr>
          <w:rFonts w:eastAsia="Times New Roman"/>
          <w:szCs w:val="20"/>
          <w:lang w:eastAsia="nl-NL"/>
        </w:rPr>
        <w:t xml:space="preserve"> bestand toevoegen. Zo’n bestand wil je meestal niet online zetten op GitHub, want dan is het wachtwoord erin meteen publiek zichtbaar voor iedereen. </w:t>
      </w:r>
    </w:p>
    <w:p w:rsidRPr="00D80073" w:rsidR="00D80073" w:rsidP="00D80073" w:rsidRDefault="00D80073" w14:paraId="584DC969"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Als je wil dat Git een bepaalde map of bestand negeert, dan neem je deze op in de </w:t>
      </w:r>
      <w:r w:rsidRPr="00D80073">
        <w:rPr>
          <w:rFonts w:ascii="Consolas" w:hAnsi="Consolas" w:eastAsia="Times New Roman" w:cs="Segoe UI"/>
          <w:szCs w:val="20"/>
          <w:lang w:eastAsia="nl-NL"/>
        </w:rPr>
        <w:t>.gitignore</w:t>
      </w:r>
      <w:r w:rsidRPr="00D80073">
        <w:rPr>
          <w:rFonts w:eastAsia="Times New Roman"/>
          <w:szCs w:val="20"/>
          <w:lang w:eastAsia="nl-NL"/>
        </w:rPr>
        <w:t xml:space="preserve">-file. Let op: dit werkt alleen als een map of bestand nog nooit gecommit is. Je moet dus éérst toevoegen aan de </w:t>
      </w:r>
      <w:r w:rsidRPr="00D80073">
        <w:rPr>
          <w:rFonts w:ascii="Consolas" w:hAnsi="Consolas" w:eastAsia="Times New Roman" w:cs="Segoe UI"/>
          <w:szCs w:val="20"/>
          <w:lang w:eastAsia="nl-NL"/>
        </w:rPr>
        <w:t>.gitignore</w:t>
      </w:r>
      <w:r w:rsidRPr="00D80073">
        <w:rPr>
          <w:rFonts w:eastAsia="Times New Roman"/>
          <w:szCs w:val="20"/>
          <w:lang w:eastAsia="nl-NL"/>
        </w:rPr>
        <w:t xml:space="preserve"> en daarna het bestand pas maken. </w:t>
      </w:r>
    </w:p>
    <w:p w:rsidRPr="00D80073" w:rsidR="00D80073" w:rsidP="00D80073" w:rsidRDefault="00D80073" w14:paraId="3B3497D6"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Een </w:t>
      </w:r>
      <w:r w:rsidRPr="00D80073">
        <w:rPr>
          <w:rFonts w:ascii="Consolas" w:hAnsi="Consolas" w:eastAsia="Times New Roman" w:cs="Segoe UI"/>
          <w:szCs w:val="20"/>
          <w:lang w:eastAsia="nl-NL"/>
        </w:rPr>
        <w:t>.gitignore</w:t>
      </w:r>
      <w:r w:rsidRPr="00D80073">
        <w:rPr>
          <w:rFonts w:eastAsia="Times New Roman"/>
          <w:szCs w:val="20"/>
          <w:lang w:eastAsia="nl-NL"/>
        </w:rPr>
        <w:t xml:space="preserve"> -file is niet anders dan een lijst van te negeren bestanden, bijvoorbeeld: </w:t>
      </w:r>
    </w:p>
    <w:p w:rsidRPr="00D80073" w:rsidR="00D80073" w:rsidP="00D80073" w:rsidRDefault="00D80073" w14:paraId="6BB1CCA6" w14:textId="77777777">
      <w:pPr>
        <w:spacing w:after="0" w:line="240" w:lineRule="auto"/>
        <w:textAlignment w:val="baseline"/>
        <w:rPr>
          <w:rFonts w:ascii="Segoe UI" w:hAnsi="Segoe UI" w:eastAsia="Times New Roman" w:cs="Segoe UI"/>
          <w:sz w:val="18"/>
          <w:szCs w:val="18"/>
          <w:lang w:eastAsia="nl-NL"/>
        </w:rPr>
      </w:pPr>
      <w:r w:rsidRPr="00D80073">
        <w:rPr>
          <w:rFonts w:ascii="Consolas" w:hAnsi="Consolas" w:eastAsia="Times New Roman" w:cs="Segoe UI"/>
          <w:i/>
          <w:iCs/>
          <w:szCs w:val="20"/>
          <w:lang w:eastAsia="nl-NL"/>
        </w:rPr>
        <w:t>.gitignore</w:t>
      </w:r>
      <w:r w:rsidRPr="00D80073">
        <w:rPr>
          <w:rFonts w:ascii="Consolas" w:hAnsi="Consolas" w:eastAsia="Times New Roman" w:cs="Segoe UI"/>
          <w:szCs w:val="20"/>
          <w:lang w:eastAsia="nl-NL"/>
        </w:rPr>
        <w:t> </w:t>
      </w:r>
    </w:p>
    <w:p w:rsidRPr="00D80073" w:rsidR="00D80073" w:rsidP="00D80073" w:rsidRDefault="00D80073" w14:paraId="1F04E954" w14:textId="77777777">
      <w:pPr>
        <w:spacing w:after="0" w:line="240" w:lineRule="auto"/>
        <w:textAlignment w:val="baseline"/>
        <w:rPr>
          <w:rFonts w:ascii="Segoe UI" w:hAnsi="Segoe UI" w:eastAsia="Times New Roman" w:cs="Segoe UI"/>
          <w:sz w:val="18"/>
          <w:szCs w:val="18"/>
          <w:lang w:eastAsia="nl-NL"/>
        </w:rPr>
      </w:pPr>
      <w:r w:rsidRPr="00D80073">
        <w:rPr>
          <w:rFonts w:ascii="Segoe UI" w:hAnsi="Segoe UI" w:eastAsia="Times New Roman" w:cs="Segoe UI"/>
          <w:noProof/>
          <w:sz w:val="18"/>
          <w:szCs w:val="18"/>
          <w:bdr w:val="single" w:color="C8CACC" w:sz="6" w:space="0" w:frame="1"/>
          <w:shd w:val="clear" w:color="auto" w:fill="F9F9F9"/>
          <w:lang w:eastAsia="nl-NL"/>
        </w:rPr>
        <w:drawing>
          <wp:inline distT="0" distB="0" distL="0" distR="0" wp14:anchorId="701E6055" wp14:editId="5862A0D4">
            <wp:extent cx="228600" cy="228600"/>
            <wp:effectExtent l="0" t="0" r="0" b="0"/>
            <wp:docPr id="833842386" name="Afbeelding 83384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D80073">
        <w:rPr>
          <w:rFonts w:eastAsia="Times New Roman"/>
          <w:szCs w:val="20"/>
          <w:lang w:eastAsia="nl-NL"/>
        </w:rPr>
        <w:t> </w:t>
      </w:r>
    </w:p>
    <w:p w:rsidRPr="00D80073" w:rsidR="00D80073" w:rsidP="00D80073" w:rsidRDefault="00D80073" w14:paraId="1A77FA15"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Hiermee negeren je dus de twee mappen “temp” en “__pycache__” en een bestand: “password.secret”. </w:t>
      </w:r>
    </w:p>
    <w:p w:rsidRPr="00D80073" w:rsidR="00D80073" w:rsidP="00D80073" w:rsidRDefault="00D80073" w14:paraId="07C1C4CF"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2FA7F01F" w14:textId="77777777">
      <w:pPr>
        <w:pStyle w:val="H3Opdracht"/>
        <w:rPr>
          <w:lang w:eastAsia="nl-NL"/>
        </w:rPr>
      </w:pPr>
      <w:r w:rsidRPr="00D80073">
        <w:rPr>
          <w:lang w:eastAsia="nl-NL"/>
        </w:rPr>
        <w:t>13. Opdracht: gitignore </w:t>
      </w:r>
    </w:p>
    <w:p w:rsidRPr="00D80073" w:rsidR="00D80073" w:rsidP="00EB2288" w:rsidRDefault="00D80073" w14:paraId="58B3B492" w14:textId="77777777">
      <w:pPr>
        <w:numPr>
          <w:ilvl w:val="0"/>
          <w:numId w:val="40"/>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Open de </w:t>
      </w:r>
      <w:r w:rsidRPr="00D80073">
        <w:rPr>
          <w:rFonts w:ascii="Consolas" w:hAnsi="Consolas" w:eastAsia="Times New Roman"/>
          <w:szCs w:val="20"/>
          <w:lang w:eastAsia="nl-NL"/>
        </w:rPr>
        <w:t>.gitignore</w:t>
      </w:r>
      <w:r w:rsidRPr="00D80073">
        <w:rPr>
          <w:rFonts w:eastAsia="Times New Roman"/>
          <w:szCs w:val="20"/>
          <w:lang w:eastAsia="nl-NL"/>
        </w:rPr>
        <w:t>-file in je repo, en voeg een nieuwe regel toe waarop je “password.secret” schrijft. Commit deze wijziging. </w:t>
      </w:r>
    </w:p>
    <w:p w:rsidRPr="00D80073" w:rsidR="00D80073" w:rsidP="00D80073" w:rsidRDefault="00D80073" w14:paraId="012320AE" w14:textId="77777777">
      <w:pPr>
        <w:spacing w:after="0" w:line="240" w:lineRule="auto"/>
        <w:ind w:left="36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3BA96C4F" w14:textId="77777777">
      <w:pPr>
        <w:numPr>
          <w:ilvl w:val="0"/>
          <w:numId w:val="41"/>
        </w:numPr>
        <w:spacing w:after="0" w:line="240" w:lineRule="auto"/>
        <w:ind w:firstLine="0"/>
        <w:textAlignment w:val="baseline"/>
        <w:rPr>
          <w:rFonts w:eastAsia="Times New Roman"/>
          <w:szCs w:val="20"/>
          <w:lang w:eastAsia="nl-NL"/>
        </w:rPr>
      </w:pPr>
      <w:r w:rsidRPr="00D80073">
        <w:rPr>
          <w:rFonts w:eastAsia="Times New Roman"/>
          <w:szCs w:val="20"/>
          <w:lang w:eastAsia="nl-NL"/>
        </w:rPr>
        <w:t>Maak in de hoofdmap een nieuw bestand aan genaamd “password.secret” en zet er bijvoorbeeld “geheim” in. </w:t>
      </w:r>
    </w:p>
    <w:p w:rsidRPr="00D80073" w:rsidR="00D80073" w:rsidP="00D80073" w:rsidRDefault="00D80073" w14:paraId="6DACD5E9" w14:textId="77777777">
      <w:pPr>
        <w:spacing w:after="0" w:line="240" w:lineRule="auto"/>
        <w:ind w:left="36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1A972E54" w14:textId="77777777">
      <w:pPr>
        <w:numPr>
          <w:ilvl w:val="0"/>
          <w:numId w:val="42"/>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Controleer in GitHub Desktop of het bestand inderdaad níet verschijnt. Als dat zo is, dan is het goed gegaan. Git negeert je bestand, en je kunt het wachtwoord dus niet </w:t>
      </w:r>
      <w:r w:rsidRPr="00D80073">
        <w:rPr>
          <w:rFonts w:eastAsia="Times New Roman"/>
          <w:i/>
          <w:iCs/>
          <w:szCs w:val="20"/>
          <w:lang w:eastAsia="nl-NL"/>
        </w:rPr>
        <w:t>committen</w:t>
      </w:r>
      <w:r w:rsidRPr="00D80073">
        <w:rPr>
          <w:rFonts w:eastAsia="Times New Roman"/>
          <w:szCs w:val="20"/>
          <w:lang w:eastAsia="nl-NL"/>
        </w:rPr>
        <w:t xml:space="preserve"> en openbaar maken door te </w:t>
      </w:r>
      <w:r w:rsidRPr="00D80073">
        <w:rPr>
          <w:rFonts w:eastAsia="Times New Roman"/>
          <w:i/>
          <w:iCs/>
          <w:szCs w:val="20"/>
          <w:lang w:eastAsia="nl-NL"/>
        </w:rPr>
        <w:t>pushen</w:t>
      </w:r>
      <w:r w:rsidRPr="00D80073">
        <w:rPr>
          <w:rFonts w:eastAsia="Times New Roman"/>
          <w:szCs w:val="20"/>
          <w:lang w:eastAsia="nl-NL"/>
        </w:rPr>
        <w:t>. </w:t>
      </w:r>
    </w:p>
    <w:p w:rsidRPr="00D80073" w:rsidR="00D80073" w:rsidP="00D80073" w:rsidRDefault="00D80073" w14:paraId="34D90889"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05293635" w14:textId="77777777">
      <w:pPr>
        <w:pStyle w:val="Kop3-theorie"/>
        <w:rPr>
          <w:lang w:eastAsia="nl-NL"/>
        </w:rPr>
      </w:pPr>
      <w:r w:rsidRPr="00D80073">
        <w:rPr>
          <w:lang w:eastAsia="nl-NL"/>
        </w:rPr>
        <w:t>14. Zichtbaarheid repository op GitHub </w:t>
      </w:r>
    </w:p>
    <w:p w:rsidRPr="00D80073" w:rsidR="00D80073" w:rsidP="00D80073" w:rsidRDefault="00D80073" w14:paraId="191138D8"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Een repository op GitHub kan </w:t>
      </w:r>
      <w:r w:rsidRPr="00D80073">
        <w:rPr>
          <w:rFonts w:eastAsia="Times New Roman"/>
          <w:i/>
          <w:iCs/>
          <w:szCs w:val="20"/>
          <w:lang w:eastAsia="nl-NL"/>
        </w:rPr>
        <w:t>public</w:t>
      </w:r>
      <w:r w:rsidRPr="00D80073">
        <w:rPr>
          <w:rFonts w:eastAsia="Times New Roman"/>
          <w:szCs w:val="20"/>
          <w:lang w:eastAsia="nl-NL"/>
        </w:rPr>
        <w:t xml:space="preserve"> of </w:t>
      </w:r>
      <w:r w:rsidRPr="00D80073">
        <w:rPr>
          <w:rFonts w:eastAsia="Times New Roman"/>
          <w:i/>
          <w:iCs/>
          <w:szCs w:val="20"/>
          <w:lang w:eastAsia="nl-NL"/>
        </w:rPr>
        <w:t>private</w:t>
      </w:r>
      <w:r w:rsidRPr="00D80073">
        <w:rPr>
          <w:rFonts w:eastAsia="Times New Roman"/>
          <w:szCs w:val="20"/>
          <w:lang w:eastAsia="nl-NL"/>
        </w:rPr>
        <w:t xml:space="preserve"> zijn: </w:t>
      </w:r>
    </w:p>
    <w:p w:rsidRPr="00D80073" w:rsidR="00D80073" w:rsidP="00EB2288" w:rsidRDefault="00D80073" w14:paraId="44BE62AD" w14:textId="77777777">
      <w:pPr>
        <w:numPr>
          <w:ilvl w:val="0"/>
          <w:numId w:val="43"/>
        </w:numPr>
        <w:spacing w:after="0" w:line="240" w:lineRule="auto"/>
        <w:ind w:left="1080" w:firstLine="0"/>
        <w:textAlignment w:val="baseline"/>
        <w:rPr>
          <w:rFonts w:eastAsia="Times New Roman"/>
          <w:szCs w:val="20"/>
          <w:lang w:eastAsia="nl-NL"/>
        </w:rPr>
      </w:pPr>
      <w:r w:rsidRPr="00D80073">
        <w:rPr>
          <w:rFonts w:eastAsia="Times New Roman"/>
          <w:szCs w:val="20"/>
          <w:u w:val="single"/>
          <w:lang w:eastAsia="nl-NL"/>
        </w:rPr>
        <w:t>Public</w:t>
      </w:r>
      <w:r w:rsidRPr="00D80073">
        <w:rPr>
          <w:rFonts w:eastAsia="Times New Roman"/>
          <w:szCs w:val="20"/>
          <w:lang w:eastAsia="nl-NL"/>
        </w:rPr>
        <w:t>: zichtbaar voor iedereen. Handig als je je code met de wereld wil delen, en soms verplicht omdat je docent de repo moet kunnen zien. </w:t>
      </w:r>
    </w:p>
    <w:p w:rsidRPr="00D80073" w:rsidR="00D80073" w:rsidP="00EB2288" w:rsidRDefault="00D80073" w14:paraId="56DC6721" w14:textId="77777777">
      <w:pPr>
        <w:numPr>
          <w:ilvl w:val="0"/>
          <w:numId w:val="43"/>
        </w:numPr>
        <w:spacing w:after="0" w:line="240" w:lineRule="auto"/>
        <w:ind w:left="1080" w:firstLine="0"/>
        <w:textAlignment w:val="baseline"/>
        <w:rPr>
          <w:rFonts w:eastAsia="Times New Roman"/>
          <w:szCs w:val="20"/>
          <w:lang w:eastAsia="nl-NL"/>
        </w:rPr>
      </w:pPr>
      <w:r w:rsidRPr="00D80073">
        <w:rPr>
          <w:rFonts w:eastAsia="Times New Roman"/>
          <w:szCs w:val="20"/>
          <w:u w:val="single"/>
          <w:lang w:eastAsia="nl-NL"/>
        </w:rPr>
        <w:t>Private</w:t>
      </w:r>
      <w:r w:rsidRPr="00D80073">
        <w:rPr>
          <w:rFonts w:eastAsia="Times New Roman"/>
          <w:szCs w:val="20"/>
          <w:lang w:eastAsia="nl-NL"/>
        </w:rPr>
        <w:t>: zichtbaar voor jezelf, en de mensen die je expliciet toegang geeft. Handig als je je code niet met iedereen wil delen, en soms verplicht zodat je klasgenoten niet kunnen ‘afkijken’. </w:t>
      </w:r>
    </w:p>
    <w:p w:rsidRPr="00D80073" w:rsidR="00D80073" w:rsidP="00D80073" w:rsidRDefault="00D80073" w14:paraId="606D467C" w14:textId="77777777">
      <w:pPr>
        <w:spacing w:after="0" w:line="240" w:lineRule="auto"/>
        <w:textAlignment w:val="baseline"/>
        <w:rPr>
          <w:rFonts w:ascii="Segoe UI" w:hAnsi="Segoe UI" w:eastAsia="Times New Roman" w:cs="Segoe UI"/>
          <w:sz w:val="18"/>
          <w:szCs w:val="18"/>
          <w:lang w:eastAsia="nl-NL"/>
        </w:rPr>
      </w:pPr>
      <w:r w:rsidRPr="00D80073">
        <w:rPr>
          <w:rFonts w:ascii="Segoe UI" w:hAnsi="Segoe UI" w:eastAsia="Times New Roman" w:cs="Segoe UI"/>
          <w:noProof/>
          <w:sz w:val="18"/>
          <w:szCs w:val="18"/>
          <w:bdr w:val="single" w:color="C8CACC" w:sz="6" w:space="0" w:frame="1"/>
          <w:shd w:val="clear" w:color="auto" w:fill="F9F9F9"/>
          <w:lang w:eastAsia="nl-NL"/>
        </w:rPr>
        <w:drawing>
          <wp:inline distT="0" distB="0" distL="0" distR="0" wp14:anchorId="5AC0B9E8" wp14:editId="2EA8F1C4">
            <wp:extent cx="228600" cy="228600"/>
            <wp:effectExtent l="0" t="0" r="0" b="0"/>
            <wp:docPr id="609353284" name="Afbeelding 609353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D80073">
        <w:rPr>
          <w:rFonts w:eastAsia="Times New Roman"/>
          <w:szCs w:val="20"/>
          <w:lang w:eastAsia="nl-NL"/>
        </w:rPr>
        <w:t xml:space="preserve">Let bij het inleveren dus altijd goed op wat de zichtbaarheid van je repo moet zijn. Een </w:t>
      </w:r>
      <w:r w:rsidRPr="00D80073">
        <w:rPr>
          <w:rFonts w:eastAsia="Times New Roman"/>
          <w:i/>
          <w:iCs/>
          <w:szCs w:val="20"/>
          <w:lang w:eastAsia="nl-NL"/>
        </w:rPr>
        <w:t>private</w:t>
      </w:r>
      <w:r w:rsidRPr="00D80073">
        <w:rPr>
          <w:rFonts w:eastAsia="Times New Roman"/>
          <w:szCs w:val="20"/>
          <w:lang w:eastAsia="nl-NL"/>
        </w:rPr>
        <w:t xml:space="preserve"> </w:t>
      </w:r>
      <w:r w:rsidRPr="00D80073">
        <w:rPr>
          <w:rFonts w:eastAsia="Times New Roman"/>
          <w:i/>
          <w:iCs/>
          <w:szCs w:val="20"/>
          <w:lang w:eastAsia="nl-NL"/>
        </w:rPr>
        <w:t>repo</w:t>
      </w:r>
      <w:r w:rsidRPr="00D80073">
        <w:rPr>
          <w:rFonts w:eastAsia="Times New Roman"/>
          <w:szCs w:val="20"/>
          <w:lang w:eastAsia="nl-NL"/>
        </w:rPr>
        <w:t xml:space="preserve"> herken je aan het slotje en label bij de naam:  </w:t>
      </w:r>
    </w:p>
    <w:p w:rsidRPr="00D80073" w:rsidR="00D80073" w:rsidP="00D80073" w:rsidRDefault="00D80073" w14:paraId="5B35F9A8"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Aanpassen doe je bij een repo onder </w:t>
      </w:r>
      <w:r w:rsidRPr="00D80073">
        <w:rPr>
          <w:rFonts w:eastAsia="Times New Roman"/>
          <w:i/>
          <w:iCs/>
          <w:szCs w:val="20"/>
          <w:lang w:eastAsia="nl-NL"/>
        </w:rPr>
        <w:t>Settings</w:t>
      </w:r>
      <w:r w:rsidRPr="00D80073">
        <w:rPr>
          <w:rFonts w:eastAsia="Times New Roman"/>
          <w:szCs w:val="20"/>
          <w:lang w:eastAsia="nl-NL"/>
        </w:rPr>
        <w:t xml:space="preserve"> &gt; </w:t>
      </w:r>
      <w:r w:rsidRPr="00D80073">
        <w:rPr>
          <w:rFonts w:eastAsia="Times New Roman"/>
          <w:i/>
          <w:iCs/>
          <w:szCs w:val="20"/>
          <w:lang w:eastAsia="nl-NL"/>
        </w:rPr>
        <w:t>Danger Zone</w:t>
      </w:r>
      <w:r w:rsidRPr="00D80073">
        <w:rPr>
          <w:rFonts w:eastAsia="Times New Roman"/>
          <w:szCs w:val="20"/>
          <w:lang w:eastAsia="nl-NL"/>
        </w:rPr>
        <w:t xml:space="preserve"> (onderaan de pagina) &gt; </w:t>
      </w:r>
      <w:r w:rsidRPr="00D80073">
        <w:rPr>
          <w:rFonts w:eastAsia="Times New Roman"/>
          <w:i/>
          <w:iCs/>
          <w:szCs w:val="20"/>
          <w:lang w:eastAsia="nl-NL"/>
        </w:rPr>
        <w:t>Change visibility</w:t>
      </w:r>
      <w:r w:rsidRPr="00D80073">
        <w:rPr>
          <w:rFonts w:eastAsia="Times New Roman"/>
          <w:szCs w:val="20"/>
          <w:lang w:eastAsia="nl-NL"/>
        </w:rPr>
        <w:t>. </w:t>
      </w:r>
    </w:p>
    <w:p w:rsidRPr="00D80073" w:rsidR="00D80073" w:rsidP="00D80073" w:rsidRDefault="00D80073" w14:paraId="40B7907A"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001D4A37" w:rsidP="00D80073" w:rsidRDefault="00D80073" w14:paraId="5D2E681E" w14:textId="77777777">
      <w:pPr>
        <w:spacing w:after="0" w:line="240" w:lineRule="auto"/>
        <w:textAlignment w:val="baseline"/>
        <w:rPr>
          <w:rFonts w:eastAsia="Times New Roman"/>
          <w:szCs w:val="20"/>
          <w:lang w:eastAsia="nl-NL"/>
        </w:rPr>
      </w:pPr>
      <w:r w:rsidRPr="00D80073">
        <w:rPr>
          <w:rFonts w:eastAsia="Times New Roman"/>
          <w:szCs w:val="20"/>
          <w:lang w:eastAsia="nl-NL"/>
        </w:rPr>
        <w:t> </w:t>
      </w:r>
    </w:p>
    <w:p w:rsidRPr="001D4A37" w:rsidR="00D80073" w:rsidP="004B1A3D" w:rsidRDefault="00D80073" w14:paraId="585D31E5" w14:textId="77777777">
      <w:pPr>
        <w:pStyle w:val="Kop1"/>
        <w:rPr>
          <w:lang w:eastAsia="nl-NL"/>
        </w:rPr>
      </w:pPr>
      <w:bookmarkStart w:name="_Toc157413979" w:id="16"/>
      <w:bookmarkStart w:name="_Toc157876497" w:id="17"/>
      <w:r w:rsidRPr="00D80073">
        <w:rPr>
          <w:lang w:eastAsia="nl-NL"/>
        </w:rPr>
        <w:t>2. Git met z’n tweeën</w:t>
      </w:r>
      <w:bookmarkEnd w:id="16"/>
      <w:bookmarkEnd w:id="17"/>
      <w:r w:rsidRPr="00D80073">
        <w:rPr>
          <w:lang w:eastAsia="nl-NL"/>
        </w:rPr>
        <w:t> </w:t>
      </w:r>
    </w:p>
    <w:p w:rsidRPr="00D80073" w:rsidR="00D80073" w:rsidP="001D4A37" w:rsidRDefault="00D80073" w14:paraId="0A5006B8" w14:textId="77777777">
      <w:pPr>
        <w:spacing w:after="0" w:line="240" w:lineRule="auto"/>
        <w:textAlignment w:val="baseline"/>
        <w:rPr>
          <w:rFonts w:ascii="Segoe UI Black" w:hAnsi="Segoe UI Black" w:eastAsia="Times New Roman" w:cs="Segoe UI"/>
          <w:b/>
          <w:bCs/>
          <w:color w:val="385623"/>
          <w:szCs w:val="20"/>
          <w:lang w:eastAsia="nl-NL"/>
        </w:rPr>
      </w:pPr>
      <w:r w:rsidRPr="00D80073">
        <w:rPr>
          <w:rFonts w:ascii="Segoe UI Black" w:hAnsi="Segoe UI Black" w:eastAsia="Times New Roman" w:cs="Segoe UI"/>
          <w:b/>
          <w:bCs/>
          <w:color w:val="385623"/>
          <w:szCs w:val="20"/>
          <w:lang w:eastAsia="nl-NL"/>
        </w:rPr>
        <w:t>1. De basis van Git(Hub) </w:t>
      </w:r>
    </w:p>
    <w:p w:rsidRPr="00D80073" w:rsidR="00D80073" w:rsidP="00D80073" w:rsidRDefault="00D80073" w14:paraId="3B1E833B"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In dit stukje van een kennisclip wordt de stof van vorige week herhaald. Daarna gaat de clip in op de begrippen “push” en “pull”: </w:t>
      </w:r>
      <w:hyperlink w:tgtFrame="_blank" w:history="1" r:id="rId32">
        <w:r w:rsidRPr="00D80073">
          <w:rPr>
            <w:rFonts w:eastAsia="Times New Roman"/>
            <w:color w:val="0563C1"/>
            <w:szCs w:val="20"/>
            <w:u w:val="single"/>
            <w:lang w:eastAsia="nl-NL"/>
          </w:rPr>
          <w:t>https://www.youtube.com/embed/6uM8-jcIeII?start=0&amp;end=225</w:t>
        </w:r>
      </w:hyperlink>
      <w:r w:rsidRPr="00D80073">
        <w:rPr>
          <w:rFonts w:eastAsia="Times New Roman"/>
          <w:szCs w:val="20"/>
          <w:lang w:eastAsia="nl-NL"/>
        </w:rPr>
        <w:t>. </w:t>
      </w:r>
    </w:p>
    <w:p w:rsidRPr="00D80073" w:rsidR="00D80073" w:rsidP="00D80073" w:rsidRDefault="00D80073" w14:paraId="1C9D45BA"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5888BB7F" w14:textId="77777777">
      <w:pPr>
        <w:spacing w:after="0" w:line="240" w:lineRule="auto"/>
        <w:textAlignment w:val="baseline"/>
        <w:rPr>
          <w:rFonts w:ascii="Segoe UI Black" w:hAnsi="Segoe UI Black" w:eastAsia="Times New Roman" w:cs="Segoe UI"/>
          <w:b/>
          <w:bCs/>
          <w:color w:val="385623"/>
          <w:szCs w:val="20"/>
          <w:lang w:eastAsia="nl-NL"/>
        </w:rPr>
      </w:pPr>
      <w:r w:rsidRPr="00D80073">
        <w:rPr>
          <w:rFonts w:ascii="Segoe UI Black" w:hAnsi="Segoe UI Black" w:eastAsia="Times New Roman" w:cs="Segoe UI"/>
          <w:b/>
          <w:bCs/>
          <w:color w:val="385623"/>
          <w:szCs w:val="20"/>
          <w:lang w:eastAsia="nl-NL"/>
        </w:rPr>
        <w:t xml:space="preserve">2. Iemand toegang geven tot je </w:t>
      </w:r>
      <w:r w:rsidRPr="00D80073">
        <w:rPr>
          <w:rFonts w:ascii="Segoe UI Black" w:hAnsi="Segoe UI Black" w:eastAsia="Times New Roman" w:cs="Segoe UI"/>
          <w:b/>
          <w:bCs/>
          <w:i/>
          <w:iCs/>
          <w:color w:val="385623"/>
          <w:szCs w:val="20"/>
          <w:lang w:eastAsia="nl-NL"/>
        </w:rPr>
        <w:t>repo</w:t>
      </w:r>
      <w:r w:rsidRPr="00D80073">
        <w:rPr>
          <w:rFonts w:ascii="Segoe UI Black" w:hAnsi="Segoe UI Black" w:eastAsia="Times New Roman" w:cs="Segoe UI"/>
          <w:b/>
          <w:bCs/>
          <w:color w:val="385623"/>
          <w:szCs w:val="20"/>
          <w:lang w:eastAsia="nl-NL"/>
        </w:rPr>
        <w:t> </w:t>
      </w:r>
    </w:p>
    <w:p w:rsidRPr="00D80073" w:rsidR="00D80073" w:rsidP="00EB2288" w:rsidRDefault="00D80073" w14:paraId="108DE98E" w14:textId="77777777">
      <w:pPr>
        <w:numPr>
          <w:ilvl w:val="0"/>
          <w:numId w:val="44"/>
        </w:numPr>
        <w:spacing w:after="0" w:line="240" w:lineRule="auto"/>
        <w:ind w:left="390" w:firstLine="0"/>
        <w:textAlignment w:val="baseline"/>
        <w:rPr>
          <w:rFonts w:eastAsia="Times New Roman"/>
          <w:color w:val="000000"/>
          <w:szCs w:val="20"/>
          <w:lang w:eastAsia="nl-NL"/>
        </w:rPr>
      </w:pPr>
      <w:r w:rsidRPr="00D80073">
        <w:rPr>
          <w:rFonts w:eastAsia="Times New Roman"/>
          <w:color w:val="000000"/>
          <w:szCs w:val="20"/>
          <w:u w:val="single"/>
          <w:lang w:eastAsia="nl-NL"/>
        </w:rPr>
        <w:t>Repo</w:t>
      </w:r>
      <w:r w:rsidRPr="00D80073">
        <w:rPr>
          <w:rFonts w:eastAsia="Times New Roman"/>
          <w:color w:val="000000"/>
          <w:szCs w:val="20"/>
          <w:lang w:eastAsia="nl-NL"/>
        </w:rPr>
        <w:t>: in spreektaal gebruiken we meestal kortweg “repo” in plaats van het officiële woord “repository”. </w:t>
      </w:r>
    </w:p>
    <w:p w:rsidRPr="00D80073" w:rsidR="00D80073" w:rsidP="00D80073" w:rsidRDefault="00D80073" w14:paraId="2F45AE13"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In het vorige hoofdstuk heb je geleerd dat een repository </w:t>
      </w:r>
      <w:r w:rsidRPr="00D80073">
        <w:rPr>
          <w:rFonts w:eastAsia="Times New Roman"/>
          <w:i/>
          <w:iCs/>
          <w:szCs w:val="20"/>
          <w:lang w:eastAsia="nl-NL"/>
        </w:rPr>
        <w:t>public</w:t>
      </w:r>
      <w:r w:rsidRPr="00D80073">
        <w:rPr>
          <w:rFonts w:eastAsia="Times New Roman"/>
          <w:szCs w:val="20"/>
          <w:lang w:eastAsia="nl-NL"/>
        </w:rPr>
        <w:t xml:space="preserve"> kan zijn, daarmee kan iedereen je code bekeken. Maar om echt samen te werken moet je je teamgenoten meer rechten geven, want zij moeten de code ook kunnen aanpassen. Merk op dat je dus echt gezamenlijk aan één codebase werkt, niet meer aan allerlei verschillende kopieën op ieders computer. </w:t>
      </w:r>
    </w:p>
    <w:p w:rsidRPr="00D80073" w:rsidR="00D80073" w:rsidP="00D80073" w:rsidRDefault="00D80073" w14:paraId="1F33DF4D"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Als je met een gezamenlijke opdracht begint, is dit meestal het stappenplan: </w:t>
      </w:r>
    </w:p>
    <w:p w:rsidRPr="00D80073" w:rsidR="00D80073" w:rsidP="00EB2288" w:rsidRDefault="00D80073" w14:paraId="240A62FE" w14:textId="77777777">
      <w:pPr>
        <w:numPr>
          <w:ilvl w:val="0"/>
          <w:numId w:val="45"/>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 xml:space="preserve">Eén persoon maakt op zijn account een repository voor de opdracht. Deze persoon is hierna ook hoofdverantwoordelijke voor het beheren van de repository (het kan dus slim zijn om bij iedere opdracht de rol door te wisselen). We noemen deze persoon vanaf nu: de </w:t>
      </w:r>
      <w:r w:rsidRPr="00D80073">
        <w:rPr>
          <w:rFonts w:eastAsia="Times New Roman"/>
          <w:i/>
          <w:iCs/>
          <w:szCs w:val="20"/>
          <w:lang w:eastAsia="nl-NL"/>
        </w:rPr>
        <w:t>gitmaster</w:t>
      </w:r>
      <w:r w:rsidRPr="00D80073">
        <w:rPr>
          <w:rFonts w:eastAsia="Times New Roman"/>
          <w:szCs w:val="20"/>
          <w:lang w:eastAsia="nl-NL"/>
        </w:rPr>
        <w:t>. </w:t>
      </w:r>
    </w:p>
    <w:p w:rsidRPr="00D80073" w:rsidR="00D80073" w:rsidP="00D80073" w:rsidRDefault="00D80073" w14:paraId="3D8471D5" w14:textId="77777777">
      <w:pPr>
        <w:spacing w:after="0" w:line="240" w:lineRule="auto"/>
        <w:ind w:left="72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1D0FBDC4" w14:textId="77777777">
      <w:pPr>
        <w:numPr>
          <w:ilvl w:val="0"/>
          <w:numId w:val="46"/>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 xml:space="preserve">De gitmaster nodigt alle andere groepsgenoten uit voor de repo. Je gaat hiervoor naar </w:t>
      </w:r>
      <w:r w:rsidRPr="00D80073">
        <w:rPr>
          <w:rFonts w:eastAsia="Times New Roman"/>
          <w:i/>
          <w:iCs/>
          <w:szCs w:val="20"/>
          <w:lang w:eastAsia="nl-NL"/>
        </w:rPr>
        <w:t>Settings</w:t>
      </w:r>
      <w:r w:rsidRPr="00D80073">
        <w:rPr>
          <w:rFonts w:eastAsia="Times New Roman"/>
          <w:szCs w:val="20"/>
          <w:lang w:eastAsia="nl-NL"/>
        </w:rPr>
        <w:t xml:space="preserve"> &gt; </w:t>
      </w:r>
      <w:r w:rsidRPr="00D80073">
        <w:rPr>
          <w:rFonts w:eastAsia="Times New Roman"/>
          <w:i/>
          <w:iCs/>
          <w:szCs w:val="20"/>
          <w:lang w:eastAsia="nl-NL"/>
        </w:rPr>
        <w:t>Manage access</w:t>
      </w:r>
      <w:r w:rsidRPr="00D80073">
        <w:rPr>
          <w:rFonts w:eastAsia="Times New Roman"/>
          <w:szCs w:val="20"/>
          <w:lang w:eastAsia="nl-NL"/>
        </w:rPr>
        <w:t xml:space="preserve"> &gt; </w:t>
      </w:r>
      <w:r w:rsidRPr="00D80073">
        <w:rPr>
          <w:rFonts w:eastAsia="Times New Roman"/>
          <w:i/>
          <w:iCs/>
          <w:szCs w:val="20"/>
          <w:lang w:eastAsia="nl-NL"/>
        </w:rPr>
        <w:t>Invite a collaborator</w:t>
      </w:r>
      <w:r w:rsidRPr="00D80073">
        <w:rPr>
          <w:rFonts w:eastAsia="Times New Roman"/>
          <w:szCs w:val="20"/>
          <w:lang w:eastAsia="nl-NL"/>
        </w:rPr>
        <w:t>. Je moet nu de gebruikersnamen van je teamgenoten invullen. </w:t>
      </w:r>
    </w:p>
    <w:p w:rsidRPr="00D80073" w:rsidR="00D80073" w:rsidP="00D80073" w:rsidRDefault="00D80073" w14:paraId="7FEFC351" w14:textId="77777777">
      <w:pPr>
        <w:spacing w:after="0" w:line="240" w:lineRule="auto"/>
        <w:ind w:left="15"/>
        <w:textAlignment w:val="baseline"/>
        <w:rPr>
          <w:rFonts w:ascii="Segoe UI" w:hAnsi="Segoe UI" w:eastAsia="Times New Roman" w:cs="Segoe UI"/>
          <w:sz w:val="18"/>
          <w:szCs w:val="18"/>
          <w:lang w:eastAsia="nl-NL"/>
        </w:rPr>
      </w:pPr>
      <w:r w:rsidRPr="00D80073">
        <w:rPr>
          <w:rFonts w:ascii="Segoe UI" w:hAnsi="Segoe UI" w:eastAsia="Times New Roman" w:cs="Segoe UI"/>
          <w:noProof/>
          <w:sz w:val="18"/>
          <w:szCs w:val="18"/>
          <w:bdr w:val="single" w:color="C8CACC" w:sz="6" w:space="0" w:frame="1"/>
          <w:shd w:val="clear" w:color="auto" w:fill="F9F9F9"/>
          <w:lang w:eastAsia="nl-NL"/>
        </w:rPr>
        <w:drawing>
          <wp:inline distT="0" distB="0" distL="0" distR="0" wp14:anchorId="224FC90B" wp14:editId="69E0607E">
            <wp:extent cx="228600" cy="228600"/>
            <wp:effectExtent l="0" t="0" r="0" b="0"/>
            <wp:docPr id="1922553645" name="Afbeelding 192255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D80073">
        <w:rPr>
          <w:rFonts w:ascii="Segoe UI" w:hAnsi="Segoe UI" w:eastAsia="Times New Roman" w:cs="Segoe UI"/>
          <w:noProof/>
          <w:sz w:val="18"/>
          <w:szCs w:val="18"/>
          <w:bdr w:val="single" w:color="C8CACC" w:sz="6" w:space="0" w:frame="1"/>
          <w:shd w:val="clear" w:color="auto" w:fill="F9F9F9"/>
          <w:lang w:eastAsia="nl-NL"/>
        </w:rPr>
        <w:drawing>
          <wp:inline distT="0" distB="0" distL="0" distR="0" wp14:anchorId="5FE2B623" wp14:editId="177239EE">
            <wp:extent cx="228600" cy="228600"/>
            <wp:effectExtent l="0" t="0" r="0" b="0"/>
            <wp:docPr id="1733289098" name="Afbeelding 173328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D80073">
        <w:rPr>
          <w:rFonts w:eastAsia="Times New Roman"/>
          <w:szCs w:val="20"/>
          <w:lang w:eastAsia="nl-NL"/>
        </w:rPr>
        <w:t> </w:t>
      </w:r>
    </w:p>
    <w:p w:rsidRPr="00D80073" w:rsidR="00D80073" w:rsidP="00EB2288" w:rsidRDefault="00D80073" w14:paraId="2C2506B1" w14:textId="77777777">
      <w:pPr>
        <w:numPr>
          <w:ilvl w:val="0"/>
          <w:numId w:val="47"/>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De groepsleden accepteren de uitnodiging (komt per mail binnen). </w:t>
      </w:r>
    </w:p>
    <w:p w:rsidRPr="00D80073" w:rsidR="00D80073" w:rsidP="00D80073" w:rsidRDefault="00D80073" w14:paraId="237E8F57" w14:textId="77777777">
      <w:pPr>
        <w:spacing w:after="0" w:line="240" w:lineRule="auto"/>
        <w:ind w:left="72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494DCAAE" w14:textId="77777777">
      <w:pPr>
        <w:numPr>
          <w:ilvl w:val="0"/>
          <w:numId w:val="48"/>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 xml:space="preserve">Iedereen opent de </w:t>
      </w:r>
      <w:r w:rsidRPr="00D80073">
        <w:rPr>
          <w:rFonts w:eastAsia="Times New Roman"/>
          <w:i/>
          <w:iCs/>
          <w:szCs w:val="20"/>
          <w:lang w:eastAsia="nl-NL"/>
        </w:rPr>
        <w:t>repo</w:t>
      </w:r>
      <w:r w:rsidRPr="00D80073">
        <w:rPr>
          <w:rFonts w:eastAsia="Times New Roman"/>
          <w:szCs w:val="20"/>
          <w:lang w:eastAsia="nl-NL"/>
        </w:rPr>
        <w:t xml:space="preserve"> in GitHub Desktop. </w:t>
      </w:r>
    </w:p>
    <w:p w:rsidRPr="00D80073" w:rsidR="00D80073" w:rsidP="00D80073" w:rsidRDefault="00D80073" w14:paraId="48655964"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Vanaf nu kun je gaan programmeren! Let wel op dat je goed blijft overleggen. Je werkt nu aan één codebase, dus als jij een fout maakt in de code en die </w:t>
      </w:r>
      <w:r w:rsidRPr="00D80073">
        <w:rPr>
          <w:rFonts w:eastAsia="Times New Roman"/>
          <w:i/>
          <w:iCs/>
          <w:szCs w:val="20"/>
          <w:lang w:eastAsia="nl-NL"/>
        </w:rPr>
        <w:t>pusht</w:t>
      </w:r>
      <w:r w:rsidRPr="00D80073">
        <w:rPr>
          <w:rFonts w:eastAsia="Times New Roman"/>
          <w:szCs w:val="20"/>
          <w:lang w:eastAsia="nl-NL"/>
        </w:rPr>
        <w:t xml:space="preserve"> naar GitHub dan hebben je groepsgenoten daar ook last van! In het begin neemt de </w:t>
      </w:r>
      <w:r w:rsidRPr="00D80073">
        <w:rPr>
          <w:rFonts w:eastAsia="Times New Roman"/>
          <w:i/>
          <w:iCs/>
          <w:szCs w:val="20"/>
          <w:lang w:eastAsia="nl-NL"/>
        </w:rPr>
        <w:t>gitmaster</w:t>
      </w:r>
      <w:r w:rsidRPr="00D80073">
        <w:rPr>
          <w:rFonts w:eastAsia="Times New Roman"/>
          <w:szCs w:val="20"/>
          <w:lang w:eastAsia="nl-NL"/>
        </w:rPr>
        <w:t xml:space="preserve"> vaak de leiding om bijvoorbeeld alle bestanden klaar te zetten in de eerste </w:t>
      </w:r>
      <w:r w:rsidRPr="00D80073">
        <w:rPr>
          <w:rFonts w:eastAsia="Times New Roman"/>
          <w:i/>
          <w:iCs/>
          <w:szCs w:val="20"/>
          <w:lang w:eastAsia="nl-NL"/>
        </w:rPr>
        <w:t>commit</w:t>
      </w:r>
      <w:r w:rsidRPr="00D80073">
        <w:rPr>
          <w:rFonts w:eastAsia="Times New Roman"/>
          <w:szCs w:val="20"/>
          <w:lang w:eastAsia="nl-NL"/>
        </w:rPr>
        <w:t>. Daarna kan iedereen met zijn eigen deel aan de slag, en heb je weinig ‘last’ van elkaar. </w:t>
      </w:r>
    </w:p>
    <w:p w:rsidRPr="00D80073" w:rsidR="00D80073" w:rsidP="00D80073" w:rsidRDefault="00D80073" w14:paraId="7323258B"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26644BFF" w14:textId="77777777">
      <w:pPr>
        <w:spacing w:after="0" w:line="240" w:lineRule="auto"/>
        <w:textAlignment w:val="baseline"/>
        <w:rPr>
          <w:rFonts w:ascii="Segoe UI Black" w:hAnsi="Segoe UI Black" w:eastAsia="Times New Roman" w:cs="Segoe UI"/>
          <w:b/>
          <w:bCs/>
          <w:color w:val="1F4E79"/>
          <w:szCs w:val="20"/>
          <w:lang w:eastAsia="nl-NL"/>
        </w:rPr>
      </w:pPr>
      <w:r w:rsidRPr="00D80073">
        <w:rPr>
          <w:rFonts w:ascii="Segoe UI Black" w:hAnsi="Segoe UI Black" w:eastAsia="Times New Roman" w:cs="Segoe UI"/>
          <w:b/>
          <w:bCs/>
          <w:color w:val="1F4E79"/>
          <w:szCs w:val="20"/>
          <w:lang w:eastAsia="nl-NL"/>
        </w:rPr>
        <w:t>3. Opdracht: oefenen met push/pull </w:t>
      </w:r>
    </w:p>
    <w:p w:rsidRPr="00D80073" w:rsidR="00D80073" w:rsidP="00D80073" w:rsidRDefault="00D80073" w14:paraId="70C42AE8"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We gaan verder werken met de repository </w:t>
      </w:r>
      <w:r w:rsidRPr="00D80073">
        <w:rPr>
          <w:rFonts w:ascii="Consolas" w:hAnsi="Consolas" w:eastAsia="Times New Roman" w:cs="Segoe UI"/>
          <w:szCs w:val="20"/>
          <w:lang w:eastAsia="nl-NL"/>
        </w:rPr>
        <w:t>rollercoaster-check</w:t>
      </w:r>
      <w:r w:rsidRPr="00D80073">
        <w:rPr>
          <w:rFonts w:eastAsia="Times New Roman"/>
          <w:szCs w:val="20"/>
          <w:lang w:eastAsia="nl-NL"/>
        </w:rPr>
        <w:t xml:space="preserve">, die je vorige week hebt </w:t>
      </w:r>
      <w:r w:rsidRPr="00D80073">
        <w:rPr>
          <w:rFonts w:eastAsia="Times New Roman"/>
          <w:i/>
          <w:iCs/>
          <w:szCs w:val="20"/>
          <w:lang w:eastAsia="nl-NL"/>
        </w:rPr>
        <w:t>geforkt</w:t>
      </w:r>
      <w:r w:rsidRPr="00D80073">
        <w:rPr>
          <w:rFonts w:eastAsia="Times New Roman"/>
          <w:szCs w:val="20"/>
          <w:lang w:eastAsia="nl-NL"/>
        </w:rPr>
        <w:t>. Open deze repository in GitHub Desktop. Je docent maakt nu tweetallen (online bijvoorbeeld in een break-out room). Spreek af wie “student A” en “student B” is, en werk dan samen de volgende opdrachten door: </w:t>
      </w:r>
    </w:p>
    <w:p w:rsidRPr="00D80073" w:rsidR="00D80073" w:rsidP="00D80073" w:rsidRDefault="00D80073" w14:paraId="30AF0C1B"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u w:val="single"/>
          <w:lang w:eastAsia="nl-NL"/>
        </w:rPr>
        <w:t>Student A start als gitmaster</w:t>
      </w:r>
      <w:r w:rsidRPr="00D80073">
        <w:rPr>
          <w:rFonts w:eastAsia="Times New Roman"/>
          <w:szCs w:val="20"/>
          <w:lang w:eastAsia="nl-NL"/>
        </w:rPr>
        <w:t>: </w:t>
      </w:r>
    </w:p>
    <w:p w:rsidRPr="00D80073" w:rsidR="00D80073" w:rsidP="00EB2288" w:rsidRDefault="00D80073" w14:paraId="46702B2B" w14:textId="77777777">
      <w:pPr>
        <w:numPr>
          <w:ilvl w:val="0"/>
          <w:numId w:val="49"/>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A geeft B toegang tot zijn </w:t>
      </w:r>
      <w:r w:rsidRPr="00D80073">
        <w:rPr>
          <w:rFonts w:eastAsia="Times New Roman"/>
          <w:i/>
          <w:iCs/>
          <w:szCs w:val="20"/>
          <w:lang w:eastAsia="nl-NL"/>
        </w:rPr>
        <w:t>fork</w:t>
      </w:r>
      <w:r w:rsidRPr="00D80073">
        <w:rPr>
          <w:rFonts w:eastAsia="Times New Roman"/>
          <w:szCs w:val="20"/>
          <w:lang w:eastAsia="nl-NL"/>
        </w:rPr>
        <w:t xml:space="preserve"> van de </w:t>
      </w:r>
      <w:r w:rsidRPr="00D80073">
        <w:rPr>
          <w:rFonts w:ascii="Consolas" w:hAnsi="Consolas" w:eastAsia="Times New Roman"/>
          <w:szCs w:val="20"/>
          <w:lang w:eastAsia="nl-NL"/>
        </w:rPr>
        <w:t>rollercoaster-check</w:t>
      </w:r>
      <w:r w:rsidRPr="00D80073">
        <w:rPr>
          <w:rFonts w:eastAsia="Times New Roman"/>
          <w:szCs w:val="20"/>
          <w:lang w:eastAsia="nl-NL"/>
        </w:rPr>
        <w:t>. Student B accepteert de uitnodiging en opent de repo in GitHub Desktop. </w:t>
      </w:r>
    </w:p>
    <w:p w:rsidRPr="00D80073" w:rsidR="00D80073" w:rsidP="00EB2288" w:rsidRDefault="00D80073" w14:paraId="5834F5C6" w14:textId="77777777">
      <w:pPr>
        <w:numPr>
          <w:ilvl w:val="0"/>
          <w:numId w:val="50"/>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A past de waarde in </w:t>
      </w:r>
      <w:r w:rsidRPr="00D80073">
        <w:rPr>
          <w:rFonts w:ascii="Consolas" w:hAnsi="Consolas" w:eastAsia="Times New Roman"/>
          <w:szCs w:val="20"/>
          <w:lang w:eastAsia="nl-NL"/>
        </w:rPr>
        <w:t>rules/height.txt</w:t>
      </w:r>
      <w:r w:rsidRPr="00D80073">
        <w:rPr>
          <w:rFonts w:eastAsia="Times New Roman"/>
          <w:szCs w:val="20"/>
          <w:lang w:eastAsia="nl-NL"/>
        </w:rPr>
        <w:t xml:space="preserve"> aan naar “100”. Commit deze wijziging en doe een pull/push. </w:t>
      </w:r>
    </w:p>
    <w:p w:rsidRPr="00D80073" w:rsidR="00D80073" w:rsidP="00EB2288" w:rsidRDefault="00D80073" w14:paraId="02C58F04" w14:textId="77777777">
      <w:pPr>
        <w:numPr>
          <w:ilvl w:val="0"/>
          <w:numId w:val="51"/>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B past de waarde in </w:t>
      </w:r>
      <w:r w:rsidRPr="00D80073">
        <w:rPr>
          <w:rFonts w:ascii="Consolas" w:hAnsi="Consolas" w:eastAsia="Times New Roman"/>
          <w:szCs w:val="20"/>
          <w:lang w:eastAsia="nl-NL"/>
        </w:rPr>
        <w:t>rules/age.txt</w:t>
      </w:r>
      <w:r w:rsidRPr="00D80073">
        <w:rPr>
          <w:rFonts w:eastAsia="Times New Roman"/>
          <w:szCs w:val="20"/>
          <w:lang w:eastAsia="nl-NL"/>
        </w:rPr>
        <w:t xml:space="preserve"> aan naar “6”. Commit deze wijziging en doe een pull/push. </w:t>
      </w:r>
    </w:p>
    <w:p w:rsidRPr="00D80073" w:rsidR="00D80073" w:rsidP="00EB2288" w:rsidRDefault="00D80073" w14:paraId="700C3703" w14:textId="77777777">
      <w:pPr>
        <w:numPr>
          <w:ilvl w:val="0"/>
          <w:numId w:val="52"/>
        </w:numPr>
        <w:spacing w:after="0" w:line="240" w:lineRule="auto"/>
        <w:ind w:firstLine="0"/>
        <w:textAlignment w:val="baseline"/>
        <w:rPr>
          <w:rFonts w:eastAsia="Times New Roman"/>
          <w:szCs w:val="20"/>
          <w:lang w:eastAsia="nl-NL"/>
        </w:rPr>
      </w:pPr>
      <w:r w:rsidRPr="00D80073">
        <w:rPr>
          <w:rFonts w:eastAsia="Times New Roman"/>
          <w:szCs w:val="20"/>
          <w:lang w:eastAsia="nl-NL"/>
        </w:rPr>
        <w:t>A doet nogmaals een pull. </w:t>
      </w:r>
    </w:p>
    <w:p w:rsidRPr="00D80073" w:rsidR="00D80073" w:rsidP="00EB2288" w:rsidRDefault="00D80073" w14:paraId="1FA74E87" w14:textId="77777777">
      <w:pPr>
        <w:numPr>
          <w:ilvl w:val="0"/>
          <w:numId w:val="53"/>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Controleer of je nu allebei op je computer de waarden “100” en “6” in de </w:t>
      </w:r>
      <w:r w:rsidRPr="00D80073">
        <w:rPr>
          <w:rFonts w:ascii="Consolas" w:hAnsi="Consolas" w:eastAsia="Times New Roman"/>
          <w:szCs w:val="20"/>
          <w:lang w:eastAsia="nl-NL"/>
        </w:rPr>
        <w:t>rules</w:t>
      </w:r>
      <w:r w:rsidRPr="00D80073">
        <w:rPr>
          <w:rFonts w:eastAsia="Times New Roman"/>
          <w:szCs w:val="20"/>
          <w:lang w:eastAsia="nl-NL"/>
        </w:rPr>
        <w:t>-bestanden hebt staan. </w:t>
      </w:r>
    </w:p>
    <w:p w:rsidRPr="00D80073" w:rsidR="00D80073" w:rsidP="00D80073" w:rsidRDefault="00D80073" w14:paraId="707C52C1"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Je hebt nu gezien dat je tegelijk aan twee verschillende bestanden kunt werken. En met een paar acties in GH Desktop heb je je code samengevoegd! Dat hoeft dus niet meer aan het einde van de opdracht. </w:t>
      </w:r>
    </w:p>
    <w:p w:rsidRPr="00D80073" w:rsidR="00D80073" w:rsidP="00D80073" w:rsidRDefault="00D80073" w14:paraId="6C7F9B6A"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u w:val="single"/>
          <w:lang w:eastAsia="nl-NL"/>
        </w:rPr>
        <w:t>Student B wordt nu de gitmaster</w:t>
      </w:r>
      <w:r w:rsidRPr="00D80073">
        <w:rPr>
          <w:rFonts w:eastAsia="Times New Roman"/>
          <w:szCs w:val="20"/>
          <w:lang w:eastAsia="nl-NL"/>
        </w:rPr>
        <w:t>: </w:t>
      </w:r>
    </w:p>
    <w:p w:rsidRPr="00D80073" w:rsidR="00D80073" w:rsidP="00EB2288" w:rsidRDefault="00D80073" w14:paraId="767A2186" w14:textId="77777777">
      <w:pPr>
        <w:numPr>
          <w:ilvl w:val="0"/>
          <w:numId w:val="54"/>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B geeft A toegang tot zijn </w:t>
      </w:r>
      <w:r w:rsidRPr="00D80073">
        <w:rPr>
          <w:rFonts w:eastAsia="Times New Roman"/>
          <w:i/>
          <w:iCs/>
          <w:szCs w:val="20"/>
          <w:lang w:eastAsia="nl-NL"/>
        </w:rPr>
        <w:t>fork</w:t>
      </w:r>
      <w:r w:rsidRPr="00D80073">
        <w:rPr>
          <w:rFonts w:eastAsia="Times New Roman"/>
          <w:szCs w:val="20"/>
          <w:lang w:eastAsia="nl-NL"/>
        </w:rPr>
        <w:t xml:space="preserve"> van de </w:t>
      </w:r>
      <w:r w:rsidRPr="00D80073">
        <w:rPr>
          <w:rFonts w:ascii="Consolas" w:hAnsi="Consolas" w:eastAsia="Times New Roman"/>
          <w:szCs w:val="20"/>
          <w:lang w:eastAsia="nl-NL"/>
        </w:rPr>
        <w:t>rollercoaster-check</w:t>
      </w:r>
      <w:r w:rsidRPr="00D80073">
        <w:rPr>
          <w:rFonts w:eastAsia="Times New Roman"/>
          <w:szCs w:val="20"/>
          <w:lang w:eastAsia="nl-NL"/>
        </w:rPr>
        <w:t>. Student A accepteert de uitnodiging en opent de repo in GitHub Desktop. </w:t>
      </w:r>
    </w:p>
    <w:p w:rsidRPr="00D80073" w:rsidR="00D80073" w:rsidP="00EB2288" w:rsidRDefault="00D80073" w14:paraId="466500CC" w14:textId="77777777">
      <w:pPr>
        <w:numPr>
          <w:ilvl w:val="0"/>
          <w:numId w:val="55"/>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A past in </w:t>
      </w:r>
      <w:r w:rsidRPr="00D80073">
        <w:rPr>
          <w:rFonts w:ascii="Consolas" w:hAnsi="Consolas" w:eastAsia="Times New Roman"/>
          <w:szCs w:val="20"/>
          <w:lang w:eastAsia="nl-NL"/>
        </w:rPr>
        <w:t>main.py</w:t>
      </w:r>
      <w:r w:rsidRPr="00D80073">
        <w:rPr>
          <w:rFonts w:eastAsia="Times New Roman"/>
          <w:szCs w:val="20"/>
          <w:lang w:eastAsia="nl-NL"/>
        </w:rPr>
        <w:t xml:space="preserve"> regels 20 t/m 23 aan, zodat de </w:t>
      </w:r>
      <w:r w:rsidRPr="00D80073">
        <w:rPr>
          <w:rFonts w:ascii="Consolas" w:hAnsi="Consolas" w:eastAsia="Times New Roman"/>
          <w:szCs w:val="20"/>
          <w:lang w:eastAsia="nl-NL"/>
        </w:rPr>
        <w:t>int()</w:t>
      </w:r>
      <w:r w:rsidRPr="00D80073">
        <w:rPr>
          <w:rFonts w:eastAsia="Times New Roman"/>
          <w:szCs w:val="20"/>
          <w:lang w:eastAsia="nl-NL"/>
        </w:rPr>
        <w:t xml:space="preserve"> óm de </w:t>
      </w:r>
      <w:r w:rsidRPr="00D80073">
        <w:rPr>
          <w:rFonts w:ascii="Consolas" w:hAnsi="Consolas" w:eastAsia="Times New Roman"/>
          <w:szCs w:val="20"/>
          <w:lang w:eastAsia="nl-NL"/>
        </w:rPr>
        <w:t>input()</w:t>
      </w:r>
      <w:r w:rsidRPr="00D80073">
        <w:rPr>
          <w:rFonts w:eastAsia="Times New Roman"/>
          <w:szCs w:val="20"/>
          <w:lang w:eastAsia="nl-NL"/>
        </w:rPr>
        <w:t xml:space="preserve"> heen komt te staan. Regels 22 en 23 kunnen dan dus weg. Commit deze wijziging en doe een pull/push. </w:t>
      </w:r>
    </w:p>
    <w:p w:rsidRPr="00D80073" w:rsidR="00D80073" w:rsidP="00EB2288" w:rsidRDefault="00D80073" w14:paraId="2BDC7A56" w14:textId="77777777">
      <w:pPr>
        <w:numPr>
          <w:ilvl w:val="0"/>
          <w:numId w:val="56"/>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B past in </w:t>
      </w:r>
      <w:r w:rsidRPr="00D80073">
        <w:rPr>
          <w:rFonts w:ascii="Consolas" w:hAnsi="Consolas" w:eastAsia="Times New Roman"/>
          <w:szCs w:val="20"/>
          <w:lang w:eastAsia="nl-NL"/>
        </w:rPr>
        <w:t>main.py</w:t>
      </w:r>
      <w:r w:rsidRPr="00D80073">
        <w:rPr>
          <w:rFonts w:eastAsia="Times New Roman"/>
          <w:szCs w:val="20"/>
          <w:lang w:eastAsia="nl-NL"/>
        </w:rPr>
        <w:t xml:space="preserve"> regels 38 en 39 aan, zodat de letter Q voortaan het programma afsluit. Commit deze wijziging en doe een pull/push. </w:t>
      </w:r>
    </w:p>
    <w:p w:rsidRPr="00D80073" w:rsidR="00D80073" w:rsidP="00EB2288" w:rsidRDefault="00D80073" w14:paraId="444E021E" w14:textId="77777777">
      <w:pPr>
        <w:numPr>
          <w:ilvl w:val="0"/>
          <w:numId w:val="57"/>
        </w:numPr>
        <w:spacing w:after="0" w:line="240" w:lineRule="auto"/>
        <w:ind w:firstLine="0"/>
        <w:textAlignment w:val="baseline"/>
        <w:rPr>
          <w:rFonts w:eastAsia="Times New Roman"/>
          <w:szCs w:val="20"/>
          <w:lang w:eastAsia="nl-NL"/>
        </w:rPr>
      </w:pPr>
      <w:r w:rsidRPr="00D80073">
        <w:rPr>
          <w:rFonts w:eastAsia="Times New Roman"/>
          <w:szCs w:val="20"/>
          <w:lang w:eastAsia="nl-NL"/>
        </w:rPr>
        <w:t>A doet nogmaals een pull. </w:t>
      </w:r>
    </w:p>
    <w:p w:rsidRPr="00D80073" w:rsidR="00D80073" w:rsidP="00EB2288" w:rsidRDefault="00D80073" w14:paraId="7FB420AC" w14:textId="77777777">
      <w:pPr>
        <w:numPr>
          <w:ilvl w:val="0"/>
          <w:numId w:val="58"/>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Controleer of je nu allebei in </w:t>
      </w:r>
      <w:r w:rsidRPr="00D80073">
        <w:rPr>
          <w:rFonts w:ascii="Consolas" w:hAnsi="Consolas" w:eastAsia="Times New Roman"/>
          <w:szCs w:val="20"/>
          <w:lang w:eastAsia="nl-NL"/>
        </w:rPr>
        <w:t>main.py</w:t>
      </w:r>
      <w:r w:rsidRPr="00D80073">
        <w:rPr>
          <w:rFonts w:eastAsia="Times New Roman"/>
          <w:szCs w:val="20"/>
          <w:lang w:eastAsia="nl-NL"/>
        </w:rPr>
        <w:t xml:space="preserve"> de beide wijzigingen ziet. </w:t>
      </w:r>
    </w:p>
    <w:p w:rsidRPr="00D80073" w:rsidR="00D80073" w:rsidP="00D80073" w:rsidRDefault="00D80073" w14:paraId="3C565647"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We hebben nu gezien dat je ook in hetzelfde bestand kunt samenwerken. Git voegt je wijzigingen nog steeds automatisch samen! Dit houdt op wanneer je op dezelfde </w:t>
      </w:r>
      <w:r w:rsidRPr="00D80073">
        <w:rPr>
          <w:rFonts w:eastAsia="Times New Roman"/>
          <w:szCs w:val="20"/>
          <w:u w:val="single"/>
          <w:lang w:eastAsia="nl-NL"/>
        </w:rPr>
        <w:t>regel</w:t>
      </w:r>
      <w:r w:rsidRPr="00D80073">
        <w:rPr>
          <w:rFonts w:eastAsia="Times New Roman"/>
          <w:szCs w:val="20"/>
          <w:lang w:eastAsia="nl-NL"/>
        </w:rPr>
        <w:t xml:space="preserve"> iets gaat wijzigen. We gaan eens kijken wat er dan gebeurt: </w:t>
      </w:r>
    </w:p>
    <w:p w:rsidRPr="00D80073" w:rsidR="00D80073" w:rsidP="00EB2288" w:rsidRDefault="00D80073" w14:paraId="5738BBEE" w14:textId="77777777">
      <w:pPr>
        <w:numPr>
          <w:ilvl w:val="0"/>
          <w:numId w:val="59"/>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Jullie gaan beiden iets wijzigen in </w:t>
      </w:r>
      <w:r w:rsidRPr="00D80073">
        <w:rPr>
          <w:rFonts w:ascii="Consolas" w:hAnsi="Consolas" w:eastAsia="Times New Roman"/>
          <w:szCs w:val="20"/>
          <w:lang w:eastAsia="nl-NL"/>
        </w:rPr>
        <w:t>lib_coasterimg.py</w:t>
      </w:r>
      <w:r w:rsidRPr="00D80073">
        <w:rPr>
          <w:rFonts w:eastAsia="Times New Roman"/>
          <w:szCs w:val="20"/>
          <w:lang w:eastAsia="nl-NL"/>
        </w:rPr>
        <w:t xml:space="preserve"> op regel 40: </w:t>
      </w:r>
    </w:p>
    <w:p w:rsidRPr="00D80073" w:rsidR="00D80073" w:rsidP="00EB2288" w:rsidRDefault="00D80073" w14:paraId="368E8702" w14:textId="77777777">
      <w:pPr>
        <w:numPr>
          <w:ilvl w:val="0"/>
          <w:numId w:val="60"/>
        </w:numPr>
        <w:spacing w:after="0" w:line="240" w:lineRule="auto"/>
        <w:ind w:left="1440" w:firstLine="0"/>
        <w:textAlignment w:val="baseline"/>
        <w:rPr>
          <w:rFonts w:eastAsia="Times New Roman"/>
          <w:szCs w:val="20"/>
          <w:lang w:eastAsia="nl-NL"/>
        </w:rPr>
      </w:pPr>
      <w:r w:rsidRPr="00D80073">
        <w:rPr>
          <w:rFonts w:eastAsia="Times New Roman"/>
          <w:szCs w:val="20"/>
          <w:lang w:eastAsia="nl-NL"/>
        </w:rPr>
        <w:t>Student A maakt van de 0 een 1. </w:t>
      </w:r>
    </w:p>
    <w:p w:rsidRPr="00D80073" w:rsidR="00D80073" w:rsidP="00EB2288" w:rsidRDefault="00D80073" w14:paraId="14DE20A2" w14:textId="77777777">
      <w:pPr>
        <w:numPr>
          <w:ilvl w:val="0"/>
          <w:numId w:val="61"/>
        </w:numPr>
        <w:spacing w:after="0" w:line="240" w:lineRule="auto"/>
        <w:ind w:left="1440" w:firstLine="0"/>
        <w:textAlignment w:val="baseline"/>
        <w:rPr>
          <w:rFonts w:eastAsia="Times New Roman"/>
          <w:szCs w:val="20"/>
          <w:lang w:eastAsia="nl-NL"/>
        </w:rPr>
      </w:pPr>
      <w:r w:rsidRPr="00D80073">
        <w:rPr>
          <w:rFonts w:eastAsia="Times New Roman"/>
          <w:szCs w:val="20"/>
          <w:lang w:eastAsia="nl-NL"/>
        </w:rPr>
        <w:t>Student B maakt van de 0 een 2. </w:t>
      </w:r>
    </w:p>
    <w:p w:rsidRPr="00D80073" w:rsidR="00D80073" w:rsidP="00EB2288" w:rsidRDefault="00D80073" w14:paraId="2896B694" w14:textId="77777777">
      <w:pPr>
        <w:numPr>
          <w:ilvl w:val="0"/>
          <w:numId w:val="62"/>
        </w:numPr>
        <w:spacing w:after="0" w:line="240" w:lineRule="auto"/>
        <w:ind w:firstLine="0"/>
        <w:textAlignment w:val="baseline"/>
        <w:rPr>
          <w:rFonts w:eastAsia="Times New Roman"/>
          <w:szCs w:val="20"/>
          <w:lang w:eastAsia="nl-NL"/>
        </w:rPr>
      </w:pPr>
      <w:r w:rsidRPr="00D80073">
        <w:rPr>
          <w:rFonts w:eastAsia="Times New Roman"/>
          <w:szCs w:val="20"/>
          <w:lang w:eastAsia="nl-NL"/>
        </w:rPr>
        <w:t>A commit de wijziging en doet een pull/push. </w:t>
      </w:r>
    </w:p>
    <w:p w:rsidRPr="00D80073" w:rsidR="00D80073" w:rsidP="00EB2288" w:rsidRDefault="00D80073" w14:paraId="38E7096F" w14:textId="77777777">
      <w:pPr>
        <w:numPr>
          <w:ilvl w:val="0"/>
          <w:numId w:val="63"/>
        </w:numPr>
        <w:spacing w:after="0" w:line="240" w:lineRule="auto"/>
        <w:ind w:firstLine="0"/>
        <w:textAlignment w:val="baseline"/>
        <w:rPr>
          <w:rFonts w:eastAsia="Times New Roman"/>
          <w:szCs w:val="20"/>
          <w:lang w:eastAsia="nl-NL"/>
        </w:rPr>
      </w:pPr>
      <w:r w:rsidRPr="00D80073">
        <w:rPr>
          <w:rFonts w:eastAsia="Times New Roman"/>
          <w:szCs w:val="20"/>
          <w:lang w:eastAsia="nl-NL"/>
        </w:rPr>
        <w:t>B commit de wijziging en doet een pull. </w:t>
      </w:r>
    </w:p>
    <w:p w:rsidRPr="00D80073" w:rsidR="00D80073" w:rsidP="00D80073" w:rsidRDefault="00D80073" w14:paraId="1261AD9C"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Je zult nu een “merge-conflict” krijgen. Student A heeft de regel aangepast, maar student B ook. Hier houdt de intelligentie van Git op, het programma weet natuurlijk niet welke wijziging nu de juiste is. Samenwerken met Git gaat dus heel goed, je moet alleen afspreken dat je niet dezelfde regels gaat aanpassen. </w:t>
      </w:r>
    </w:p>
    <w:p w:rsidRPr="00D80073" w:rsidR="00D80073" w:rsidP="00D80073" w:rsidRDefault="00D80073" w14:paraId="484DFBAF"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De docent gaat zo verder met de les, en zal bespreken hoe je een merge-conflict oplost. Hebben jullie nog tijd over, kijk dan vast eens naar dit stukje uit een kennisclip: </w:t>
      </w:r>
      <w:hyperlink w:tgtFrame="_blank" w:history="1" r:id="rId33">
        <w:r w:rsidRPr="00D80073">
          <w:rPr>
            <w:rFonts w:eastAsia="Times New Roman"/>
            <w:color w:val="0563C1"/>
            <w:szCs w:val="20"/>
            <w:u w:val="single"/>
            <w:lang w:eastAsia="nl-NL"/>
          </w:rPr>
          <w:t>https://youtu.be/6VuYgHDcyHA?t=305</w:t>
        </w:r>
      </w:hyperlink>
      <w:r w:rsidRPr="00D80073">
        <w:rPr>
          <w:rFonts w:eastAsia="Times New Roman"/>
          <w:szCs w:val="20"/>
          <w:lang w:eastAsia="nl-NL"/>
        </w:rPr>
        <w:t>. Student B zou het conflict nu kunnen oplossen en dan pushen. </w:t>
      </w:r>
    </w:p>
    <w:p w:rsidRPr="00D80073" w:rsidR="00D80073" w:rsidP="00D80073" w:rsidRDefault="00D80073" w14:paraId="72BD4362"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61CF0C7F" w14:textId="77777777">
      <w:pPr>
        <w:spacing w:after="0" w:line="240" w:lineRule="auto"/>
        <w:textAlignment w:val="baseline"/>
        <w:rPr>
          <w:rFonts w:ascii="Segoe UI Black" w:hAnsi="Segoe UI Black" w:eastAsia="Times New Roman" w:cs="Segoe UI"/>
          <w:b/>
          <w:bCs/>
          <w:color w:val="385623"/>
          <w:szCs w:val="20"/>
          <w:lang w:eastAsia="nl-NL"/>
        </w:rPr>
      </w:pPr>
      <w:r w:rsidRPr="00D80073">
        <w:rPr>
          <w:rFonts w:ascii="Segoe UI Black" w:hAnsi="Segoe UI Black" w:eastAsia="Times New Roman" w:cs="Segoe UI"/>
          <w:b/>
          <w:bCs/>
          <w:color w:val="385623"/>
          <w:szCs w:val="20"/>
          <w:lang w:eastAsia="nl-NL"/>
        </w:rPr>
        <w:t>4. Code samenvoegen met Git </w:t>
      </w:r>
    </w:p>
    <w:p w:rsidRPr="00D80073" w:rsidR="00D80073" w:rsidP="00D80073" w:rsidRDefault="00D80073" w14:paraId="5F1F54C1"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Als iedereen tegelijk werkt in de code, kan Git dat automatisch samenvoegen. Dat bespaart je een hele klus aan het einde van een opdracht. Omdat je eigenlijk continu kleine stukjes samenvoegt kun je ook veel beter samenwerken, want wat je teamgenoot vanmorgen heeft gemaakt, kun jij vanmiddag al terugzien in je code. </w:t>
      </w:r>
    </w:p>
    <w:p w:rsidRPr="00D80073" w:rsidR="00D80073" w:rsidP="00D80073" w:rsidRDefault="00D80073" w14:paraId="50034A2D"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Je moet wel goed begrijpen dat Git kijkt “per regel”. Het gaat niet meer automatisch als je op dezelfde regel tegelijk dingen wijzigt. Eigenlijk moet je dat ook voorkomen, omdat je allebei aan je eigen taak zou moeten werken en dus niet aan </w:t>
      </w:r>
      <w:r w:rsidRPr="00D80073">
        <w:rPr>
          <w:rFonts w:eastAsia="Times New Roman"/>
          <w:i/>
          <w:iCs/>
          <w:szCs w:val="20"/>
          <w:lang w:eastAsia="nl-NL"/>
        </w:rPr>
        <w:t>precies</w:t>
      </w:r>
      <w:r w:rsidRPr="00D80073">
        <w:rPr>
          <w:rFonts w:eastAsia="Times New Roman"/>
          <w:szCs w:val="20"/>
          <w:lang w:eastAsia="nl-NL"/>
        </w:rPr>
        <w:t xml:space="preserve"> hetzelfde stukje code. Als dat toch gebeurt kun je een merge-conflict krijgen. </w:t>
      </w:r>
    </w:p>
    <w:p w:rsidRPr="00D80073" w:rsidR="00D80073" w:rsidP="00D80073" w:rsidRDefault="00D80073" w14:paraId="294186ED"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Kijk ter aanvulling dit stukje kennisclip: </w:t>
      </w:r>
      <w:hyperlink w:tgtFrame="_blank" w:history="1" r:id="rId34">
        <w:r w:rsidRPr="00D80073">
          <w:rPr>
            <w:rFonts w:eastAsia="Times New Roman"/>
            <w:color w:val="0563C1"/>
            <w:szCs w:val="20"/>
            <w:u w:val="single"/>
            <w:lang w:eastAsia="nl-NL"/>
          </w:rPr>
          <w:t>https://www.youtube.com/embed/6uM8-jcIeII?start=225&amp;end=311</w:t>
        </w:r>
      </w:hyperlink>
      <w:r w:rsidRPr="00D80073">
        <w:rPr>
          <w:rFonts w:eastAsia="Times New Roman"/>
          <w:szCs w:val="20"/>
          <w:lang w:eastAsia="nl-NL"/>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0"/>
        <w:gridCol w:w="7785"/>
      </w:tblGrid>
      <w:tr w:rsidRPr="00D80073" w:rsidR="00D80073" w:rsidTr="00D80073" w14:paraId="72276101"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51E1FF20"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Merge-conflict</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66053DF9"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Git kan de wijzigingen niet automatisch samenvoegen, en geeft daar een melding over. Dit is géén foutmelding, zie het als het een roep om hulp van Git. Je moet nu handmatig gaan bepalen welke versie van de regel behouden moet blijven. Dit doe je in overleg. </w:t>
            </w:r>
          </w:p>
        </w:tc>
      </w:tr>
    </w:tbl>
    <w:p w:rsidR="001D4A37" w:rsidP="001D4A37" w:rsidRDefault="001D4A37" w14:paraId="6BC1649D" w14:textId="77777777">
      <w:pPr>
        <w:rPr>
          <w:lang w:eastAsia="nl-NL"/>
        </w:rPr>
      </w:pPr>
    </w:p>
    <w:p w:rsidR="0F2DE85F" w:rsidRDefault="0F2DE85F" w14:paraId="4C4A50AD" w14:textId="6122770C">
      <w:r>
        <w:br w:type="page"/>
      </w:r>
    </w:p>
    <w:p w:rsidR="001D4A37" w:rsidP="001D4A37" w:rsidRDefault="001D4A37" w14:paraId="753DC19C" w14:textId="77777777">
      <w:pPr>
        <w:rPr>
          <w:lang w:eastAsia="nl-NL"/>
        </w:rPr>
      </w:pPr>
    </w:p>
    <w:p w:rsidRPr="00D80073" w:rsidR="00D80073" w:rsidP="001D4A37" w:rsidRDefault="00D80073" w14:paraId="5D397123" w14:textId="77777777">
      <w:pPr>
        <w:spacing w:after="0" w:line="240" w:lineRule="auto"/>
        <w:textAlignment w:val="baseline"/>
        <w:rPr>
          <w:rFonts w:ascii="Segoe UI Black" w:hAnsi="Segoe UI Black" w:eastAsia="Times New Roman" w:cs="Segoe UI"/>
          <w:b/>
          <w:bCs/>
          <w:color w:val="385623"/>
          <w:szCs w:val="20"/>
          <w:lang w:eastAsia="nl-NL"/>
        </w:rPr>
      </w:pPr>
      <w:r w:rsidRPr="00D80073">
        <w:rPr>
          <w:rFonts w:ascii="Segoe UI Black" w:hAnsi="Segoe UI Black" w:eastAsia="Times New Roman" w:cs="Segoe UI"/>
          <w:b/>
          <w:bCs/>
          <w:color w:val="385623"/>
          <w:szCs w:val="20"/>
          <w:lang w:eastAsia="nl-NL"/>
        </w:rPr>
        <w:t>5. Regels voor samenwerken met Git </w:t>
      </w:r>
    </w:p>
    <w:p w:rsidRPr="00D80073" w:rsidR="00D80073" w:rsidP="00D80073" w:rsidRDefault="00D80073" w14:paraId="7FB6221B"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Om het samenwerken via Git soepel te laten verlopen, moet je de volgende regels in acht nemen: </w:t>
      </w:r>
    </w:p>
    <w:p w:rsidRPr="00D80073" w:rsidR="00D80073" w:rsidP="00EB2288" w:rsidRDefault="00D80073" w14:paraId="09475036" w14:textId="77777777">
      <w:pPr>
        <w:numPr>
          <w:ilvl w:val="0"/>
          <w:numId w:val="64"/>
        </w:numPr>
        <w:spacing w:after="0" w:line="240" w:lineRule="auto"/>
        <w:ind w:left="1080" w:firstLine="0"/>
        <w:textAlignment w:val="baseline"/>
        <w:rPr>
          <w:rFonts w:eastAsia="Times New Roman"/>
          <w:szCs w:val="20"/>
          <w:lang w:eastAsia="nl-NL"/>
        </w:rPr>
      </w:pPr>
      <w:r w:rsidRPr="00D80073">
        <w:rPr>
          <w:rFonts w:eastAsia="Times New Roman"/>
          <w:b/>
          <w:bCs/>
          <w:szCs w:val="20"/>
          <w:lang w:eastAsia="nl-NL"/>
        </w:rPr>
        <w:t>Communiceren is van groot belang</w:t>
      </w:r>
      <w:r w:rsidRPr="00D80073">
        <w:rPr>
          <w:rFonts w:eastAsia="Times New Roman"/>
          <w:szCs w:val="20"/>
          <w:lang w:eastAsia="nl-NL"/>
        </w:rPr>
        <w:t>: </w:t>
      </w:r>
    </w:p>
    <w:p w:rsidRPr="00D80073" w:rsidR="00D80073" w:rsidP="00EB2288" w:rsidRDefault="00D80073" w14:paraId="0FDCD866" w14:textId="77777777">
      <w:pPr>
        <w:numPr>
          <w:ilvl w:val="0"/>
          <w:numId w:val="65"/>
        </w:numPr>
        <w:spacing w:after="0" w:line="240" w:lineRule="auto"/>
        <w:ind w:left="1800" w:firstLine="0"/>
        <w:textAlignment w:val="baseline"/>
        <w:rPr>
          <w:rFonts w:eastAsia="Times New Roman"/>
          <w:szCs w:val="20"/>
          <w:lang w:eastAsia="nl-NL"/>
        </w:rPr>
      </w:pPr>
      <w:r w:rsidRPr="00D80073">
        <w:rPr>
          <w:rFonts w:eastAsia="Times New Roman"/>
          <w:szCs w:val="20"/>
          <w:lang w:eastAsia="nl-NL"/>
        </w:rPr>
        <w:t>Git ondersteunt je in de samenwerking. Als die al niet goed was, kan Git je niet helpen. </w:t>
      </w:r>
    </w:p>
    <w:p w:rsidRPr="00D80073" w:rsidR="00D80073" w:rsidP="00EB2288" w:rsidRDefault="00D80073" w14:paraId="26667E0C" w14:textId="77777777">
      <w:pPr>
        <w:numPr>
          <w:ilvl w:val="0"/>
          <w:numId w:val="65"/>
        </w:numPr>
        <w:spacing w:after="0" w:line="240" w:lineRule="auto"/>
        <w:ind w:left="1800" w:firstLine="0"/>
        <w:textAlignment w:val="baseline"/>
        <w:rPr>
          <w:rFonts w:eastAsia="Times New Roman"/>
          <w:szCs w:val="20"/>
          <w:lang w:eastAsia="nl-NL"/>
        </w:rPr>
      </w:pPr>
      <w:r w:rsidRPr="00D80073">
        <w:rPr>
          <w:rFonts w:eastAsia="Times New Roman"/>
          <w:szCs w:val="20"/>
          <w:lang w:eastAsia="nl-NL"/>
        </w:rPr>
        <w:t>Bespreek waar je mee bezig bent, zodat je niet per ongeluk op dezelfde regel iets wijzigt. </w:t>
      </w:r>
    </w:p>
    <w:p w:rsidRPr="00D80073" w:rsidR="00D80073" w:rsidP="00EB2288" w:rsidRDefault="00D80073" w14:paraId="44FE66A7" w14:textId="77777777">
      <w:pPr>
        <w:numPr>
          <w:ilvl w:val="0"/>
          <w:numId w:val="66"/>
        </w:numPr>
        <w:spacing w:after="0" w:line="240" w:lineRule="auto"/>
        <w:ind w:left="1800" w:firstLine="0"/>
        <w:textAlignment w:val="baseline"/>
        <w:rPr>
          <w:rFonts w:eastAsia="Times New Roman"/>
          <w:szCs w:val="20"/>
          <w:lang w:eastAsia="nl-NL"/>
        </w:rPr>
      </w:pPr>
      <w:r w:rsidRPr="00D80073">
        <w:rPr>
          <w:rFonts w:eastAsia="Times New Roman"/>
          <w:szCs w:val="20"/>
          <w:lang w:eastAsia="nl-NL"/>
        </w:rPr>
        <w:t>Krijg je toch een merge-conflict, bespreek dan hoe je het oplost. Gooi niet zomaar iets weg. </w:t>
      </w:r>
    </w:p>
    <w:p w:rsidRPr="00D80073" w:rsidR="00D80073" w:rsidP="00D80073" w:rsidRDefault="00D80073" w14:paraId="6EB4FBC4" w14:textId="77777777">
      <w:pPr>
        <w:spacing w:after="0" w:line="240" w:lineRule="auto"/>
        <w:ind w:left="144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302B8C02" w14:textId="77777777">
      <w:pPr>
        <w:numPr>
          <w:ilvl w:val="0"/>
          <w:numId w:val="67"/>
        </w:numPr>
        <w:spacing w:after="0" w:line="240" w:lineRule="auto"/>
        <w:ind w:left="1080" w:firstLine="0"/>
        <w:textAlignment w:val="baseline"/>
        <w:rPr>
          <w:rFonts w:eastAsia="Times New Roman"/>
          <w:szCs w:val="20"/>
          <w:lang w:eastAsia="nl-NL"/>
        </w:rPr>
      </w:pPr>
      <w:r w:rsidRPr="00D80073">
        <w:rPr>
          <w:rFonts w:eastAsia="Times New Roman"/>
          <w:b/>
          <w:bCs/>
          <w:szCs w:val="20"/>
          <w:lang w:eastAsia="nl-NL"/>
        </w:rPr>
        <w:t>Maak goede commits</w:t>
      </w:r>
      <w:r w:rsidRPr="00D80073">
        <w:rPr>
          <w:rFonts w:eastAsia="Times New Roman"/>
          <w:szCs w:val="20"/>
          <w:lang w:eastAsia="nl-NL"/>
        </w:rPr>
        <w:t>, denk ook aan de regels voor een commit: </w:t>
      </w:r>
    </w:p>
    <w:p w:rsidRPr="00D80073" w:rsidR="00D80073" w:rsidP="00EB2288" w:rsidRDefault="00D80073" w14:paraId="11A701AB" w14:textId="77777777">
      <w:pPr>
        <w:numPr>
          <w:ilvl w:val="0"/>
          <w:numId w:val="68"/>
        </w:numPr>
        <w:spacing w:after="0" w:line="240" w:lineRule="auto"/>
        <w:ind w:left="1800" w:firstLine="0"/>
        <w:textAlignment w:val="baseline"/>
        <w:rPr>
          <w:rFonts w:eastAsia="Times New Roman"/>
          <w:szCs w:val="20"/>
          <w:lang w:eastAsia="nl-NL"/>
        </w:rPr>
      </w:pPr>
      <w:r w:rsidRPr="00D80073">
        <w:rPr>
          <w:rFonts w:eastAsia="Times New Roman"/>
          <w:szCs w:val="20"/>
          <w:lang w:eastAsia="nl-NL"/>
        </w:rPr>
        <w:t>Voeg altijd een zinnig bericht toe, dat kort omschrijft wat je hebt aangepast. </w:t>
      </w:r>
    </w:p>
    <w:p w:rsidRPr="00D80073" w:rsidR="00D80073" w:rsidP="00EB2288" w:rsidRDefault="00D80073" w14:paraId="4EF7C7E6" w14:textId="77777777">
      <w:pPr>
        <w:numPr>
          <w:ilvl w:val="0"/>
          <w:numId w:val="68"/>
        </w:numPr>
        <w:spacing w:after="0" w:line="240" w:lineRule="auto"/>
        <w:ind w:left="1800" w:firstLine="0"/>
        <w:textAlignment w:val="baseline"/>
        <w:rPr>
          <w:rFonts w:eastAsia="Times New Roman"/>
          <w:szCs w:val="20"/>
          <w:lang w:eastAsia="nl-NL"/>
        </w:rPr>
      </w:pPr>
      <w:r w:rsidRPr="00D80073">
        <w:rPr>
          <w:rFonts w:eastAsia="Times New Roman"/>
          <w:szCs w:val="20"/>
          <w:lang w:eastAsia="nl-NL"/>
        </w:rPr>
        <w:t>Maak veel commits; iedere keer als je iets hebt aangepast dat werkt. </w:t>
      </w:r>
    </w:p>
    <w:p w:rsidRPr="00D80073" w:rsidR="00D80073" w:rsidP="00EB2288" w:rsidRDefault="00D80073" w14:paraId="12BCA709" w14:textId="77777777">
      <w:pPr>
        <w:numPr>
          <w:ilvl w:val="0"/>
          <w:numId w:val="69"/>
        </w:numPr>
        <w:spacing w:after="0" w:line="240" w:lineRule="auto"/>
        <w:ind w:left="1800" w:firstLine="0"/>
        <w:textAlignment w:val="baseline"/>
        <w:rPr>
          <w:rFonts w:eastAsia="Times New Roman"/>
          <w:szCs w:val="20"/>
          <w:lang w:eastAsia="nl-NL"/>
        </w:rPr>
      </w:pPr>
      <w:r w:rsidRPr="00D80073">
        <w:rPr>
          <w:rFonts w:eastAsia="Times New Roman"/>
          <w:szCs w:val="20"/>
          <w:lang w:eastAsia="nl-NL"/>
        </w:rPr>
        <w:t>Commit alleen dingen die werken, je mag nooit iets committen waar een bug in zit. </w:t>
      </w:r>
    </w:p>
    <w:p w:rsidRPr="00D80073" w:rsidR="00D80073" w:rsidP="00EB2288" w:rsidRDefault="00D80073" w14:paraId="6A60CDFF" w14:textId="77777777">
      <w:pPr>
        <w:numPr>
          <w:ilvl w:val="0"/>
          <w:numId w:val="69"/>
        </w:numPr>
        <w:spacing w:after="0" w:line="240" w:lineRule="auto"/>
        <w:ind w:left="1800" w:firstLine="0"/>
        <w:textAlignment w:val="baseline"/>
        <w:rPr>
          <w:rFonts w:eastAsia="Times New Roman"/>
          <w:szCs w:val="20"/>
          <w:lang w:eastAsia="nl-NL"/>
        </w:rPr>
      </w:pPr>
      <w:r w:rsidRPr="00D80073">
        <w:rPr>
          <w:rFonts w:eastAsia="Times New Roman"/>
          <w:szCs w:val="20"/>
          <w:lang w:eastAsia="nl-NL"/>
        </w:rPr>
        <w:t>Eén commit gaat over wijzigingen die bij elkaar horen. </w:t>
      </w:r>
    </w:p>
    <w:p w:rsidRPr="00D80073" w:rsidR="00D80073" w:rsidP="00D80073" w:rsidRDefault="00D80073" w14:paraId="1ECBA5A7" w14:textId="77777777">
      <w:pPr>
        <w:spacing w:after="0" w:line="240" w:lineRule="auto"/>
        <w:ind w:left="144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059EAE5F" w14:textId="77777777">
      <w:pPr>
        <w:numPr>
          <w:ilvl w:val="0"/>
          <w:numId w:val="70"/>
        </w:numPr>
        <w:spacing w:after="0" w:line="240" w:lineRule="auto"/>
        <w:ind w:left="1080" w:firstLine="0"/>
        <w:textAlignment w:val="baseline"/>
        <w:rPr>
          <w:rFonts w:eastAsia="Times New Roman"/>
          <w:szCs w:val="20"/>
          <w:lang w:eastAsia="nl-NL"/>
        </w:rPr>
      </w:pPr>
      <w:r w:rsidRPr="00D80073">
        <w:rPr>
          <w:rFonts w:eastAsia="Times New Roman"/>
          <w:b/>
          <w:bCs/>
          <w:szCs w:val="20"/>
          <w:lang w:eastAsia="nl-NL"/>
        </w:rPr>
        <w:t>Pull en push vaak</w:t>
      </w:r>
      <w:r w:rsidRPr="00D80073">
        <w:rPr>
          <w:rFonts w:eastAsia="Times New Roman"/>
          <w:szCs w:val="20"/>
          <w:lang w:eastAsia="nl-NL"/>
        </w:rPr>
        <w:t>: </w:t>
      </w:r>
    </w:p>
    <w:p w:rsidRPr="00D80073" w:rsidR="00D80073" w:rsidP="00EB2288" w:rsidRDefault="00D80073" w14:paraId="3394168E" w14:textId="77777777">
      <w:pPr>
        <w:numPr>
          <w:ilvl w:val="0"/>
          <w:numId w:val="71"/>
        </w:numPr>
        <w:spacing w:after="0" w:line="240" w:lineRule="auto"/>
        <w:ind w:left="1800" w:firstLine="0"/>
        <w:textAlignment w:val="baseline"/>
        <w:rPr>
          <w:rFonts w:eastAsia="Times New Roman"/>
          <w:szCs w:val="20"/>
          <w:lang w:eastAsia="nl-NL"/>
        </w:rPr>
      </w:pPr>
      <w:r w:rsidRPr="00D80073">
        <w:rPr>
          <w:rFonts w:eastAsia="Times New Roman"/>
          <w:szCs w:val="20"/>
          <w:lang w:eastAsia="nl-NL"/>
        </w:rPr>
        <w:t>Het is makkelijker om regelmatig een kleine merge-conflict op te lossen, dan aan het einde van de opdracht één enorm conflict. Dat voorkom je door vaak (minstens iedere dag) je code te pushen, en wijzigingen van je team te pullen. </w:t>
      </w:r>
    </w:p>
    <w:p w:rsidRPr="00D80073" w:rsidR="00D80073" w:rsidP="00D80073" w:rsidRDefault="00D80073" w14:paraId="53320739" w14:textId="77777777">
      <w:pPr>
        <w:spacing w:after="0" w:line="240" w:lineRule="auto"/>
        <w:ind w:left="72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414BF40B" w14:textId="77777777">
      <w:pPr>
        <w:numPr>
          <w:ilvl w:val="0"/>
          <w:numId w:val="72"/>
        </w:numPr>
        <w:spacing w:after="0" w:line="240" w:lineRule="auto"/>
        <w:ind w:left="1080" w:firstLine="0"/>
        <w:textAlignment w:val="baseline"/>
        <w:rPr>
          <w:rFonts w:eastAsia="Times New Roman"/>
          <w:szCs w:val="20"/>
          <w:lang w:eastAsia="nl-NL"/>
        </w:rPr>
      </w:pPr>
      <w:r w:rsidRPr="00D80073">
        <w:rPr>
          <w:rFonts w:eastAsia="Times New Roman"/>
          <w:b/>
          <w:bCs/>
          <w:szCs w:val="20"/>
          <w:lang w:eastAsia="nl-NL"/>
        </w:rPr>
        <w:t>Eérst pull, dan push</w:t>
      </w:r>
      <w:r w:rsidRPr="00D80073">
        <w:rPr>
          <w:rFonts w:eastAsia="Times New Roman"/>
          <w:szCs w:val="20"/>
          <w:lang w:eastAsia="nl-NL"/>
        </w:rPr>
        <w:t>: </w:t>
      </w:r>
    </w:p>
    <w:p w:rsidRPr="00D80073" w:rsidR="00D80073" w:rsidP="00EB2288" w:rsidRDefault="00D80073" w14:paraId="19DE17C6" w14:textId="77777777">
      <w:pPr>
        <w:numPr>
          <w:ilvl w:val="0"/>
          <w:numId w:val="73"/>
        </w:numPr>
        <w:spacing w:after="0" w:line="240" w:lineRule="auto"/>
        <w:ind w:left="1800" w:firstLine="0"/>
        <w:textAlignment w:val="baseline"/>
        <w:rPr>
          <w:rFonts w:eastAsia="Times New Roman"/>
          <w:szCs w:val="20"/>
          <w:lang w:eastAsia="nl-NL"/>
        </w:rPr>
      </w:pPr>
      <w:r w:rsidRPr="00D80073">
        <w:rPr>
          <w:rFonts w:eastAsia="Times New Roman"/>
          <w:szCs w:val="20"/>
          <w:lang w:eastAsia="nl-NL"/>
        </w:rPr>
        <w:t>Het kan gebeuren dat je geen pull-knop ziet. Druk dan op “fetch” of toch op “push”. Het programma zal vanzelf waarschuwen als je toch eerst moet pullen. </w:t>
      </w:r>
    </w:p>
    <w:p w:rsidRPr="00D80073" w:rsidR="00D80073" w:rsidP="00D80073" w:rsidRDefault="00D80073" w14:paraId="7842CF3B" w14:textId="77777777">
      <w:pPr>
        <w:spacing w:after="0" w:line="240" w:lineRule="auto"/>
        <w:ind w:left="1440"/>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EB2288" w:rsidRDefault="00D80073" w14:paraId="36151580" w14:textId="77777777">
      <w:pPr>
        <w:numPr>
          <w:ilvl w:val="0"/>
          <w:numId w:val="74"/>
        </w:numPr>
        <w:spacing w:after="0" w:line="240" w:lineRule="auto"/>
        <w:ind w:left="1080" w:firstLine="0"/>
        <w:textAlignment w:val="baseline"/>
        <w:rPr>
          <w:rFonts w:eastAsia="Times New Roman"/>
          <w:szCs w:val="20"/>
          <w:lang w:eastAsia="nl-NL"/>
        </w:rPr>
      </w:pPr>
      <w:r w:rsidRPr="00D80073">
        <w:rPr>
          <w:rFonts w:eastAsia="Times New Roman"/>
          <w:b/>
          <w:bCs/>
          <w:szCs w:val="20"/>
          <w:lang w:eastAsia="nl-NL"/>
        </w:rPr>
        <w:t xml:space="preserve">Wijs een </w:t>
      </w:r>
      <w:r w:rsidRPr="00D80073">
        <w:rPr>
          <w:rFonts w:eastAsia="Times New Roman"/>
          <w:b/>
          <w:bCs/>
          <w:i/>
          <w:iCs/>
          <w:szCs w:val="20"/>
          <w:lang w:eastAsia="nl-NL"/>
        </w:rPr>
        <w:t>gitmaster</w:t>
      </w:r>
      <w:r w:rsidRPr="00D80073">
        <w:rPr>
          <w:rFonts w:eastAsia="Times New Roman"/>
          <w:b/>
          <w:bCs/>
          <w:szCs w:val="20"/>
          <w:lang w:eastAsia="nl-NL"/>
        </w:rPr>
        <w:t xml:space="preserve"> aan</w:t>
      </w:r>
      <w:r w:rsidRPr="00D80073">
        <w:rPr>
          <w:rFonts w:eastAsia="Times New Roman"/>
          <w:szCs w:val="20"/>
          <w:lang w:eastAsia="nl-NL"/>
        </w:rPr>
        <w:t>: </w:t>
      </w:r>
    </w:p>
    <w:p w:rsidRPr="00D80073" w:rsidR="00D80073" w:rsidP="00EB2288" w:rsidRDefault="00D80073" w14:paraId="61E6AE22" w14:textId="77777777">
      <w:pPr>
        <w:numPr>
          <w:ilvl w:val="0"/>
          <w:numId w:val="75"/>
        </w:numPr>
        <w:spacing w:after="0" w:line="240" w:lineRule="auto"/>
        <w:ind w:left="1800" w:firstLine="0"/>
        <w:textAlignment w:val="baseline"/>
        <w:rPr>
          <w:rFonts w:eastAsia="Times New Roman"/>
          <w:szCs w:val="20"/>
          <w:lang w:eastAsia="nl-NL"/>
        </w:rPr>
      </w:pPr>
      <w:r w:rsidRPr="00D80073">
        <w:rPr>
          <w:rFonts w:eastAsia="Times New Roman"/>
          <w:szCs w:val="20"/>
          <w:lang w:eastAsia="nl-NL"/>
        </w:rPr>
        <w:t>Deze persoon beheert de repository. Je assisteert bij een merge-conflict en kijkt of er genoeg pull/push wordt gedaan. Je beheert de instellingen en rechten van de repo. </w:t>
      </w:r>
    </w:p>
    <w:p w:rsidRPr="00D80073" w:rsidR="00D80073" w:rsidP="00D80073" w:rsidRDefault="00D80073" w14:paraId="69B33800"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00C13697" w:rsidRDefault="00C13697" w14:paraId="1B783630" w14:textId="77777777">
      <w:pPr>
        <w:rPr>
          <w:rFonts w:ascii="Arial Black" w:hAnsi="Arial Black" w:eastAsiaTheme="majorEastAsia"/>
          <w:b/>
          <w:bCs/>
          <w:color w:val="004C35"/>
          <w:sz w:val="32"/>
          <w:szCs w:val="32"/>
          <w:lang w:eastAsia="nl-NL"/>
        </w:rPr>
      </w:pPr>
      <w:r>
        <w:rPr>
          <w:lang w:eastAsia="nl-NL"/>
        </w:rPr>
        <w:br w:type="page"/>
      </w:r>
    </w:p>
    <w:p w:rsidRPr="00D80073" w:rsidR="00D80073" w:rsidP="004B1A3D" w:rsidRDefault="00DD4502" w14:paraId="6DC38F46" w14:textId="77777777">
      <w:pPr>
        <w:pStyle w:val="Kop1"/>
        <w:rPr>
          <w:lang w:eastAsia="nl-NL"/>
        </w:rPr>
      </w:pPr>
      <w:bookmarkStart w:name="_Toc157876498" w:id="18"/>
      <w:r>
        <w:rPr>
          <w:lang w:eastAsia="nl-NL"/>
        </w:rPr>
        <w:t>3</w:t>
      </w:r>
      <w:r w:rsidRPr="00D80073" w:rsidR="00D80073">
        <w:rPr>
          <w:lang w:eastAsia="nl-NL"/>
        </w:rPr>
        <w:t>. Een merge-conflict oplossen</w:t>
      </w:r>
      <w:bookmarkEnd w:id="18"/>
      <w:r w:rsidRPr="00D80073" w:rsidR="00D80073">
        <w:rPr>
          <w:lang w:eastAsia="nl-NL"/>
        </w:rPr>
        <w:t> </w:t>
      </w:r>
    </w:p>
    <w:p w:rsidR="00225D9B" w:rsidP="00D80073" w:rsidRDefault="00225D9B" w14:paraId="025C6758" w14:textId="77777777">
      <w:pPr>
        <w:spacing w:after="0" w:line="240" w:lineRule="auto"/>
        <w:textAlignment w:val="baseline"/>
        <w:rPr>
          <w:rFonts w:eastAsia="Times New Roman"/>
          <w:szCs w:val="20"/>
          <w:lang w:eastAsia="nl-NL"/>
        </w:rPr>
      </w:pPr>
    </w:p>
    <w:p w:rsidRPr="00D80073" w:rsidR="00D80073" w:rsidP="00D80073" w:rsidRDefault="00D80073" w14:paraId="2DF558A3"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Om een merge-conflict op te lossen moet je Git handmatig vertellen welke wijziging behouden moet blijven, en wat Git weg moet gooien. Een merge-conflict betekent immers dat je twee versies van eenzelfde regel hebt. Onthoud goed dat een merge-conflict nog géén foutmelding of error is. </w:t>
      </w:r>
    </w:p>
    <w:p w:rsidRPr="00D80073" w:rsidR="00D80073" w:rsidP="00D80073" w:rsidRDefault="00D80073" w14:paraId="38562B80"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xml:space="preserve">Kijk deze video over het oplossen van een conflict vanuit GitHub Desktop en je editor: </w:t>
      </w:r>
      <w:hyperlink w:tgtFrame="_blank" w:history="1" r:id="rId35">
        <w:r w:rsidRPr="00D80073">
          <w:rPr>
            <w:rFonts w:eastAsia="Times New Roman"/>
            <w:color w:val="0563C1"/>
            <w:szCs w:val="20"/>
            <w:u w:val="single"/>
            <w:lang w:eastAsia="nl-NL"/>
          </w:rPr>
          <w:t>https://www.youtube.com/watch?v=6VuYgHDcyHA&amp;t=305</w:t>
        </w:r>
      </w:hyperlink>
      <w:r w:rsidRPr="00D80073">
        <w:rPr>
          <w:rFonts w:eastAsia="Times New Roman"/>
          <w:szCs w:val="20"/>
          <w:lang w:eastAsia="nl-NL"/>
        </w:rPr>
        <w:t> </w:t>
      </w:r>
    </w:p>
    <w:p w:rsidR="007A632A" w:rsidP="00D80073" w:rsidRDefault="00D80073" w14:paraId="5CCFA683" w14:textId="77777777">
      <w:pPr>
        <w:spacing w:after="0" w:line="240" w:lineRule="auto"/>
        <w:textAlignment w:val="baseline"/>
        <w:rPr>
          <w:rFonts w:eastAsia="Times New Roman"/>
          <w:szCs w:val="20"/>
          <w:lang w:eastAsia="nl-NL"/>
        </w:rPr>
      </w:pPr>
      <w:r w:rsidRPr="00D80073">
        <w:rPr>
          <w:rFonts w:eastAsia="Times New Roman"/>
          <w:szCs w:val="20"/>
          <w:lang w:eastAsia="nl-NL"/>
        </w:rPr>
        <w:t>Onthoud dus: na een merge-conflict moet je het betreffende bestand maken zoals het hoort te zijn. Dit doe je in overleg, en betekent meestal dat je één van de twee versie verwijdert. Je kunt overigens ook beide varianten behouden. Je hebt het conflict nu op jouw computer opgelost, als je die oplossing pusht kan de rest ‘m ook overnemen door weer te pullen. </w:t>
      </w:r>
    </w:p>
    <w:p w:rsidR="007A632A" w:rsidRDefault="007A632A" w14:paraId="2533E7B4" w14:textId="77777777">
      <w:pPr>
        <w:rPr>
          <w:rFonts w:eastAsia="Times New Roman"/>
          <w:szCs w:val="20"/>
          <w:lang w:eastAsia="nl-NL"/>
        </w:rPr>
      </w:pPr>
    </w:p>
    <w:p w:rsidRPr="00D80073" w:rsidR="00D80073" w:rsidP="001D4A37" w:rsidRDefault="007A632A" w14:paraId="534C9E62" w14:textId="77777777">
      <w:pPr>
        <w:spacing w:after="0" w:line="240" w:lineRule="auto"/>
        <w:textAlignment w:val="baseline"/>
        <w:rPr>
          <w:rFonts w:ascii="Segoe UI Black" w:hAnsi="Segoe UI Black" w:eastAsia="Times New Roman" w:cs="Segoe UI"/>
          <w:b/>
          <w:bCs/>
          <w:color w:val="1F4E79"/>
          <w:szCs w:val="20"/>
          <w:lang w:eastAsia="nl-NL"/>
        </w:rPr>
      </w:pPr>
      <w:r>
        <w:rPr>
          <w:rFonts w:ascii="Segoe UI Black" w:hAnsi="Segoe UI Black" w:eastAsia="Times New Roman" w:cs="Segoe UI"/>
          <w:b/>
          <w:bCs/>
          <w:color w:val="1F4E79"/>
          <w:szCs w:val="20"/>
          <w:lang w:eastAsia="nl-NL"/>
        </w:rPr>
        <w:t>1</w:t>
      </w:r>
      <w:r w:rsidRPr="00D80073" w:rsidR="00D80073">
        <w:rPr>
          <w:rFonts w:ascii="Segoe UI Black" w:hAnsi="Segoe UI Black" w:eastAsia="Times New Roman" w:cs="Segoe UI"/>
          <w:b/>
          <w:bCs/>
          <w:color w:val="1F4E79"/>
          <w:szCs w:val="20"/>
          <w:lang w:eastAsia="nl-NL"/>
        </w:rPr>
        <w:t>. Opdracht: oefenen met een merge-conflict </w:t>
      </w:r>
    </w:p>
    <w:p w:rsidRPr="00D80073" w:rsidR="00D80073" w:rsidP="00D80073" w:rsidRDefault="00D80073" w14:paraId="3D650612"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We gaan verder in de tweetallen van opdracht 3. Had je het ontstane merge-conflict nog niet opgelost? Doe dit eerste. Student B moet dit doen. </w:t>
      </w:r>
    </w:p>
    <w:p w:rsidRPr="00D80073" w:rsidR="00D80073" w:rsidP="00D80073" w:rsidRDefault="00D80073" w14:paraId="67A6ACAA"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Ga dan verder met de volgende opdrachten. Let goed op de volgorde! </w:t>
      </w:r>
    </w:p>
    <w:p w:rsidRPr="00D80073" w:rsidR="00D80073" w:rsidP="00EB2288" w:rsidRDefault="00D80073" w14:paraId="003AE495" w14:textId="77777777">
      <w:pPr>
        <w:numPr>
          <w:ilvl w:val="0"/>
          <w:numId w:val="76"/>
        </w:numPr>
        <w:spacing w:after="0" w:line="240" w:lineRule="auto"/>
        <w:ind w:firstLine="0"/>
        <w:textAlignment w:val="baseline"/>
        <w:rPr>
          <w:rFonts w:eastAsia="Times New Roman"/>
          <w:szCs w:val="20"/>
          <w:lang w:eastAsia="nl-NL"/>
        </w:rPr>
      </w:pPr>
      <w:r w:rsidRPr="00D80073">
        <w:rPr>
          <w:rFonts w:eastAsia="Times New Roman"/>
          <w:szCs w:val="20"/>
          <w:lang w:eastAsia="nl-NL"/>
        </w:rPr>
        <w:t xml:space="preserve">Jullie gaan beiden iets wijzigen in </w:t>
      </w:r>
      <w:r w:rsidRPr="00D80073">
        <w:rPr>
          <w:rFonts w:ascii="Consolas" w:hAnsi="Consolas" w:eastAsia="Times New Roman"/>
          <w:szCs w:val="20"/>
          <w:lang w:eastAsia="nl-NL"/>
        </w:rPr>
        <w:t>main.py</w:t>
      </w:r>
      <w:r w:rsidRPr="00D80073">
        <w:rPr>
          <w:rFonts w:eastAsia="Times New Roman"/>
          <w:szCs w:val="20"/>
          <w:lang w:eastAsia="nl-NL"/>
        </w:rPr>
        <w:t>, bij het openen van het eerste bestand: </w:t>
      </w:r>
    </w:p>
    <w:p w:rsidRPr="00D80073" w:rsidR="00D80073" w:rsidP="00EB2288" w:rsidRDefault="00D80073" w14:paraId="6E5FCE0A" w14:textId="77777777">
      <w:pPr>
        <w:numPr>
          <w:ilvl w:val="0"/>
          <w:numId w:val="77"/>
        </w:numPr>
        <w:spacing w:after="0" w:line="240" w:lineRule="auto"/>
        <w:ind w:left="1440" w:firstLine="0"/>
        <w:textAlignment w:val="baseline"/>
        <w:rPr>
          <w:rFonts w:eastAsia="Times New Roman"/>
          <w:szCs w:val="20"/>
          <w:lang w:eastAsia="nl-NL"/>
        </w:rPr>
      </w:pPr>
      <w:r w:rsidRPr="00D80073">
        <w:rPr>
          <w:rFonts w:eastAsia="Times New Roman"/>
          <w:szCs w:val="20"/>
          <w:lang w:eastAsia="nl-NL"/>
        </w:rPr>
        <w:t xml:space="preserve">Student A maakt van </w:t>
      </w:r>
      <w:r w:rsidRPr="00D80073">
        <w:rPr>
          <w:rFonts w:ascii="Consolas" w:hAnsi="Consolas" w:eastAsia="Times New Roman"/>
          <w:szCs w:val="20"/>
          <w:lang w:eastAsia="nl-NL"/>
        </w:rPr>
        <w:t>file1</w:t>
      </w:r>
      <w:r w:rsidRPr="00D80073">
        <w:rPr>
          <w:rFonts w:eastAsia="Times New Roman"/>
          <w:szCs w:val="20"/>
          <w:lang w:eastAsia="nl-NL"/>
        </w:rPr>
        <w:t xml:space="preserve"> overal </w:t>
      </w:r>
      <w:r w:rsidRPr="00D80073">
        <w:rPr>
          <w:rFonts w:ascii="Consolas" w:hAnsi="Consolas" w:eastAsia="Times New Roman"/>
          <w:szCs w:val="20"/>
          <w:lang w:eastAsia="nl-NL"/>
        </w:rPr>
        <w:t>file_leeftijd</w:t>
      </w:r>
      <w:r w:rsidRPr="00D80073">
        <w:rPr>
          <w:rFonts w:eastAsia="Times New Roman"/>
          <w:szCs w:val="20"/>
          <w:lang w:eastAsia="nl-NL"/>
        </w:rPr>
        <w:t>. </w:t>
      </w:r>
    </w:p>
    <w:p w:rsidRPr="00D80073" w:rsidR="00D80073" w:rsidP="00EB2288" w:rsidRDefault="00D80073" w14:paraId="6C705263" w14:textId="77777777">
      <w:pPr>
        <w:numPr>
          <w:ilvl w:val="0"/>
          <w:numId w:val="78"/>
        </w:numPr>
        <w:spacing w:after="0" w:line="240" w:lineRule="auto"/>
        <w:ind w:left="1440" w:firstLine="0"/>
        <w:textAlignment w:val="baseline"/>
        <w:rPr>
          <w:rFonts w:eastAsia="Times New Roman"/>
          <w:szCs w:val="20"/>
          <w:lang w:eastAsia="nl-NL"/>
        </w:rPr>
      </w:pPr>
      <w:r w:rsidRPr="00D80073">
        <w:rPr>
          <w:rFonts w:eastAsia="Times New Roman"/>
          <w:szCs w:val="20"/>
          <w:lang w:eastAsia="nl-NL"/>
        </w:rPr>
        <w:t xml:space="preserve">Student B maakt van </w:t>
      </w:r>
      <w:r w:rsidRPr="00D80073">
        <w:rPr>
          <w:rFonts w:ascii="Consolas" w:hAnsi="Consolas" w:eastAsia="Times New Roman"/>
          <w:szCs w:val="20"/>
          <w:lang w:eastAsia="nl-NL"/>
        </w:rPr>
        <w:t>file1</w:t>
      </w:r>
      <w:r w:rsidRPr="00D80073">
        <w:rPr>
          <w:rFonts w:eastAsia="Times New Roman"/>
          <w:szCs w:val="20"/>
          <w:lang w:eastAsia="nl-NL"/>
        </w:rPr>
        <w:t xml:space="preserve"> overal </w:t>
      </w:r>
      <w:r w:rsidRPr="00D80073">
        <w:rPr>
          <w:rFonts w:ascii="Consolas" w:hAnsi="Consolas" w:eastAsia="Times New Roman"/>
          <w:szCs w:val="20"/>
          <w:lang w:eastAsia="nl-NL"/>
        </w:rPr>
        <w:t>file_age</w:t>
      </w:r>
      <w:r w:rsidRPr="00D80073">
        <w:rPr>
          <w:rFonts w:eastAsia="Times New Roman"/>
          <w:szCs w:val="20"/>
          <w:lang w:eastAsia="nl-NL"/>
        </w:rPr>
        <w:t>. </w:t>
      </w:r>
    </w:p>
    <w:p w:rsidRPr="00D80073" w:rsidR="00D80073" w:rsidP="00EB2288" w:rsidRDefault="00D80073" w14:paraId="2C1598D3" w14:textId="77777777">
      <w:pPr>
        <w:numPr>
          <w:ilvl w:val="0"/>
          <w:numId w:val="79"/>
        </w:numPr>
        <w:spacing w:after="0" w:line="240" w:lineRule="auto"/>
        <w:ind w:firstLine="0"/>
        <w:textAlignment w:val="baseline"/>
        <w:rPr>
          <w:rFonts w:eastAsia="Times New Roman"/>
          <w:szCs w:val="20"/>
          <w:lang w:eastAsia="nl-NL"/>
        </w:rPr>
      </w:pPr>
      <w:r w:rsidRPr="00D80073">
        <w:rPr>
          <w:rFonts w:eastAsia="Times New Roman"/>
          <w:szCs w:val="20"/>
          <w:lang w:eastAsia="nl-NL"/>
        </w:rPr>
        <w:t>B commit de wijziging en doet een pull/push. </w:t>
      </w:r>
    </w:p>
    <w:p w:rsidRPr="00D80073" w:rsidR="00D80073" w:rsidP="00EB2288" w:rsidRDefault="00D80073" w14:paraId="5394B00A" w14:textId="77777777">
      <w:pPr>
        <w:numPr>
          <w:ilvl w:val="0"/>
          <w:numId w:val="80"/>
        </w:numPr>
        <w:spacing w:after="0" w:line="240" w:lineRule="auto"/>
        <w:ind w:firstLine="0"/>
        <w:textAlignment w:val="baseline"/>
        <w:rPr>
          <w:rFonts w:eastAsia="Times New Roman"/>
          <w:szCs w:val="20"/>
          <w:lang w:eastAsia="nl-NL"/>
        </w:rPr>
      </w:pPr>
      <w:r w:rsidRPr="00D80073">
        <w:rPr>
          <w:rFonts w:eastAsia="Times New Roman"/>
          <w:szCs w:val="20"/>
          <w:lang w:eastAsia="nl-NL"/>
        </w:rPr>
        <w:t>A commit de wijziging en doet een pull. </w:t>
      </w:r>
    </w:p>
    <w:p w:rsidRPr="00D80073" w:rsidR="00D80073" w:rsidP="00D80073" w:rsidRDefault="00D80073" w14:paraId="0A32643A"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Student A heeft nu een merge-conflict. Vanwege de afgesproken conventies moet de wijziging van student B behouden blijven. Regel dit, commit de merge en push naar GitHub. </w:t>
      </w:r>
    </w:p>
    <w:p w:rsidRPr="00D80073" w:rsidR="00D80073" w:rsidP="00D80073" w:rsidRDefault="00D80073" w14:paraId="4A3BAA76"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D80073" w:rsidP="001D4A37" w:rsidRDefault="00D80073" w14:paraId="6E073CD8" w14:textId="77777777">
      <w:pPr>
        <w:spacing w:after="0" w:line="240" w:lineRule="auto"/>
        <w:textAlignment w:val="baseline"/>
        <w:rPr>
          <w:rFonts w:ascii="Segoe UI Black" w:hAnsi="Segoe UI Black" w:eastAsia="Times New Roman" w:cs="Segoe UI"/>
          <w:b/>
          <w:bCs/>
          <w:color w:val="385623"/>
          <w:szCs w:val="20"/>
          <w:lang w:eastAsia="nl-NL"/>
        </w:rPr>
      </w:pPr>
      <w:r w:rsidRPr="00D80073">
        <w:rPr>
          <w:rFonts w:ascii="Segoe UI Black" w:hAnsi="Segoe UI Black" w:eastAsia="Times New Roman" w:cs="Segoe UI"/>
          <w:b/>
          <w:bCs/>
          <w:color w:val="385623"/>
          <w:szCs w:val="20"/>
          <w:lang w:eastAsia="nl-NL"/>
        </w:rPr>
        <w:t>Volgende week: feedbackmoment </w:t>
      </w:r>
    </w:p>
    <w:p w:rsidRPr="00D80073" w:rsidR="00D80073" w:rsidP="00D80073" w:rsidRDefault="00D80073" w14:paraId="26B60B5A"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Volgende week eindigt de module met een feedbackmoment. Het feedbackmoment bestaat uit een theoretische toets. Voor de toets kun je nog je laatste vragen stellen. Tips voor de voorbereiding: </w:t>
      </w:r>
    </w:p>
    <w:p w:rsidRPr="00D80073" w:rsidR="00D80073" w:rsidP="00EB2288" w:rsidRDefault="00D80073" w14:paraId="30DE504A" w14:textId="77777777">
      <w:pPr>
        <w:numPr>
          <w:ilvl w:val="0"/>
          <w:numId w:val="81"/>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Zorg dat je de termen kent, ze staan hieronder nog eens op een rijtje. </w:t>
      </w:r>
    </w:p>
    <w:p w:rsidRPr="00D80073" w:rsidR="00D80073" w:rsidP="00EB2288" w:rsidRDefault="00D80073" w14:paraId="5BBB037E" w14:textId="77777777">
      <w:pPr>
        <w:numPr>
          <w:ilvl w:val="0"/>
          <w:numId w:val="82"/>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Bekijk alle theorieblokjes, dat zijn de paragrafen met een wijzende vinger en groene kop. </w:t>
      </w:r>
    </w:p>
    <w:p w:rsidRPr="00D80073" w:rsidR="00D80073" w:rsidP="00EB2288" w:rsidRDefault="00D80073" w14:paraId="3081E618" w14:textId="77777777">
      <w:pPr>
        <w:numPr>
          <w:ilvl w:val="0"/>
          <w:numId w:val="82"/>
        </w:numPr>
        <w:spacing w:after="0" w:line="240" w:lineRule="auto"/>
        <w:ind w:left="1080" w:firstLine="0"/>
        <w:textAlignment w:val="baseline"/>
        <w:rPr>
          <w:rFonts w:eastAsia="Times New Roman"/>
          <w:szCs w:val="20"/>
          <w:lang w:eastAsia="nl-NL"/>
        </w:rPr>
      </w:pPr>
      <w:r w:rsidRPr="00D80073">
        <w:rPr>
          <w:rFonts w:eastAsia="Times New Roman"/>
          <w:szCs w:val="20"/>
          <w:lang w:eastAsia="nl-NL"/>
        </w:rPr>
        <w:t xml:space="preserve">De hele kennisclip vat alles nog eens samen; </w:t>
      </w:r>
      <w:hyperlink w:tgtFrame="_blank" w:history="1" r:id="rId36">
        <w:r w:rsidRPr="00D80073">
          <w:rPr>
            <w:rFonts w:eastAsia="Times New Roman"/>
            <w:color w:val="0563C1"/>
            <w:szCs w:val="20"/>
            <w:u w:val="single"/>
            <w:lang w:eastAsia="nl-NL"/>
          </w:rPr>
          <w:t>https://youtu.be/6uM8-jcIeII</w:t>
        </w:r>
      </w:hyperlink>
      <w:r w:rsidRPr="00D80073">
        <w:rPr>
          <w:rFonts w:eastAsia="Times New Roman"/>
          <w:szCs w:val="20"/>
          <w:lang w:eastAsia="nl-NL"/>
        </w:rPr>
        <w:t>.  </w:t>
      </w:r>
    </w:p>
    <w:p w:rsidRPr="00D80073" w:rsidR="00D80073" w:rsidP="00D80073" w:rsidRDefault="00D80073" w14:paraId="02650116"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0"/>
        <w:gridCol w:w="7785"/>
      </w:tblGrid>
      <w:tr w:rsidRPr="00D80073" w:rsidR="00D80073" w:rsidTr="00D80073" w14:paraId="0B893EE5"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77E75EB6"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Git</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02297564"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Een techniek voor versiebeheer en samenwerken aan code. </w:t>
            </w:r>
          </w:p>
        </w:tc>
      </w:tr>
      <w:tr w:rsidRPr="00D80073" w:rsidR="00D80073" w:rsidTr="00D80073" w14:paraId="0F432212"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2B3E8833"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GitHub</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18FBCF0F"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Een website waarop je Git-repository’s kunt delen </w:t>
            </w:r>
          </w:p>
        </w:tc>
      </w:tr>
      <w:tr w:rsidRPr="00D80073" w:rsidR="00D80073" w:rsidTr="00D80073" w14:paraId="0C9AFECA"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1D7EBD6F"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GitHub Desktop</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2235FF97"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 xml:space="preserve">Een programma om Git te gebruiken op je computer (Git is zelf een programma dat alleen op de </w:t>
            </w:r>
            <w:r w:rsidRPr="00D80073">
              <w:rPr>
                <w:rFonts w:eastAsia="Times New Roman"/>
                <w:i/>
                <w:iCs/>
                <w:szCs w:val="20"/>
                <w:lang w:eastAsia="nl-NL"/>
              </w:rPr>
              <w:t>command line</w:t>
            </w:r>
            <w:r w:rsidRPr="00D80073">
              <w:rPr>
                <w:rFonts w:eastAsia="Times New Roman"/>
                <w:szCs w:val="20"/>
                <w:lang w:eastAsia="nl-NL"/>
              </w:rPr>
              <w:t xml:space="preserve"> werkt, daarbovenop gebruiken we dus GitHub Desktop zodat je gewoon op een knop kunt drukken in plaats van commando’s te onthouden). </w:t>
            </w:r>
          </w:p>
        </w:tc>
      </w:tr>
      <w:tr w:rsidRPr="00D80073" w:rsidR="00D80073" w:rsidTr="00D80073" w14:paraId="05A6A470"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312D4CAF"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Codebase</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31E3A7BC"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Alle code en bestanden van één project of opdracht. </w:t>
            </w:r>
          </w:p>
        </w:tc>
      </w:tr>
      <w:tr w:rsidRPr="00D80073" w:rsidR="00D80073" w:rsidTr="00D80073" w14:paraId="61A3EEE0"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64FF234E"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Repository</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2AFA5BE3"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Een map die onder controle staat van Git. </w:t>
            </w:r>
          </w:p>
        </w:tc>
      </w:tr>
      <w:tr w:rsidRPr="00D80073" w:rsidR="00D80073" w:rsidTr="00D80073" w14:paraId="54526261"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690FF84A"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Fork</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24B524D2"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Een afsplitsing of kopie van een repository. </w:t>
            </w:r>
          </w:p>
        </w:tc>
      </w:tr>
      <w:tr w:rsidRPr="00D80073" w:rsidR="00D80073" w:rsidTr="00D80073" w14:paraId="6FDE582E"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77951820"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Commit</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2DCB6B41"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Het vastleggen van je wijzigingen. </w:t>
            </w:r>
          </w:p>
        </w:tc>
      </w:tr>
      <w:tr w:rsidRPr="00D80073" w:rsidR="00D80073" w:rsidTr="00D80073" w14:paraId="2F4359B1"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3FE9C60F"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Pull</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06601647"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 xml:space="preserve">Code downloaden van GitHub. Als iemand anders wijzigingen op GitHub heeft gezet, kun je die met een </w:t>
            </w:r>
            <w:r w:rsidRPr="00D80073">
              <w:rPr>
                <w:rFonts w:eastAsia="Times New Roman"/>
                <w:i/>
                <w:iCs/>
                <w:szCs w:val="20"/>
                <w:lang w:eastAsia="nl-NL"/>
              </w:rPr>
              <w:t>pull</w:t>
            </w:r>
            <w:r w:rsidRPr="00D80073">
              <w:rPr>
                <w:rFonts w:eastAsia="Times New Roman"/>
                <w:szCs w:val="20"/>
                <w:lang w:eastAsia="nl-NL"/>
              </w:rPr>
              <w:t xml:space="preserve"> binnenhalen. Volgende les meer over dit principe. </w:t>
            </w:r>
          </w:p>
        </w:tc>
      </w:tr>
      <w:tr w:rsidRPr="00D80073" w:rsidR="00D80073" w:rsidTr="00D80073" w14:paraId="239149EA"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45D4A21C"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Push</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095BD89A"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 xml:space="preserve">Code uploaden naar GitHub. De commits die jij hebt gemaakt kun je zo online zetten. Bijvoorbeeld zodat een teamgenoot ze kan bekijken en </w:t>
            </w:r>
            <w:r w:rsidRPr="00D80073">
              <w:rPr>
                <w:rFonts w:eastAsia="Times New Roman"/>
                <w:i/>
                <w:iCs/>
                <w:szCs w:val="20"/>
                <w:lang w:eastAsia="nl-NL"/>
              </w:rPr>
              <w:t>pullen</w:t>
            </w:r>
            <w:r w:rsidRPr="00D80073">
              <w:rPr>
                <w:rFonts w:eastAsia="Times New Roman"/>
                <w:szCs w:val="20"/>
                <w:lang w:eastAsia="nl-NL"/>
              </w:rPr>
              <w:t>. </w:t>
            </w:r>
          </w:p>
        </w:tc>
      </w:tr>
      <w:tr w:rsidRPr="00D80073" w:rsidR="00D80073" w:rsidTr="00D80073" w14:paraId="254FB519" w14:textId="77777777">
        <w:trPr>
          <w:trHeight w:val="300"/>
        </w:trPr>
        <w:tc>
          <w:tcPr>
            <w:tcW w:w="1830" w:type="dxa"/>
            <w:tcBorders>
              <w:top w:val="single" w:color="auto" w:sz="6" w:space="0"/>
              <w:left w:val="nil"/>
              <w:bottom w:val="single" w:color="auto" w:sz="6" w:space="0"/>
              <w:right w:val="nil"/>
            </w:tcBorders>
            <w:shd w:val="clear" w:color="auto" w:fill="auto"/>
            <w:hideMark/>
          </w:tcPr>
          <w:p w:rsidRPr="00D80073" w:rsidR="00D80073" w:rsidP="00D80073" w:rsidRDefault="00D80073" w14:paraId="17CD51CE"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b/>
                <w:bCs/>
                <w:szCs w:val="20"/>
                <w:lang w:eastAsia="nl-NL"/>
              </w:rPr>
              <w:t>Merge-conflict</w:t>
            </w:r>
            <w:r w:rsidRPr="00D80073">
              <w:rPr>
                <w:rFonts w:eastAsia="Times New Roman"/>
                <w:szCs w:val="20"/>
                <w:lang w:eastAsia="nl-NL"/>
              </w:rPr>
              <w:t> </w:t>
            </w:r>
          </w:p>
        </w:tc>
        <w:tc>
          <w:tcPr>
            <w:tcW w:w="7785" w:type="dxa"/>
            <w:tcBorders>
              <w:top w:val="single" w:color="auto" w:sz="6" w:space="0"/>
              <w:left w:val="nil"/>
              <w:bottom w:val="single" w:color="auto" w:sz="6" w:space="0"/>
              <w:right w:val="nil"/>
            </w:tcBorders>
            <w:shd w:val="clear" w:color="auto" w:fill="auto"/>
            <w:hideMark/>
          </w:tcPr>
          <w:p w:rsidRPr="00D80073" w:rsidR="00D80073" w:rsidP="00D80073" w:rsidRDefault="00D80073" w14:paraId="3AC7FD5D" w14:textId="77777777">
            <w:pPr>
              <w:spacing w:after="0" w:line="240" w:lineRule="auto"/>
              <w:textAlignment w:val="baseline"/>
              <w:rPr>
                <w:rFonts w:ascii="Times New Roman" w:hAnsi="Times New Roman" w:eastAsia="Times New Roman" w:cs="Times New Roman"/>
                <w:sz w:val="24"/>
                <w:szCs w:val="24"/>
                <w:lang w:eastAsia="nl-NL"/>
              </w:rPr>
            </w:pPr>
            <w:r w:rsidRPr="00D80073">
              <w:rPr>
                <w:rFonts w:eastAsia="Times New Roman"/>
                <w:szCs w:val="20"/>
                <w:lang w:eastAsia="nl-NL"/>
              </w:rPr>
              <w:t>Git kan de wijzigingen niet automatisch samenvoegen, en geeft daar een melding over. Dit is géén foutmelding, zie het als het een roep om hulp van Git. Je moet nu handmatig gaan bepalen welke versie van de regel behouden moet blijven. Dit doe je in overleg. </w:t>
            </w:r>
          </w:p>
        </w:tc>
      </w:tr>
    </w:tbl>
    <w:p w:rsidR="00D80073" w:rsidP="00D80073" w:rsidRDefault="00D80073" w14:paraId="7DE35187" w14:textId="77777777">
      <w:pPr>
        <w:spacing w:after="0" w:line="240" w:lineRule="auto"/>
        <w:textAlignment w:val="baseline"/>
        <w:rPr>
          <w:rFonts w:eastAsia="Times New Roman"/>
          <w:szCs w:val="20"/>
          <w:lang w:eastAsia="nl-NL"/>
        </w:rPr>
      </w:pPr>
      <w:r w:rsidRPr="00D80073">
        <w:rPr>
          <w:rFonts w:eastAsia="Times New Roman"/>
          <w:szCs w:val="20"/>
          <w:lang w:eastAsia="nl-NL"/>
        </w:rPr>
        <w:t> </w:t>
      </w:r>
    </w:p>
    <w:p w:rsidR="00C13697" w:rsidRDefault="00C13697" w14:paraId="14BB92E5" w14:textId="77777777">
      <w:pPr>
        <w:rPr>
          <w:rFonts w:ascii="Arial Black" w:hAnsi="Arial Black" w:eastAsiaTheme="majorEastAsia"/>
          <w:b/>
          <w:bCs/>
          <w:sz w:val="22"/>
          <w:szCs w:val="26"/>
          <w:lang w:eastAsia="nl-NL"/>
        </w:rPr>
      </w:pPr>
      <w:bookmarkStart w:name="_Toc157413980" w:id="19"/>
      <w:r>
        <w:rPr>
          <w:lang w:eastAsia="nl-NL"/>
        </w:rPr>
        <w:br w:type="page"/>
      </w:r>
    </w:p>
    <w:p w:rsidRPr="00D80073" w:rsidR="00C13697" w:rsidP="00C13697" w:rsidRDefault="00C13697" w14:paraId="7AFF0F90" w14:textId="77777777">
      <w:pPr>
        <w:pStyle w:val="Kop2"/>
        <w:rPr>
          <w:rFonts w:ascii="Segoe UI" w:hAnsi="Segoe UI" w:cs="Segoe UI"/>
          <w:sz w:val="18"/>
          <w:szCs w:val="18"/>
          <w:lang w:eastAsia="nl-NL"/>
        </w:rPr>
      </w:pPr>
      <w:r w:rsidRPr="00D80073">
        <w:rPr>
          <w:lang w:eastAsia="nl-NL"/>
        </w:rPr>
        <w:t xml:space="preserve">3. Afronding </w:t>
      </w:r>
      <w:r>
        <w:rPr>
          <w:lang w:eastAsia="nl-NL"/>
        </w:rPr>
        <w:t xml:space="preserve">theorie </w:t>
      </w:r>
      <w:r w:rsidRPr="00D80073">
        <w:rPr>
          <w:lang w:eastAsia="nl-NL"/>
        </w:rPr>
        <w:t>module</w:t>
      </w:r>
      <w:bookmarkEnd w:id="19"/>
      <w:r w:rsidRPr="00D80073">
        <w:rPr>
          <w:lang w:eastAsia="nl-NL"/>
        </w:rPr>
        <w:t> </w:t>
      </w:r>
    </w:p>
    <w:p w:rsidRPr="00D80073" w:rsidR="00C13697" w:rsidP="00C13697" w:rsidRDefault="00C13697" w14:paraId="2605063E"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In deze les staan drie dingen op het programma: </w:t>
      </w:r>
    </w:p>
    <w:p w:rsidRPr="00D80073" w:rsidR="00C13697" w:rsidP="00C13697" w:rsidRDefault="00C13697" w14:paraId="29CD46FA"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30 min – doornemen inleveropdrachten, laatste vragenronde </w:t>
      </w:r>
    </w:p>
    <w:p w:rsidRPr="00D80073" w:rsidR="00C13697" w:rsidP="00C13697" w:rsidRDefault="00C13697" w14:paraId="43289F1D"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30 min – feedbackmoment </w:t>
      </w:r>
    </w:p>
    <w:p w:rsidR="00C13697" w:rsidP="00C13697" w:rsidRDefault="00C13697" w14:paraId="086D0184" w14:textId="77777777">
      <w:pPr>
        <w:spacing w:after="0" w:line="240" w:lineRule="auto"/>
        <w:textAlignment w:val="baseline"/>
        <w:rPr>
          <w:rFonts w:eastAsia="Times New Roman"/>
          <w:szCs w:val="20"/>
          <w:lang w:eastAsia="nl-NL"/>
        </w:rPr>
      </w:pPr>
      <w:r w:rsidRPr="00D80073">
        <w:rPr>
          <w:rFonts w:eastAsia="Times New Roman"/>
          <w:szCs w:val="20"/>
          <w:lang w:eastAsia="nl-NL"/>
        </w:rPr>
        <w:t>30 min – nabespreken toetsvragen </w:t>
      </w:r>
    </w:p>
    <w:p w:rsidR="00C13697" w:rsidP="00C13697" w:rsidRDefault="00C13697" w14:paraId="58DFE098" w14:textId="77777777">
      <w:pPr>
        <w:spacing w:after="0" w:line="240" w:lineRule="auto"/>
        <w:textAlignment w:val="baseline"/>
        <w:rPr>
          <w:rFonts w:eastAsia="Times New Roman"/>
          <w:szCs w:val="20"/>
          <w:lang w:eastAsia="nl-NL"/>
        </w:rPr>
      </w:pPr>
    </w:p>
    <w:p w:rsidRPr="00D80073" w:rsidR="00C13697" w:rsidP="00C13697" w:rsidRDefault="00C13697" w14:paraId="1FB8178A" w14:textId="77777777">
      <w:pPr>
        <w:spacing w:after="0" w:line="240" w:lineRule="auto"/>
        <w:textAlignment w:val="baseline"/>
        <w:rPr>
          <w:rFonts w:ascii="Segoe UI" w:hAnsi="Segoe UI" w:eastAsia="Times New Roman" w:cs="Segoe UI"/>
          <w:b/>
          <w:bCs/>
          <w:sz w:val="18"/>
          <w:szCs w:val="18"/>
          <w:lang w:eastAsia="nl-NL"/>
        </w:rPr>
      </w:pPr>
    </w:p>
    <w:p w:rsidRPr="00D80073" w:rsidR="00C13697" w:rsidP="00C13697" w:rsidRDefault="00C13697" w14:paraId="746BC752"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Pr="00D80073" w:rsidR="00C13697" w:rsidP="00D80073" w:rsidRDefault="00C13697" w14:paraId="65CA8BD9" w14:textId="77777777">
      <w:pPr>
        <w:spacing w:after="0" w:line="240" w:lineRule="auto"/>
        <w:textAlignment w:val="baseline"/>
        <w:rPr>
          <w:rFonts w:ascii="Segoe UI" w:hAnsi="Segoe UI" w:eastAsia="Times New Roman" w:cs="Segoe UI"/>
          <w:sz w:val="18"/>
          <w:szCs w:val="18"/>
          <w:lang w:eastAsia="nl-NL"/>
        </w:rPr>
      </w:pPr>
    </w:p>
    <w:p w:rsidRPr="00D80073" w:rsidR="00D80073" w:rsidP="00D80073" w:rsidRDefault="00D80073" w14:paraId="2663F5CD" w14:textId="77777777">
      <w:pPr>
        <w:spacing w:after="0" w:line="240" w:lineRule="auto"/>
        <w:textAlignment w:val="baseline"/>
        <w:rPr>
          <w:rFonts w:ascii="Segoe UI" w:hAnsi="Segoe UI" w:eastAsia="Times New Roman" w:cs="Segoe UI"/>
          <w:sz w:val="18"/>
          <w:szCs w:val="18"/>
          <w:lang w:eastAsia="nl-NL"/>
        </w:rPr>
      </w:pPr>
      <w:r w:rsidRPr="00D80073">
        <w:rPr>
          <w:rFonts w:eastAsia="Times New Roman"/>
          <w:szCs w:val="20"/>
          <w:lang w:eastAsia="nl-NL"/>
        </w:rPr>
        <w:t> </w:t>
      </w:r>
    </w:p>
    <w:p w:rsidR="00F9357F" w:rsidP="00DB6BC3" w:rsidRDefault="00F3664C" w14:paraId="63D97783" w14:textId="77777777">
      <w:pPr>
        <w:pStyle w:val="Kop1"/>
      </w:pPr>
      <w:r>
        <w:br w:type="page"/>
      </w:r>
    </w:p>
    <w:p w:rsidR="00F9357F" w:rsidP="00F9357F" w:rsidRDefault="00F9357F" w14:paraId="28CAC5B7" w14:textId="77777777"/>
    <w:p w:rsidR="00F9357F" w:rsidP="00DB6BC3" w:rsidRDefault="00C13697" w14:paraId="060FD141" w14:textId="77777777">
      <w:pPr>
        <w:pStyle w:val="Kop1"/>
      </w:pPr>
      <w:bookmarkStart w:name="_Toc103937076" w:id="20"/>
      <w:bookmarkStart w:name="_Toc157413990" w:id="21"/>
      <w:bookmarkStart w:name="_Toc157876499" w:id="22"/>
      <w:r>
        <w:t>4</w:t>
      </w:r>
      <w:r w:rsidR="00F9357F">
        <w:t>. Werken in de praktijk</w:t>
      </w:r>
      <w:bookmarkEnd w:id="20"/>
      <w:bookmarkEnd w:id="21"/>
      <w:bookmarkEnd w:id="22"/>
    </w:p>
    <w:p w:rsidR="00F9357F" w:rsidP="00F9357F" w:rsidRDefault="00F9357F" w14:paraId="27DB60F0" w14:textId="77777777">
      <w:pPr>
        <w:pStyle w:val="Kop3-theorie"/>
        <w:numPr>
          <w:ilvl w:val="0"/>
          <w:numId w:val="84"/>
        </w:numPr>
        <w:spacing w:line="240" w:lineRule="auto"/>
        <w:ind w:left="17" w:hanging="357"/>
      </w:pPr>
      <w:r>
        <w:t>1. Het V-model</w:t>
      </w:r>
    </w:p>
    <w:p w:rsidR="00F9357F" w:rsidP="00F9357F" w:rsidRDefault="00F9357F" w14:paraId="2622A51D" w14:textId="77777777">
      <w:r>
        <w:t>Om te begrijpen waar we mee aan de slag gaan, werpen we een nieuwe blik op het V-model. Het V-model legt vast hoe we een praktijkopdracht altijd aanpakken. Aan de binnenkant staan de grote stappen beschreven: plannen, ontwerpen, realiseren, testen en opleveren. Aan de buitenkant staan bolletjes met alle activiteiten die bij zo’n stap horen. Je kunt dus zien dat bij “plannen” onder andere een interview en een taakverdeling horen. Je doet niet altijd álle stappen en activiteiten bij iedere opdracht.</w:t>
      </w:r>
    </w:p>
    <w:p w:rsidRPr="00CC5E02" w:rsidR="00F9357F" w:rsidP="00F9357F" w:rsidRDefault="00F9357F" w14:paraId="1A251FC8" w14:textId="77777777">
      <w:pPr>
        <w:spacing w:after="0"/>
        <w:rPr>
          <w:i/>
          <w:iCs/>
        </w:rPr>
      </w:pPr>
      <w:r>
        <w:rPr>
          <w:noProof/>
        </w:rPr>
        <w:drawing>
          <wp:anchor distT="0" distB="0" distL="114300" distR="114300" simplePos="0" relativeHeight="251665409" behindDoc="0" locked="0" layoutInCell="1" allowOverlap="1" wp14:anchorId="14251171" wp14:editId="6D1AD572">
            <wp:simplePos x="0" y="0"/>
            <wp:positionH relativeFrom="margin">
              <wp:align>center</wp:align>
            </wp:positionH>
            <wp:positionV relativeFrom="paragraph">
              <wp:posOffset>161290</wp:posOffset>
            </wp:positionV>
            <wp:extent cx="6650355" cy="3825240"/>
            <wp:effectExtent l="0" t="0" r="0" b="3810"/>
            <wp:wrapTopAndBottom/>
            <wp:docPr id="35" name="Afbeelding 35" descr="Afbeelding met schermopname, cirkel, tekst, Kleurrijkheid&#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fbeelding 35" descr="Afbeelding met schermopname, cirkel, tekst, Kleurrijkheid&#10;&#10;Automatisch gegenereerde beschrijvi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50355" cy="3825240"/>
                    </a:xfrm>
                    <a:prstGeom prst="rect">
                      <a:avLst/>
                    </a:prstGeom>
                  </pic:spPr>
                </pic:pic>
              </a:graphicData>
            </a:graphic>
            <wp14:sizeRelH relativeFrom="page">
              <wp14:pctWidth>0</wp14:pctWidth>
            </wp14:sizeRelH>
            <wp14:sizeRelV relativeFrom="page">
              <wp14:pctHeight>0</wp14:pctHeight>
            </wp14:sizeRelV>
          </wp:anchor>
        </w:drawing>
      </w:r>
      <w:r w:rsidRPr="00CC5E02">
        <w:rPr>
          <w:i/>
          <w:iCs/>
        </w:rPr>
        <w:t>V-model</w:t>
      </w:r>
      <w:r>
        <w:rPr>
          <w:i/>
          <w:iCs/>
        </w:rPr>
        <w:t xml:space="preserve"> zoals in Blok B gehanteerd</w:t>
      </w:r>
      <w:r w:rsidRPr="00CC5E02">
        <w:rPr>
          <w:i/>
          <w:iCs/>
        </w:rPr>
        <w:t>:</w:t>
      </w:r>
    </w:p>
    <w:p w:rsidR="00F9357F" w:rsidP="00F9357F" w:rsidRDefault="00F9357F" w14:paraId="1D40F1C2" w14:textId="77777777"/>
    <w:p w:rsidR="00F9357F" w:rsidP="00F9357F" w:rsidRDefault="00F9357F" w14:paraId="5F87587F" w14:textId="77777777">
      <w:r>
        <w:t>In de komende hoofdstukken gaan we deze activiteiten uit het model bespreken:</w:t>
      </w:r>
    </w:p>
    <w:p w:rsidR="00F9357F" w:rsidP="00F9357F" w:rsidRDefault="00F9357F" w14:paraId="665AE2BE" w14:textId="77777777">
      <w:pPr>
        <w:pStyle w:val="Lijstalinea"/>
        <w:numPr>
          <w:ilvl w:val="0"/>
          <w:numId w:val="85"/>
        </w:numPr>
      </w:pPr>
      <w:r>
        <w:t>11.02 – Brainstorm</w:t>
      </w:r>
    </w:p>
    <w:p w:rsidR="00F9357F" w:rsidP="00F9357F" w:rsidRDefault="00F9357F" w14:paraId="47B96E5C" w14:textId="77777777">
      <w:pPr>
        <w:pStyle w:val="Lijstalinea"/>
        <w:numPr>
          <w:ilvl w:val="0"/>
          <w:numId w:val="85"/>
        </w:numPr>
      </w:pPr>
      <w:r>
        <w:t>11.06 – Interview</w:t>
      </w:r>
    </w:p>
    <w:p w:rsidR="00F9357F" w:rsidP="00F9357F" w:rsidRDefault="00F9357F" w14:paraId="2FCBA95F" w14:textId="77777777">
      <w:pPr>
        <w:pStyle w:val="Lijstalinea"/>
        <w:numPr>
          <w:ilvl w:val="0"/>
          <w:numId w:val="85"/>
        </w:numPr>
      </w:pPr>
      <w:r>
        <w:t>11.09 – Taakverdeling</w:t>
      </w:r>
    </w:p>
    <w:p w:rsidR="00F9357F" w:rsidP="00F9357F" w:rsidRDefault="00F9357F" w14:paraId="332D7535" w14:textId="77777777">
      <w:pPr>
        <w:pStyle w:val="Lijstalinea"/>
        <w:numPr>
          <w:ilvl w:val="0"/>
          <w:numId w:val="85"/>
        </w:numPr>
      </w:pPr>
      <w:r>
        <w:t>13.02 – Overleg / stand-up</w:t>
      </w:r>
    </w:p>
    <w:p w:rsidR="00F9357F" w:rsidP="00F9357F" w:rsidRDefault="00F9357F" w14:paraId="71F647F8" w14:textId="77777777">
      <w:r>
        <w:t>Ofwel, van “we hebben net de opdracht gehoord” via “het is duidelijk wat er moet gebeuren” naar “samenwerken en de taakverdeling bijhouden”.</w:t>
      </w:r>
    </w:p>
    <w:p w:rsidR="00F9357F" w:rsidP="00F9357F" w:rsidRDefault="00F9357F" w14:paraId="1033ED82" w14:textId="77777777">
      <w:pPr>
        <w:pStyle w:val="H3Theorie"/>
      </w:pPr>
      <w:r>
        <w:t>2. Agile werken</w:t>
      </w:r>
    </w:p>
    <w:p w:rsidR="00F9357F" w:rsidP="00F9357F" w:rsidRDefault="00F9357F" w14:paraId="332B43CF" w14:textId="77777777">
      <w:r>
        <w:t>Die stappen van begin tot eind kun je -overdreven gezegd- op twee manieren aanpakken:</w:t>
      </w:r>
    </w:p>
    <w:p w:rsidR="00F9357F" w:rsidP="00F9357F" w:rsidRDefault="00F9357F" w14:paraId="1DD51CCA" w14:textId="77777777">
      <w:pPr>
        <w:pStyle w:val="Lijstalinea"/>
        <w:numPr>
          <w:ilvl w:val="0"/>
          <w:numId w:val="86"/>
        </w:numPr>
      </w:pPr>
      <w:r>
        <w:t>Je maakt éénmaal een planning en ontwerp en houdt daar het hele project aan vast. Je weet heel zeker wat je gaat doen, maar je project is ook lastig bij te sturen. Het wordt een soort olietanker die niet meer van richting te veranderen is. En we weten uit ervaring dat je niet vaak in één keer de juiste richting te pakken hebt.</w:t>
      </w:r>
    </w:p>
    <w:p w:rsidR="00F9357F" w:rsidP="00F9357F" w:rsidRDefault="00F9357F" w14:paraId="13BE3AE4" w14:textId="77777777">
      <w:pPr>
        <w:pStyle w:val="Lijstalinea"/>
      </w:pPr>
    </w:p>
    <w:p w:rsidRPr="00847BD4" w:rsidR="00F9357F" w:rsidP="00F9357F" w:rsidRDefault="00F9357F" w14:paraId="03E5F793" w14:textId="77777777">
      <w:pPr>
        <w:pStyle w:val="Lijstalinea"/>
        <w:numPr>
          <w:ilvl w:val="0"/>
          <w:numId w:val="86"/>
        </w:numPr>
      </w:pPr>
      <w:r>
        <w:t>Je plant en ontwerpt een klein stukje van de opdracht. Dat maak je, en als het in de goede richting gaat dan plan je het volgende stuk. Je kunt makkelijker bijsturen, maar je moet wel goed overleggen over je welke kant je dan op gaat. Vergelijk het met een zeilschip; dat stuurt makkelijker dan die olietanker, maar als iemand in zijn eentje aan wat touwen trekt zonder overleg komt het niet goed.</w:t>
      </w:r>
      <w:r>
        <w:tab/>
      </w:r>
    </w:p>
    <w:p w:rsidR="00F9357F" w:rsidP="00F9357F" w:rsidRDefault="00F9357F" w14:paraId="28578577" w14:textId="77777777">
      <w:r>
        <w:t xml:space="preserve">Die laatste werkwijze noemen we </w:t>
      </w:r>
      <w:r w:rsidRPr="00316B9B">
        <w:rPr>
          <w:i/>
          <w:iCs/>
        </w:rPr>
        <w:t>agile</w:t>
      </w:r>
      <w:r>
        <w:t xml:space="preserve"> werken (letterlijk: wendbaar). Je ziet dit ook verbeeld in het V-model door de pijlen die terugwijzen; voordat een opdracht voorbij is ga je meerdere keren het cirkeltje rond van plannen &gt; ontwerpen &gt; realiseren &gt; testen.</w:t>
      </w:r>
    </w:p>
    <w:p w:rsidR="00F9357F" w:rsidP="00F9357F" w:rsidRDefault="00F9357F" w14:paraId="40A7EF83" w14:textId="77777777">
      <w:r>
        <w:t xml:space="preserve">Niet geheel toevallig gaat </w:t>
      </w:r>
      <w:r w:rsidRPr="00D16224">
        <w:rPr>
          <w:i/>
          <w:iCs/>
        </w:rPr>
        <w:t>agile</w:t>
      </w:r>
      <w:r>
        <w:t xml:space="preserve"> werken goed samen met onze Git-werkwijze en bijvoorbeeld het planbord dat je hebt leren gebruiken met drie kolommen.</w:t>
      </w:r>
    </w:p>
    <w:p w:rsidR="00F9357F" w:rsidP="00F9357F" w:rsidRDefault="00F9357F" w14:paraId="059C40CC" w14:textId="77777777"/>
    <w:p w:rsidR="00F9357F" w:rsidP="00F9357F" w:rsidRDefault="00F9357F" w14:paraId="566E7B2B" w14:textId="77777777">
      <w:pPr>
        <w:pStyle w:val="H3Theorie"/>
      </w:pPr>
      <w:r>
        <w:t xml:space="preserve">3. Pijlers van </w:t>
      </w:r>
      <w:r w:rsidRPr="006D35AE">
        <w:rPr>
          <w:i/>
          <w:iCs/>
        </w:rPr>
        <w:t>agile</w:t>
      </w:r>
      <w:r>
        <w:t xml:space="preserve"> werken</w:t>
      </w:r>
    </w:p>
    <w:p w:rsidRPr="00C46D64" w:rsidR="00F9357F" w:rsidP="00F9357F" w:rsidRDefault="00F9357F" w14:paraId="67780F23" w14:textId="77777777">
      <w:r>
        <w:t xml:space="preserve">Er zijn veel manieren om </w:t>
      </w:r>
      <w:r>
        <w:rPr>
          <w:i/>
          <w:iCs/>
        </w:rPr>
        <w:t>agile</w:t>
      </w:r>
      <w:r>
        <w:t xml:space="preserve"> te werken, maar ze hebben allemaal een aantal dingen gemeen:</w:t>
      </w:r>
    </w:p>
    <w:p w:rsidR="00F9357F" w:rsidP="00F9357F" w:rsidRDefault="00F9357F" w14:paraId="03E9AED9" w14:textId="77777777">
      <w:pPr>
        <w:pStyle w:val="Lijstalinea"/>
        <w:numPr>
          <w:ilvl w:val="0"/>
          <w:numId w:val="87"/>
        </w:numPr>
      </w:pPr>
      <w:r>
        <w:t>Vaak opleveren van werkende onderdelen (niet pas op het einde, maar bijv. iedere twee weken).</w:t>
      </w:r>
    </w:p>
    <w:p w:rsidR="00F9357F" w:rsidP="00F9357F" w:rsidRDefault="00F9357F" w14:paraId="36E57B59" w14:textId="77777777">
      <w:pPr>
        <w:pStyle w:val="Lijstalinea"/>
        <w:numPr>
          <w:ilvl w:val="0"/>
          <w:numId w:val="87"/>
        </w:numPr>
      </w:pPr>
      <w:r>
        <w:t>Voortgang wordt gemeten aan de hand van werkende onderdelen (‘bijna af’ telt dus niet).</w:t>
      </w:r>
    </w:p>
    <w:p w:rsidR="00F9357F" w:rsidP="00F9357F" w:rsidRDefault="00F9357F" w14:paraId="1CB9C7DF" w14:textId="77777777">
      <w:pPr>
        <w:pStyle w:val="Lijstalinea"/>
        <w:numPr>
          <w:ilvl w:val="0"/>
          <w:numId w:val="87"/>
        </w:numPr>
      </w:pPr>
      <w:r>
        <w:t>Klanttevredenheid staat voorop, er is veel contact met de klant (dus niet alleen aan begin en eind).</w:t>
      </w:r>
    </w:p>
    <w:p w:rsidR="00F9357F" w:rsidP="00F9357F" w:rsidRDefault="00F9357F" w14:paraId="1E3574E1" w14:textId="77777777">
      <w:pPr>
        <w:pStyle w:val="Lijstalinea"/>
        <w:numPr>
          <w:ilvl w:val="0"/>
          <w:numId w:val="87"/>
        </w:numPr>
      </w:pPr>
      <w:r>
        <w:t>Wijzigingen zijn welkom; daarom plan je niet alles helemaal vooruit.</w:t>
      </w:r>
    </w:p>
    <w:p w:rsidR="00F9357F" w:rsidP="00F9357F" w:rsidRDefault="00F9357F" w14:paraId="03D19E6E" w14:textId="77777777">
      <w:pPr>
        <w:pStyle w:val="Lijstalinea"/>
        <w:numPr>
          <w:ilvl w:val="0"/>
          <w:numId w:val="87"/>
        </w:numPr>
      </w:pPr>
      <w:r>
        <w:t>Dagelijks werkoverleg met alle teamleden (zodat je op de hoogte bent en kunt bijsturen).</w:t>
      </w:r>
    </w:p>
    <w:p w:rsidR="00F9357F" w:rsidP="00F9357F" w:rsidRDefault="00F9357F" w14:paraId="1BB78867" w14:textId="77777777"/>
    <w:p w:rsidR="00F9357F" w:rsidP="00DB6BC3" w:rsidRDefault="00F9357F" w14:paraId="6AF891DC" w14:textId="77777777">
      <w:pPr>
        <w:pStyle w:val="H3Theorie"/>
        <w:ind w:left="17" w:hanging="357"/>
      </w:pPr>
      <w:r>
        <w:t xml:space="preserve">4. Meer over </w:t>
      </w:r>
      <w:r w:rsidRPr="00DB6BC3">
        <w:t>agile</w:t>
      </w:r>
    </w:p>
    <w:p w:rsidR="00F9357F" w:rsidP="00F9357F" w:rsidRDefault="00F9357F" w14:paraId="5D0098D6" w14:textId="77777777">
      <w:pPr>
        <w:spacing w:after="0"/>
      </w:pPr>
      <w:r>
        <w:t xml:space="preserve">In de laatste twintig jaar is de </w:t>
      </w:r>
      <w:r w:rsidRPr="00480F07">
        <w:rPr>
          <w:i/>
          <w:iCs/>
        </w:rPr>
        <w:t>Agile</w:t>
      </w:r>
      <w:r>
        <w:t xml:space="preserve"> manier van werken gemeengoed geworden in de developers-wereld. Deze manier van werken gaan wij verder ontdekken de aankomende 4 weken. Jullie gaan aan de slag in een team van drie studenten en werken aan een prototype voor een website. We gaan zo Agile (wendbaar, flexibel) te werk wat maar één doel dient:</w:t>
      </w:r>
    </w:p>
    <w:p w:rsidR="00F9357F" w:rsidP="00F9357F" w:rsidRDefault="00F9357F" w14:paraId="7AF42394" w14:textId="77777777">
      <w:pPr>
        <w:spacing w:after="0"/>
      </w:pPr>
      <w:r>
        <w:br/>
      </w:r>
      <w:r w:rsidRPr="00C2048C">
        <w:rPr>
          <w:b/>
          <w:bCs/>
        </w:rPr>
        <w:t xml:space="preserve">Jullie als projectteam hebben </w:t>
      </w:r>
      <w:r>
        <w:rPr>
          <w:b/>
          <w:bCs/>
        </w:rPr>
        <w:t>een</w:t>
      </w:r>
      <w:r w:rsidRPr="00C2048C">
        <w:rPr>
          <w:b/>
          <w:bCs/>
        </w:rPr>
        <w:t xml:space="preserve"> doel, en dat doel is het project af te krijgen.</w:t>
      </w:r>
      <w:r>
        <w:t xml:space="preserve"> </w:t>
      </w:r>
    </w:p>
    <w:p w:rsidR="00F9357F" w:rsidP="00F9357F" w:rsidRDefault="00F9357F" w14:paraId="0305DCCE" w14:textId="77777777">
      <w:r>
        <w:br/>
      </w:r>
      <w:r>
        <w:t>Je werkt dus niet als drie individuen aan drie delen van de opdracht. Je werkt met elkaar aan één opdracht. Een taakverdeling betekent niet dat jij alleen nog voor jouw deel verantwoordelijk bent. Je bent altijd samen verantwoordelijk voor 100% van de opdracht.</w:t>
      </w:r>
    </w:p>
    <w:p w:rsidR="00F9357F" w:rsidP="00F9357F" w:rsidRDefault="00F9357F" w14:paraId="12F47E04" w14:textId="77777777">
      <w:pPr>
        <w:spacing w:after="0"/>
      </w:pPr>
      <w:r>
        <w:t>Door dit zo Agile mogelijk te organiseren creëren we op een leuke, gelijkwaardige manier een mooi resultaat. Waar iedereen aan heeft bijgedragen. En zoals jullie zullen merken is het slim dit bij veel meer projecten te gaan toepassen. Niet voor niets wordt de Agile manier van werken door heel veel developers toegepast. Het werken in een project kan soms erg onvoorspelbaar zijn. Het is gewoonweg niet altijd mogelijk om aan het begin al te weten hoe een project zich zal gaan ontwikkelen en hoe om te gaan met de unieke uitdagingen.</w:t>
      </w:r>
    </w:p>
    <w:p w:rsidR="00F9357F" w:rsidP="00F9357F" w:rsidRDefault="00F9357F" w14:paraId="48931541" w14:textId="77777777">
      <w:pPr>
        <w:spacing w:after="0"/>
      </w:pPr>
    </w:p>
    <w:p w:rsidR="00F9357F" w:rsidP="00F9357F" w:rsidRDefault="00F9357F" w14:paraId="4DA33920" w14:textId="77777777">
      <w:r>
        <w:t>Het behalen van kleine “Goals &amp; Deliverables” die samen het grote geheel vormen. Ze dragen bij aan het grote project en zorgt ervoor dat het grotere project voor elkaar gekregen wordt.</w:t>
      </w:r>
    </w:p>
    <w:p w:rsidR="00F9357F" w:rsidP="00F9357F" w:rsidRDefault="00F9357F" w14:paraId="09D36AA7" w14:textId="77777777"/>
    <w:p w:rsidR="00F9357F" w:rsidP="00DB6BC3" w:rsidRDefault="00F9357F" w14:paraId="0EAF3CF9" w14:textId="77777777">
      <w:pPr>
        <w:pStyle w:val="H3Theorie"/>
        <w:ind w:left="17" w:hanging="357"/>
      </w:pPr>
      <w:r>
        <w:t xml:space="preserve">5. </w:t>
      </w:r>
      <w:r w:rsidRPr="00DB6BC3">
        <w:t>De</w:t>
      </w:r>
      <w:r>
        <w:t xml:space="preserve"> opdracht voor deze module</w:t>
      </w:r>
      <w:r w:rsidR="00DB6BC3">
        <w:t xml:space="preserve"> (oefenproject)</w:t>
      </w:r>
    </w:p>
    <w:p w:rsidR="00F9357F" w:rsidP="00F9357F" w:rsidRDefault="00F9357F" w14:paraId="73C2C7B0" w14:textId="77777777">
      <w:r>
        <w:rPr>
          <w:noProof/>
        </w:rPr>
        <mc:AlternateContent>
          <mc:Choice Requires="wps">
            <w:drawing>
              <wp:inline distT="0" distB="0" distL="0" distR="0" wp14:anchorId="397B5580" wp14:editId="4B8BD64F">
                <wp:extent cx="6119495" cy="1173192"/>
                <wp:effectExtent l="0" t="0" r="14605" b="465455"/>
                <wp:docPr id="6" name="Tekstballon: rechthoek met afgeronde hoeken 6"/>
                <wp:cNvGraphicFramePr/>
                <a:graphic xmlns:a="http://schemas.openxmlformats.org/drawingml/2006/main">
                  <a:graphicData uri="http://schemas.microsoft.com/office/word/2010/wordprocessingShape">
                    <wps:wsp>
                      <wps:cNvSpPr/>
                      <wps:spPr>
                        <a:xfrm>
                          <a:off x="0" y="0"/>
                          <a:ext cx="6119495" cy="1173192"/>
                        </a:xfrm>
                        <a:prstGeom prst="wedgeRoundRectCallout">
                          <a:avLst>
                            <a:gd name="adj1" fmla="val 5628"/>
                            <a:gd name="adj2" fmla="val 86560"/>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Pr="00021FDF" w:rsidR="00F9357F" w:rsidP="00F9357F" w:rsidRDefault="00F9357F" w14:paraId="0EBB9CBE" w14:textId="77777777">
                            <w:pPr>
                              <w:rPr>
                                <w:color w:val="000000" w:themeColor="text1"/>
                              </w:rPr>
                            </w:pPr>
                            <w:r w:rsidRPr="00021FDF">
                              <w:rPr>
                                <w:color w:val="000000" w:themeColor="text1"/>
                              </w:rPr>
                              <w:t>“Mijn naam i</w:t>
                            </w:r>
                            <w:r>
                              <w:rPr>
                                <w:color w:val="000000" w:themeColor="text1"/>
                              </w:rPr>
                              <w:t xml:space="preserve">s Alex Visser, marketingdirecteur van SuperCoaster NV. Ons bedrijft ontwikkelt en bouwt achtbanen, voor een nieuw type achtbaan vragen we jullie om een promotiewebsite te ontwikkelen. Omdat nog niet alle details beschikbaar zijn kunnen jullie gebruik maken van placeholders. Sommige info is al wel openbaar. We zien graag veel beeldmateriaal terug op de site evenals een contactmogelijkheid. De nadruk moet liggen op de </w:t>
                            </w:r>
                            <w:r>
                              <w:rPr>
                                <w:i/>
                                <w:iCs/>
                                <w:color w:val="000000" w:themeColor="text1"/>
                              </w:rPr>
                              <w:t>unique selling points</w:t>
                            </w:r>
                            <w:r>
                              <w:t xml:space="preserve"> </w:t>
                            </w:r>
                            <w:r>
                              <w:rPr>
                                <w:color w:val="000000" w:themeColor="text1"/>
                              </w:rPr>
                              <w:t>van de nieuwe coaster.</w:t>
                            </w:r>
                            <w:r w:rsidRPr="00021FDF">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w14:anchorId="61F5875A">
              <v:shapetype id="_x0000_t62" coordsize="21600,21600" o:spt="62" adj="1350,25920" path="m3600,qx,3600l0@8@12@24,0@9,,18000qy3600,21600l@6,21600@15@27@7,21600,18000,21600qx21600,18000l21600@9@18@30,21600@8,21600,3600qy18000,l@7,0@21@33@6,xe" w14:anchorId="397B5580">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textboxrect="791,791,20809,20809" o:connecttype="custom" o:connectlocs="10800,0;0,10800;10800,21600;21600,10800;@34,@35"/>
                <v:handles>
                  <v:h position="#0,#1"/>
                </v:handles>
              </v:shapetype>
              <v:shape id="Tekstballon: rechthoek met afgeronde hoeken 6" style="width:481.85pt;height:92.4pt;visibility:visible;mso-wrap-style:square;mso-left-percent:-10001;mso-top-percent:-10001;mso-position-horizontal:absolute;mso-position-horizontal-relative:char;mso-position-vertical:absolute;mso-position-vertical-relative:line;mso-left-percent:-10001;mso-top-percent:-10001;v-text-anchor:middle" o:spid="_x0000_s1028" filled="f" strokecolor="black [3213]" strokeweight="1pt" type="#_x0000_t62" adj="12016,29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">
                <v:textbox>
                  <w:txbxContent>
                    <w:p w:rsidRPr="00021FDF" w:rsidR="00F9357F" w:rsidP="00F9357F" w:rsidRDefault="00F9357F" w14:paraId="387D3FFB" w14:textId="77777777">
                      <w:pPr>
                        <w:rPr>
                          <w:color w:val="000000" w:themeColor="text1"/>
                        </w:rPr>
                      </w:pPr>
                      <w:r w:rsidRPr="00021FDF">
                        <w:rPr>
                          <w:color w:val="000000" w:themeColor="text1"/>
                        </w:rPr>
                        <w:t>“Mijn naam i</w:t>
                      </w:r>
                      <w:r>
                        <w:rPr>
                          <w:color w:val="000000" w:themeColor="text1"/>
                        </w:rPr>
                        <w:t xml:space="preserve">s Alex Visser, marketingdirecteur van SuperCoaster NV. Ons bedrijft ontwikkelt en bouwt achtbanen, voor een nieuw type achtbaan vragen we jullie om een promotiewebsite te ontwikkelen. Omdat nog niet alle details beschikbaar zijn kunnen jullie gebruik maken van placeholders. Sommige info is al wel openbaar. We zien graag veel beeldmateriaal terug op de site evenals een contactmogelijkheid. De nadruk moet liggen op de </w:t>
                      </w:r>
                      <w:r>
                        <w:rPr>
                          <w:i/>
                          <w:iCs/>
                          <w:color w:val="000000" w:themeColor="text1"/>
                        </w:rPr>
                        <w:t>unique selling points</w:t>
                      </w:r>
                      <w:r>
                        <w:t xml:space="preserve"> </w:t>
                      </w:r>
                      <w:r>
                        <w:rPr>
                          <w:color w:val="000000" w:themeColor="text1"/>
                        </w:rPr>
                        <w:t>van de nieuwe coaster.</w:t>
                      </w:r>
                      <w:r w:rsidRPr="00021FDF">
                        <w:rPr>
                          <w:color w:val="000000" w:themeColor="text1"/>
                        </w:rPr>
                        <w:t>”</w:t>
                      </w:r>
                    </w:p>
                  </w:txbxContent>
                </v:textbox>
                <w10:anchorlock/>
              </v:shape>
            </w:pict>
          </mc:Fallback>
        </mc:AlternateContent>
      </w:r>
    </w:p>
    <w:p w:rsidR="00F9357F" w:rsidP="00F9357F" w:rsidRDefault="00F9357F" w14:paraId="1273A3BA" w14:textId="77777777">
      <w:r>
        <w:br w:type="page"/>
      </w:r>
    </w:p>
    <w:p w:rsidR="00F9357F" w:rsidP="00DB6BC3" w:rsidRDefault="00DB6BC3" w14:paraId="795CC28D" w14:textId="77777777">
      <w:pPr>
        <w:pStyle w:val="H3Theorie"/>
        <w:ind w:left="17" w:hanging="357"/>
      </w:pPr>
      <w:r>
        <w:t>6</w:t>
      </w:r>
      <w:r w:rsidR="00F9357F">
        <w:t xml:space="preserve">. </w:t>
      </w:r>
      <w:r w:rsidRPr="00DB6BC3" w:rsidR="00F9357F">
        <w:t>Brainstormen</w:t>
      </w:r>
    </w:p>
    <w:p w:rsidR="00F9357F" w:rsidP="00F9357F" w:rsidRDefault="00F9357F" w14:paraId="76A08CF6" w14:textId="77777777">
      <w:r>
        <w:t>Je bent net gestart met een opdracht. Je hebt al wat informatie, maar nog lang niet alles.</w:t>
      </w:r>
    </w:p>
    <w:p w:rsidR="00F9357F" w:rsidP="00F9357F" w:rsidRDefault="00F9357F" w14:paraId="084CAF62" w14:textId="77777777">
      <w:r>
        <w:t>“Hoe nu verder? Wat weet je al wel? Wat nog niet? Zijn er al ideeën?”</w:t>
      </w:r>
    </w:p>
    <w:p w:rsidR="00F9357F" w:rsidP="00F9357F" w:rsidRDefault="00F9357F" w14:paraId="00F0F961" w14:textId="77777777">
      <w:r>
        <w:t>Dit soort vragen beantwoord je in de brainstorm, meestal de allereerste stap van een praktijkopdracht. De meest gebruikte techniek hiervoor is een mindmap: rondom een centraal woord schrijven jullie alle gedachten op. Dat kunnen dingen zijn die je al weet, ideeën die je hebt of vragen die nog open staan. Je kunt mindmappen op een vel papier dat op tafel ligt, of bijvoorbeeld door een bord op Miro.com te delen in je team. Het is belangrijk dat iedereen een bijdrage kan leveren!</w:t>
      </w:r>
    </w:p>
    <w:p w:rsidR="00F9357F" w:rsidP="00F9357F" w:rsidRDefault="00F9357F" w14:paraId="379BA93F" w14:textId="77777777">
      <w:r>
        <w:rPr>
          <w:noProof/>
        </w:rPr>
        <w:drawing>
          <wp:inline distT="0" distB="0" distL="0" distR="0" wp14:anchorId="4EA96120" wp14:editId="52FFECF4">
            <wp:extent cx="6120000" cy="2537454"/>
            <wp:effectExtent l="0" t="0" r="0" b="0"/>
            <wp:docPr id="16" name="Afbeelding 16" descr="Afbeelding met tekst, schermopname, diagram,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fbeelding 16" descr="Afbeelding met tekst, schermopname, diagram, Lettertype&#10;&#10;Automatisch gegenereerde beschrijving"/>
                    <pic:cNvPicPr/>
                  </pic:nvPicPr>
                  <pic:blipFill rotWithShape="1">
                    <a:blip r:embed="rId38"/>
                    <a:srcRect l="1410" t="7584" r="1332" b="5644"/>
                    <a:stretch/>
                  </pic:blipFill>
                  <pic:spPr bwMode="auto">
                    <a:xfrm>
                      <a:off x="0" y="0"/>
                      <a:ext cx="6120000" cy="2537454"/>
                    </a:xfrm>
                    <a:prstGeom prst="rect">
                      <a:avLst/>
                    </a:prstGeom>
                    <a:ln>
                      <a:noFill/>
                    </a:ln>
                    <a:effectLst/>
                    <a:extLst>
                      <a:ext uri="{53640926-AAD7-44D8-BBD7-CCE9431645EC}">
                        <a14:shadowObscured xmlns:a14="http://schemas.microsoft.com/office/drawing/2010/main"/>
                      </a:ext>
                    </a:extLst>
                  </pic:spPr>
                </pic:pic>
              </a:graphicData>
            </a:graphic>
          </wp:inline>
        </w:drawing>
      </w:r>
    </w:p>
    <w:p w:rsidR="00F9357F" w:rsidP="00F9357F" w:rsidRDefault="00F9357F" w14:paraId="69B8B9C4" w14:textId="77777777">
      <w:r>
        <w:t>De brainstorm is een belangrijke fase waarin je met elkaar voor het eerst praat over de opdracht. Als je dat goed aanpakt heb je al meteen de neuzen dezelfde kant op staan; een goede basis voor verdere samenwerking.</w:t>
      </w:r>
    </w:p>
    <w:p w:rsidRPr="003D7D1B" w:rsidR="00F9357F" w:rsidP="00F9357F" w:rsidRDefault="00F9357F" w14:paraId="6EBB7E60" w14:textId="77777777">
      <w:pPr>
        <w:rPr>
          <w:u w:val="single"/>
        </w:rPr>
      </w:pPr>
      <w:r w:rsidRPr="003D7D1B">
        <w:rPr>
          <w:u w:val="single"/>
        </w:rPr>
        <w:t>In het kort zijn dit de regels voor een goede brainstorm:</w:t>
      </w:r>
    </w:p>
    <w:p w:rsidR="00F9357F" w:rsidP="00F9357F" w:rsidRDefault="00F9357F" w14:paraId="29EC117A" w14:textId="77777777">
      <w:pPr>
        <w:pStyle w:val="Lijstalinea"/>
        <w:numPr>
          <w:ilvl w:val="0"/>
          <w:numId w:val="88"/>
        </w:numPr>
      </w:pPr>
      <w:r>
        <w:t>Iedereen doet actief mee.</w:t>
      </w:r>
    </w:p>
    <w:p w:rsidR="00F9357F" w:rsidP="00F9357F" w:rsidRDefault="00F9357F" w14:paraId="60673EAC" w14:textId="77777777">
      <w:pPr>
        <w:pStyle w:val="Lijstalinea"/>
        <w:numPr>
          <w:ilvl w:val="0"/>
          <w:numId w:val="88"/>
        </w:numPr>
      </w:pPr>
      <w:r>
        <w:t>Je mag alles zeggen (wellicht brengt jouw idee de anderen ook weer verder).</w:t>
      </w:r>
    </w:p>
    <w:p w:rsidR="00F9357F" w:rsidP="00F9357F" w:rsidRDefault="00F9357F" w14:paraId="73DC4604" w14:textId="77777777">
      <w:pPr>
        <w:pStyle w:val="Lijstalinea"/>
        <w:numPr>
          <w:ilvl w:val="0"/>
          <w:numId w:val="88"/>
        </w:numPr>
      </w:pPr>
      <w:r>
        <w:t>Noteer wat je al weet, vragen die je nog hebt en ideeën die al ontstaan.</w:t>
      </w:r>
    </w:p>
    <w:p w:rsidRPr="00EB7150" w:rsidR="00F9357F" w:rsidP="00F9357F" w:rsidRDefault="00F9357F" w14:paraId="6476F91E" w14:textId="77777777"/>
    <w:p w:rsidR="00F9357F" w:rsidP="00F9357F" w:rsidRDefault="00DB6BC3" w14:paraId="433FE2DE" w14:textId="77777777">
      <w:pPr>
        <w:pStyle w:val="H3Opdracht"/>
      </w:pPr>
      <w:r>
        <w:t>2</w:t>
      </w:r>
      <w:r w:rsidR="00F9357F">
        <w:t>. Opdracht: mindmap maken</w:t>
      </w:r>
    </w:p>
    <w:p w:rsidR="00F9357F" w:rsidP="00F9357F" w:rsidRDefault="00F9357F" w14:paraId="04EF38DE" w14:textId="77777777">
      <w:r>
        <w:t>Je docent maakt groepen van ongeveer drie personen. Maak even kort kennis met je team en ga daarna werken aan één mindmap over de opdracht die op de vorige bladzijde staat.</w:t>
      </w:r>
    </w:p>
    <w:p w:rsidR="00F9357F" w:rsidP="00F9357F" w:rsidRDefault="00F9357F" w14:paraId="6865446F" w14:textId="77777777">
      <w:r>
        <w:t>Je gaat de komende twee PRO-lessen door met dezelfde opdracht en hetzelfde team als “simulatie”. Het is dus belangrijk om de gemaakte documenten goed op te slaan.</w:t>
      </w:r>
    </w:p>
    <w:p w:rsidR="00F9357F" w:rsidP="00F9357F" w:rsidRDefault="00F9357F" w14:paraId="0FFF417A" w14:textId="77777777">
      <w:pPr>
        <w:pStyle w:val="Docenten"/>
      </w:pPr>
      <w:r w:rsidRPr="00331190">
        <w:rPr>
          <w:b/>
          <w:bCs/>
        </w:rPr>
        <w:t>Docent</w:t>
      </w:r>
      <w:r>
        <w:t>: noteer de groepsindeling.</w:t>
      </w:r>
    </w:p>
    <w:p w:rsidR="00F9357F" w:rsidP="00F9357F" w:rsidRDefault="00F9357F" w14:paraId="4E7F8F0E" w14:textId="77777777">
      <w:r>
        <w:br w:type="page"/>
      </w:r>
    </w:p>
    <w:p w:rsidR="00F9357F" w:rsidP="00DB6BC3" w:rsidRDefault="00DB6BC3" w14:paraId="0E9FEC99" w14:textId="77777777">
      <w:pPr>
        <w:pStyle w:val="H3Theorie"/>
        <w:ind w:left="17" w:hanging="357"/>
      </w:pPr>
      <w:r>
        <w:t>6</w:t>
      </w:r>
      <w:r w:rsidR="00F9357F">
        <w:t>. Interview</w:t>
      </w:r>
    </w:p>
    <w:p w:rsidR="00F9357F" w:rsidP="00F9357F" w:rsidRDefault="00F9357F" w14:paraId="28445B43" w14:textId="77777777">
      <w:r>
        <w:t>Waarschijnlijk heb je in de brainstorm wel ontdekt dat je nog niet genoeg weet om aan de slag te gaan met de opdracht. Je zult wat vragen moeten stellen aan de opdrachtgever, dat doen we in een interview.</w:t>
      </w:r>
    </w:p>
    <w:p w:rsidR="00F9357F" w:rsidP="00F9357F" w:rsidRDefault="00F9357F" w14:paraId="616DDD39" w14:textId="77777777">
      <w:r>
        <w:t>Een belangrijke techniek bij het interviewen wordt vaak afgekort als “LSD”, wat in dit geval staat voor “luisteren, samenvatten, doorvragen”. Je luistert naar het antwoord op je vraag, vat dat samen om te controleren en je stelt vervolgvragen. Bijvoorbeeld:</w:t>
      </w:r>
    </w:p>
    <w:p w:rsidR="00F9357F" w:rsidP="00F9357F" w:rsidRDefault="00F9357F" w14:paraId="4ECCC346" w14:textId="77777777">
      <w:r>
        <w:rPr>
          <w:noProof/>
        </w:rPr>
        <mc:AlternateContent>
          <mc:Choice Requires="wps">
            <w:drawing>
              <wp:inline distT="0" distB="0" distL="0" distR="0" wp14:anchorId="3F322ECC" wp14:editId="033A2001">
                <wp:extent cx="6120000" cy="1404620"/>
                <wp:effectExtent l="0" t="0" r="14605" b="10795"/>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404620"/>
                        </a:xfrm>
                        <a:prstGeom prst="rect">
                          <a:avLst/>
                        </a:prstGeom>
                        <a:solidFill>
                          <a:srgbClr val="FFFFFF"/>
                        </a:solidFill>
                        <a:ln w="9525">
                          <a:solidFill>
                            <a:srgbClr val="000000"/>
                          </a:solidFill>
                          <a:miter lim="800000"/>
                          <a:headEnd/>
                          <a:tailEnd/>
                        </a:ln>
                      </wps:spPr>
                      <wps:txbx>
                        <w:txbxContent>
                          <w:p w:rsidR="00F9357F" w:rsidP="00F9357F" w:rsidRDefault="00F9357F" w14:paraId="0E444A99" w14:textId="77777777">
                            <w:r>
                              <w:t>Interviewer: “Heeft u al kleuren in gedachten voor de website, bijvoorbeeld uw huisstijl?”</w:t>
                            </w:r>
                          </w:p>
                          <w:p w:rsidR="00F9357F" w:rsidP="00F9357F" w:rsidRDefault="00F9357F" w14:paraId="6CEE77E4" w14:textId="77777777">
                            <w:r>
                              <w:t xml:space="preserve">Klant: “Onze huisstijl bevat voornamelijk blauw omdat we gericht zijn op de zakelijke markt en graag professionaliteit willen uitstralen. Blauw was ook nog eens de lievelingskleur van onze oprichter, omdat hij graag naar de blauwe lucht kijken tijdens het wandelen.” (interviewer </w:t>
                            </w:r>
                            <w:r w:rsidRPr="000D6E9C">
                              <w:rPr>
                                <w:u w:val="single"/>
                              </w:rPr>
                              <w:t>luistert</w:t>
                            </w:r>
                            <w:r>
                              <w:t xml:space="preserve"> aandachtig)</w:t>
                            </w:r>
                          </w:p>
                          <w:p w:rsidR="00F9357F" w:rsidP="00F9357F" w:rsidRDefault="00F9357F" w14:paraId="137A5B65" w14:textId="77777777">
                            <w:r>
                              <w:t>Interviewer (</w:t>
                            </w:r>
                            <w:r w:rsidRPr="000D6E9C">
                              <w:rPr>
                                <w:u w:val="single"/>
                              </w:rPr>
                              <w:t>samenvatten</w:t>
                            </w:r>
                            <w:r>
                              <w:t>): “Ok dankuwel, u wilt dus het blauw terugzien in de website?”</w:t>
                            </w:r>
                          </w:p>
                          <w:p w:rsidR="00F9357F" w:rsidP="00F9357F" w:rsidRDefault="00F9357F" w14:paraId="5810E504" w14:textId="77777777">
                            <w:r>
                              <w:t>Klant: “Klopt, graag.”</w:t>
                            </w:r>
                          </w:p>
                          <w:p w:rsidR="00F9357F" w:rsidP="00F9357F" w:rsidRDefault="00F9357F" w14:paraId="1B2EB48E" w14:textId="77777777">
                            <w:r>
                              <w:t>Interviewer (</w:t>
                            </w:r>
                            <w:r w:rsidRPr="00B00095">
                              <w:rPr>
                                <w:u w:val="single"/>
                              </w:rPr>
                              <w:t>doorvragen</w:t>
                            </w:r>
                            <w:r>
                              <w:t>): “Gaan we regelen. Gaat het om een specifieke tint? Heeft u bijvoorbeeld een kleurcode die we kunnen gebruiken?”</w:t>
                            </w:r>
                          </w:p>
                          <w:p w:rsidR="00F9357F" w:rsidP="00F9357F" w:rsidRDefault="00F9357F" w14:paraId="69D166DA" w14:textId="77777777">
                            <w:r>
                              <w:t>Klant: “Oh natuurlijk, ik zoek vanmiddag de kleurcode even op en ik stuur die nog toe.”</w:t>
                            </w:r>
                          </w:p>
                        </w:txbxContent>
                      </wps:txbx>
                      <wps:bodyPr rot="0" vert="horz" wrap="square" lIns="91440" tIns="45720" rIns="91440" bIns="45720" anchor="t" anchorCtr="0">
                        <a:spAutoFit/>
                      </wps:bodyPr>
                    </wps:wsp>
                  </a:graphicData>
                </a:graphic>
              </wp:inline>
            </w:drawing>
          </mc:Choice>
          <mc:Fallback>
            <w:pict w14:anchorId="2CFEC45A">
              <v:shape id="Tekstvak 2" style="width:481.9pt;height:110.6pt;visibility:visible;mso-wrap-style:square;mso-left-percent:-10001;mso-top-percent:-10001;mso-position-horizontal:absolute;mso-position-horizontal-relative:char;mso-position-vertical:absolute;mso-position-vertical-relative:line;mso-left-percent:-10001;mso-top-percent:-10001;v-text-anchor:top" o:spid="_x0000_s102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" w14:anchorId="3F322ECC">
                <v:textbox style="mso-fit-shape-to-text:t">
                  <w:txbxContent>
                    <w:p w:rsidR="00F9357F" w:rsidP="00F9357F" w:rsidRDefault="00F9357F" w14:paraId="50AFC857" w14:textId="77777777">
                      <w:r>
                        <w:t>Interviewer: “Heeft u al kleuren in gedachten voor de website, bijvoorbeeld uw huisstijl?”</w:t>
                      </w:r>
                    </w:p>
                    <w:p w:rsidR="00F9357F" w:rsidP="00F9357F" w:rsidRDefault="00F9357F" w14:paraId="7A11519A" w14:textId="77777777">
                      <w:r>
                        <w:t xml:space="preserve">Klant: “Onze huisstijl bevat voornamelijk blauw omdat we gericht zijn op de zakelijke markt en graag professionaliteit willen uitstralen. Blauw was ook nog eens de lievelingskleur van onze oprichter, omdat hij graag naar de blauwe lucht kijken tijdens het wandelen.” (interviewer </w:t>
                      </w:r>
                      <w:r w:rsidRPr="000D6E9C">
                        <w:rPr>
                          <w:u w:val="single"/>
                        </w:rPr>
                        <w:t>luistert</w:t>
                      </w:r>
                      <w:r>
                        <w:t xml:space="preserve"> aandachtig)</w:t>
                      </w:r>
                    </w:p>
                    <w:p w:rsidR="00F9357F" w:rsidP="00F9357F" w:rsidRDefault="00F9357F" w14:paraId="7FC57680" w14:textId="77777777">
                      <w:r>
                        <w:t>Interviewer (</w:t>
                      </w:r>
                      <w:r w:rsidRPr="000D6E9C">
                        <w:rPr>
                          <w:u w:val="single"/>
                        </w:rPr>
                        <w:t>samenvatten</w:t>
                      </w:r>
                      <w:r>
                        <w:t>): “Ok dankuwel, u wilt dus het blauw terugzien in de website?”</w:t>
                      </w:r>
                    </w:p>
                    <w:p w:rsidR="00F9357F" w:rsidP="00F9357F" w:rsidRDefault="00F9357F" w14:paraId="5149016D" w14:textId="77777777">
                      <w:r>
                        <w:t>Klant: “Klopt, graag.”</w:t>
                      </w:r>
                    </w:p>
                    <w:p w:rsidR="00F9357F" w:rsidP="00F9357F" w:rsidRDefault="00F9357F" w14:paraId="16EC5829" w14:textId="77777777">
                      <w:r>
                        <w:t>Interviewer (</w:t>
                      </w:r>
                      <w:r w:rsidRPr="00B00095">
                        <w:rPr>
                          <w:u w:val="single"/>
                        </w:rPr>
                        <w:t>doorvragen</w:t>
                      </w:r>
                      <w:r>
                        <w:t>): “Gaan we regelen. Gaat het om een specifieke tint? Heeft u bijvoorbeeld een kleurcode die we kunnen gebruiken?”</w:t>
                      </w:r>
                    </w:p>
                    <w:p w:rsidR="00F9357F" w:rsidP="00F9357F" w:rsidRDefault="00F9357F" w14:paraId="7F2B7D2A" w14:textId="77777777">
                      <w:r>
                        <w:t>Klant: “Oh natuurlijk, ik zoek vanmiddag de kleurcode even op en ik stuur die nog toe.”</w:t>
                      </w:r>
                    </w:p>
                  </w:txbxContent>
                </v:textbox>
                <w10:anchorlock/>
              </v:shape>
            </w:pict>
          </mc:Fallback>
        </mc:AlternateContent>
      </w:r>
    </w:p>
    <w:p w:rsidR="00F9357F" w:rsidP="00F9357F" w:rsidRDefault="00F9357F" w14:paraId="206C4007" w14:textId="77777777">
      <w:r>
        <w:t>Door samen te vatten controleer je dus of je het antwoord goed hebt begrepen. De klant heeft immers niet letterlijk gezegd dat je voor de kleur blauw moet gaan, hij weidt over iets heel anders uit. Het is natuurlijk wel op te maken uit het antwoord, dus nadat je goed hebt geluisterd controleer je dat door samen te vatten. Nu weet je dus “blauw” maar daar kun je als ontwikkelaar nog niks mee, je moet doorvragen naar welke kleur het exact moet zijn. Je leest in het laatste antwoord dat de klant zicht helemaal niet realiseerde dat “blauw” te vaag is. Pas na het doorvragen werd dat duidelijk.</w:t>
      </w:r>
    </w:p>
    <w:p w:rsidR="00F9357F" w:rsidP="00F9357F" w:rsidRDefault="00F9357F" w14:paraId="73E12016" w14:textId="77777777">
      <w:r>
        <w:t>Om deze techniek goed toe te passen, start je altijd met een open vraag. Het voorbeeldgesprek was niet op gang gekomen als je was begonnen met “moet uw website geel of groen worden?” of “wij denken aan de kleur #ab129d, is dat akkoord?”.</w:t>
      </w:r>
    </w:p>
    <w:p w:rsidR="00F9357F" w:rsidP="00F9357F" w:rsidRDefault="00F9357F" w14:paraId="1E98DA24" w14:textId="77777777">
      <w:r>
        <w:t>Een interview bestaat dus per onderwerp uit deze stappen: stel een open vraag &gt; luisteren &gt; samenvatten &gt; doorvragen. Als je voldoende weet ga je naar het volgende onderwerp en start je weer met een open vraag.</w:t>
      </w:r>
    </w:p>
    <w:p w:rsidRPr="00D73295" w:rsidR="00F9357F" w:rsidP="00F9357F" w:rsidRDefault="00F9357F" w14:paraId="68F54B27" w14:textId="77777777">
      <w:pPr>
        <w:rPr>
          <w:u w:val="single"/>
        </w:rPr>
      </w:pPr>
      <w:r w:rsidRPr="00D73295">
        <w:rPr>
          <w:u w:val="single"/>
        </w:rPr>
        <w:t>In het kort zijn dit de regels voor een goed interview:</w:t>
      </w:r>
    </w:p>
    <w:p w:rsidR="00F9357F" w:rsidP="00F9357F" w:rsidRDefault="00F9357F" w14:paraId="2550FA3A" w14:textId="77777777">
      <w:pPr>
        <w:pStyle w:val="Lijstalinea"/>
        <w:numPr>
          <w:ilvl w:val="0"/>
          <w:numId w:val="89"/>
        </w:numPr>
      </w:pPr>
      <w:r>
        <w:t>Wees voorbereid (welke info heb je al, wat moet je nog weten, etc.)</w:t>
      </w:r>
    </w:p>
    <w:p w:rsidR="00F9357F" w:rsidP="00F9357F" w:rsidRDefault="00F9357F" w14:paraId="2E9C3B7E" w14:textId="77777777">
      <w:pPr>
        <w:pStyle w:val="Lijstalinea"/>
        <w:numPr>
          <w:ilvl w:val="0"/>
          <w:numId w:val="89"/>
        </w:numPr>
      </w:pPr>
      <w:r>
        <w:t>Stel open vragen, laat de klant vertellen.</w:t>
      </w:r>
    </w:p>
    <w:p w:rsidR="00F9357F" w:rsidP="00F9357F" w:rsidRDefault="00F9357F" w14:paraId="3AA321FF" w14:textId="77777777">
      <w:pPr>
        <w:pStyle w:val="Lijstalinea"/>
        <w:numPr>
          <w:ilvl w:val="0"/>
          <w:numId w:val="89"/>
        </w:numPr>
      </w:pPr>
      <w:r>
        <w:t>Pas “LSD” toe (luisteren, samenvatten, doorvragen).</w:t>
      </w:r>
    </w:p>
    <w:p w:rsidR="00F9357F" w:rsidP="00F9357F" w:rsidRDefault="00F9357F" w14:paraId="1F5C0995" w14:textId="77777777">
      <w:pPr>
        <w:pStyle w:val="Lijstalinea"/>
        <w:numPr>
          <w:ilvl w:val="0"/>
          <w:numId w:val="89"/>
        </w:numPr>
      </w:pPr>
      <w:r>
        <w:t>Zorg dat je concrete informatie ophaalt (daar is het doorvragen voor).</w:t>
      </w:r>
    </w:p>
    <w:p w:rsidR="00F9357F" w:rsidP="00F9357F" w:rsidRDefault="00F9357F" w14:paraId="28E859B8" w14:textId="77777777">
      <w:pPr>
        <w:pStyle w:val="Lijstalinea"/>
        <w:numPr>
          <w:ilvl w:val="0"/>
          <w:numId w:val="89"/>
        </w:numPr>
      </w:pPr>
      <w:r>
        <w:t>Gedraag je netjes (stel jezelf voor, let op je taalgebruik, etc.)</w:t>
      </w:r>
    </w:p>
    <w:p w:rsidR="00F9357F" w:rsidP="00F9357F" w:rsidRDefault="00F9357F" w14:paraId="74C6B158" w14:textId="77777777"/>
    <w:p w:rsidR="00F9357F" w:rsidP="00F9357F" w:rsidRDefault="00F9357F" w14:paraId="058E8471" w14:textId="77777777">
      <w:pPr>
        <w:pStyle w:val="Kop3"/>
      </w:pPr>
      <w:bookmarkStart w:name="_Toc157413992" w:id="23"/>
      <w:r>
        <w:t>Afronding interview</w:t>
      </w:r>
      <w:bookmarkEnd w:id="23"/>
    </w:p>
    <w:p w:rsidR="00F9357F" w:rsidP="00F9357F" w:rsidRDefault="00F9357F" w14:paraId="477BA61D" w14:textId="77777777">
      <w:r>
        <w:t xml:space="preserve">Het is verstandig om een interview altijd te eindigen met </w:t>
      </w:r>
      <w:r w:rsidRPr="00C902A3">
        <w:t>"als er nog vragen zijn, mogen we dan contact met u opnemen, en zullen we eventueel het verslag opsturen ter goedkeuring?”</w:t>
      </w:r>
    </w:p>
    <w:p w:rsidR="00F9357F" w:rsidP="00F9357F" w:rsidRDefault="00F9357F" w14:paraId="6DA06FD0" w14:textId="77777777">
      <w:r>
        <w:br w:type="page"/>
      </w:r>
    </w:p>
    <w:p w:rsidR="00F9357F" w:rsidP="00F9357F" w:rsidRDefault="00F9357F" w14:paraId="3EEE7121" w14:textId="77777777">
      <w:pPr>
        <w:pStyle w:val="H3Opdracht"/>
      </w:pPr>
      <w:r>
        <w:t>4. Opdracht: groepsinterview</w:t>
      </w:r>
    </w:p>
    <w:p w:rsidR="00F9357F" w:rsidP="00F9357F" w:rsidRDefault="00F9357F" w14:paraId="5C76CE7C" w14:textId="77777777">
      <w:r>
        <w:t>Met alle teams tegelijk gaan we een interview doen. Om de beurt kun je vragen stellen aan je docent, die even de rol van dhr. / mw. Visser aanneemt. Je kunt dus ook profiteren van de vragen van anderen!</w:t>
      </w:r>
    </w:p>
    <w:p w:rsidR="00F9357F" w:rsidP="00F9357F" w:rsidRDefault="00F9357F" w14:paraId="54DC6089" w14:textId="77777777">
      <w:pPr>
        <w:pStyle w:val="Lijstalinea"/>
        <w:numPr>
          <w:ilvl w:val="0"/>
          <w:numId w:val="90"/>
        </w:numPr>
      </w:pPr>
      <w:r>
        <w:t>Bereid je voor op het interview als team; spreek af wie het woord zal voeren en wie zal notuleren. Stel een aantal vragen op om te stellen aan de klant.</w:t>
      </w:r>
    </w:p>
    <w:p w:rsidR="00F9357F" w:rsidP="00F9357F" w:rsidRDefault="00F9357F" w14:paraId="25703A6B" w14:textId="77777777">
      <w:pPr>
        <w:pStyle w:val="Lijstalinea"/>
        <w:numPr>
          <w:ilvl w:val="0"/>
          <w:numId w:val="90"/>
        </w:numPr>
      </w:pPr>
      <w:r>
        <w:t>Je docent laat weten wanneer het interview zal plaatsvinden; deze of volgende les, afhankelijk van de tijd.</w:t>
      </w:r>
    </w:p>
    <w:p w:rsidR="00F9357F" w:rsidP="00F9357F" w:rsidRDefault="00F9357F" w14:paraId="5D7DDBC2" w14:textId="77777777">
      <w:pPr>
        <w:pStyle w:val="Lijstalinea"/>
        <w:numPr>
          <w:ilvl w:val="0"/>
          <w:numId w:val="90"/>
        </w:numPr>
      </w:pPr>
      <w:r>
        <w:t>Na afloop maak je als een team een kort verslag (vermeld datum, plaats en aanwezigen en noteer de antwoorden op de vragen).</w:t>
      </w:r>
    </w:p>
    <w:p w:rsidRPr="00F06E59" w:rsidR="00F9357F" w:rsidP="00F9357F" w:rsidRDefault="00F9357F" w14:paraId="406486DB" w14:textId="77777777"/>
    <w:p w:rsidR="00F9357F" w:rsidP="004B1A3D" w:rsidRDefault="00F9357F" w14:paraId="6B96502E" w14:textId="77777777">
      <w:r>
        <w:rPr>
          <w:noProof/>
        </w:rPr>
        <mc:AlternateContent>
          <mc:Choice Requires="wps">
            <w:drawing>
              <wp:inline distT="0" distB="0" distL="0" distR="0" wp14:anchorId="67EA7C4F" wp14:editId="29AFDA83">
                <wp:extent cx="6096000" cy="517585"/>
                <wp:effectExtent l="0" t="0" r="19050" b="15875"/>
                <wp:docPr id="48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517585"/>
                        </a:xfrm>
                        <a:prstGeom prst="rect">
                          <a:avLst/>
                        </a:prstGeom>
                        <a:solidFill>
                          <a:schemeClr val="accent6">
                            <a:lumMod val="60000"/>
                            <a:lumOff val="40000"/>
                          </a:schemeClr>
                        </a:solidFill>
                        <a:ln w="9525">
                          <a:solidFill>
                            <a:srgbClr val="000000"/>
                          </a:solidFill>
                          <a:miter lim="800000"/>
                          <a:headEnd/>
                          <a:tailEnd/>
                        </a:ln>
                      </wps:spPr>
                      <wps:txbx>
                        <w:txbxContent>
                          <w:p w:rsidRPr="002B68E7" w:rsidR="00F9357F" w:rsidP="00F9357F" w:rsidRDefault="00F9357F" w14:paraId="07F20512" w14:textId="77777777">
                            <w:pPr>
                              <w:rPr>
                                <w:b/>
                                <w:bCs/>
                                <w:u w:val="single"/>
                              </w:rPr>
                            </w:pPr>
                            <w:r w:rsidRPr="002B68E7">
                              <w:rPr>
                                <w:b/>
                                <w:bCs/>
                                <w:u w:val="single"/>
                              </w:rPr>
                              <w:t>Inleveropdracht</w:t>
                            </w:r>
                            <w:r>
                              <w:rPr>
                                <w:b/>
                                <w:bCs/>
                                <w:u w:val="single"/>
                              </w:rPr>
                              <w:t xml:space="preserve"> H3</w:t>
                            </w:r>
                            <w:r w:rsidRPr="002B68E7">
                              <w:rPr>
                                <w:b/>
                                <w:bCs/>
                                <w:u w:val="single"/>
                              </w:rPr>
                              <w:t xml:space="preserve">: </w:t>
                            </w:r>
                            <w:r>
                              <w:rPr>
                                <w:b/>
                                <w:bCs/>
                                <w:u w:val="single"/>
                              </w:rPr>
                              <w:t>Kruiswoordpuzzel</w:t>
                            </w:r>
                            <w:r w:rsidRPr="002B68E7">
                              <w:rPr>
                                <w:b/>
                                <w:bCs/>
                                <w:u w:val="single"/>
                              </w:rPr>
                              <w:t xml:space="preserve"> </w:t>
                            </w:r>
                          </w:p>
                          <w:p w:rsidRPr="00DD12B9" w:rsidR="00F9357F" w:rsidP="00F9357F" w:rsidRDefault="00F9357F" w14:paraId="6AB92C00" w14:textId="77777777">
                            <w:r w:rsidRPr="00DC1B57">
                              <w:t>Maak de Kruiswoord H2 en H3, druk op “check answers” en maak dan een screenshot</w:t>
                            </w:r>
                            <w:r>
                              <w:t>, lever die in.</w:t>
                            </w:r>
                          </w:p>
                        </w:txbxContent>
                      </wps:txbx>
                      <wps:bodyPr rot="0" vert="horz" wrap="square" lIns="91440" tIns="45720" rIns="91440" bIns="45720" anchor="t" anchorCtr="0">
                        <a:noAutofit/>
                      </wps:bodyPr>
                    </wps:wsp>
                  </a:graphicData>
                </a:graphic>
              </wp:inline>
            </w:drawing>
          </mc:Choice>
          <mc:Fallback>
            <w:pict w14:anchorId="7BC8A868">
              <v:shape id="_x0000_s1030" style="width:480pt;height:40.75pt;visibility:visible;mso-wrap-style:square;mso-left-percent:-10001;mso-top-percent:-10001;mso-position-horizontal:absolute;mso-position-horizontal-relative:char;mso-position-vertical:absolute;mso-position-vertical-relative:line;mso-left-percent:-10001;mso-top-percent:-10001;v-text-anchor:top" fillcolor="#a8d08d [194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" w14:anchorId="67EA7C4F">
                <v:textbox>
                  <w:txbxContent>
                    <w:p w:rsidRPr="002B68E7" w:rsidR="00F9357F" w:rsidP="00F9357F" w:rsidRDefault="00F9357F" w14:paraId="78570FAB" w14:textId="77777777">
                      <w:pPr>
                        <w:rPr>
                          <w:b/>
                          <w:bCs/>
                          <w:u w:val="single"/>
                        </w:rPr>
                      </w:pPr>
                      <w:r w:rsidRPr="002B68E7">
                        <w:rPr>
                          <w:b/>
                          <w:bCs/>
                          <w:u w:val="single"/>
                        </w:rPr>
                        <w:t>Inleveropdracht</w:t>
                      </w:r>
                      <w:r>
                        <w:rPr>
                          <w:b/>
                          <w:bCs/>
                          <w:u w:val="single"/>
                        </w:rPr>
                        <w:t xml:space="preserve"> H3</w:t>
                      </w:r>
                      <w:r w:rsidRPr="002B68E7">
                        <w:rPr>
                          <w:b/>
                          <w:bCs/>
                          <w:u w:val="single"/>
                        </w:rPr>
                        <w:t xml:space="preserve">: </w:t>
                      </w:r>
                      <w:r>
                        <w:rPr>
                          <w:b/>
                          <w:bCs/>
                          <w:u w:val="single"/>
                        </w:rPr>
                        <w:t>Kruiswoordpuzzel</w:t>
                      </w:r>
                      <w:r w:rsidRPr="002B68E7">
                        <w:rPr>
                          <w:b/>
                          <w:bCs/>
                          <w:u w:val="single"/>
                        </w:rPr>
                        <w:t xml:space="preserve"> </w:t>
                      </w:r>
                    </w:p>
                    <w:p w:rsidRPr="00DD12B9" w:rsidR="00F9357F" w:rsidP="00F9357F" w:rsidRDefault="00F9357F" w14:paraId="47EB1D2E" w14:textId="77777777">
                      <w:r w:rsidRPr="00DC1B57">
                        <w:t>Maak de Kruiswoord H2 en H3, druk op “check answers” en maak dan een screenshot</w:t>
                      </w:r>
                      <w:r>
                        <w:t>, lever die in.</w:t>
                      </w:r>
                    </w:p>
                  </w:txbxContent>
                </v:textbox>
                <w10:anchorlock/>
              </v:shape>
            </w:pict>
          </mc:Fallback>
        </mc:AlternateContent>
      </w:r>
      <w:r>
        <w:br w:type="page"/>
      </w:r>
    </w:p>
    <w:p w:rsidR="00F9357F" w:rsidP="00DB6BC3" w:rsidRDefault="00DB6BC3" w14:paraId="008EDFA3" w14:textId="77777777">
      <w:pPr>
        <w:pStyle w:val="Kop1"/>
      </w:pPr>
      <w:bookmarkStart w:name="_Toc103937078" w:id="24"/>
      <w:bookmarkStart w:name="_Toc157413993" w:id="25"/>
      <w:bookmarkStart w:name="_Toc157876500" w:id="26"/>
      <w:r>
        <w:t>5</w:t>
      </w:r>
      <w:r w:rsidR="004B1A3D">
        <w:t>.</w:t>
      </w:r>
      <w:r w:rsidR="00F9357F">
        <w:t>Taken verdelen en bijhouden</w:t>
      </w:r>
      <w:bookmarkEnd w:id="24"/>
      <w:bookmarkEnd w:id="25"/>
      <w:bookmarkEnd w:id="26"/>
    </w:p>
    <w:p w:rsidR="00F9357F" w:rsidP="00DB6BC3" w:rsidRDefault="00F9357F" w14:paraId="04262B7D" w14:textId="77777777">
      <w:pPr>
        <w:pStyle w:val="H3Theorie"/>
        <w:ind w:left="17" w:hanging="357"/>
      </w:pPr>
      <w:r>
        <w:t xml:space="preserve">1. </w:t>
      </w:r>
      <w:r w:rsidRPr="00DB6BC3">
        <w:t>Unfinished bussiness</w:t>
      </w:r>
    </w:p>
    <w:p w:rsidR="00F9357F" w:rsidP="00F9357F" w:rsidRDefault="00F9357F" w14:paraId="475F0186" w14:textId="77777777">
      <w:pPr>
        <w:pStyle w:val="Lijstalinea"/>
        <w:numPr>
          <w:ilvl w:val="0"/>
          <w:numId w:val="91"/>
        </w:numPr>
      </w:pPr>
      <w:r>
        <w:t>Er is aandacht voor H1 (programmeertermen) ter voorbereiding op het feedbackmoment.</w:t>
      </w:r>
    </w:p>
    <w:p w:rsidR="00F9357F" w:rsidP="00F9357F" w:rsidRDefault="00F9357F" w14:paraId="22CA4FF9" w14:textId="77777777">
      <w:pPr>
        <w:pStyle w:val="Lijstalinea"/>
        <w:numPr>
          <w:ilvl w:val="0"/>
          <w:numId w:val="91"/>
        </w:numPr>
      </w:pPr>
      <w:r>
        <w:t>Eventueel wordt nog het groepsinterview uitgevoerd (zie 3.4).</w:t>
      </w:r>
    </w:p>
    <w:p w:rsidR="00F9357F" w:rsidP="00F9357F" w:rsidRDefault="00F9357F" w14:paraId="466AD953" w14:textId="77777777">
      <w:pPr>
        <w:pStyle w:val="Lijstalinea"/>
        <w:numPr>
          <w:ilvl w:val="0"/>
          <w:numId w:val="91"/>
        </w:numPr>
      </w:pPr>
      <w:r>
        <w:t>Alle teams zorgen dat het verslag van het interview klaar is.</w:t>
      </w:r>
    </w:p>
    <w:p w:rsidR="00F9357F" w:rsidP="00F9357F" w:rsidRDefault="00F9357F" w14:paraId="0C202524" w14:textId="77777777"/>
    <w:p w:rsidR="00F9357F" w:rsidP="00DB6BC3" w:rsidRDefault="00F9357F" w14:paraId="483D7D57" w14:textId="77777777">
      <w:pPr>
        <w:pStyle w:val="H3Theorie"/>
        <w:ind w:left="17" w:hanging="357"/>
      </w:pPr>
      <w:r>
        <w:t>2. Taakverdeling maken</w:t>
      </w:r>
    </w:p>
    <w:p w:rsidR="00F9357F" w:rsidP="00F9357F" w:rsidRDefault="00F9357F" w14:paraId="79FE5356" w14:textId="77777777">
      <w:r>
        <w:t>De planfase verloopt over het algemeen zo:</w:t>
      </w:r>
    </w:p>
    <w:p w:rsidR="00F9357F" w:rsidRDefault="00F9357F" w14:paraId="2CCFF730" w14:textId="77777777">
      <w:pPr>
        <w:pStyle w:val="Lijstalinea"/>
        <w:numPr>
          <w:ilvl w:val="0"/>
          <w:numId w:val="105"/>
        </w:numPr>
      </w:pPr>
      <w:r>
        <w:t>Inlezen en brainstormen</w:t>
      </w:r>
    </w:p>
    <w:p w:rsidR="00F9357F" w:rsidRDefault="00F9357F" w14:paraId="414ACA79" w14:textId="77777777">
      <w:pPr>
        <w:pStyle w:val="Lijstalinea"/>
        <w:numPr>
          <w:ilvl w:val="0"/>
          <w:numId w:val="105"/>
        </w:numPr>
      </w:pPr>
      <w:r>
        <w:t>Briefing en / of interview</w:t>
      </w:r>
    </w:p>
    <w:p w:rsidR="00F9357F" w:rsidRDefault="00F9357F" w14:paraId="6D465C38" w14:textId="77777777">
      <w:pPr>
        <w:pStyle w:val="Lijstalinea"/>
        <w:numPr>
          <w:ilvl w:val="0"/>
          <w:numId w:val="105"/>
        </w:numPr>
      </w:pPr>
      <w:r>
        <w:t>Opstellen eisenlijst</w:t>
      </w:r>
    </w:p>
    <w:p w:rsidR="00F9357F" w:rsidRDefault="00F9357F" w14:paraId="3F4CCF7F" w14:textId="77777777">
      <w:pPr>
        <w:pStyle w:val="Lijstalinea"/>
        <w:numPr>
          <w:ilvl w:val="0"/>
          <w:numId w:val="105"/>
        </w:numPr>
      </w:pPr>
      <w:r>
        <w:t>Taakverdeling maken</w:t>
      </w:r>
    </w:p>
    <w:p w:rsidR="00F9357F" w:rsidP="00F9357F" w:rsidRDefault="00F9357F" w14:paraId="00C11E6C" w14:textId="77777777">
      <w:r>
        <w:t>Stap 3 ga je pas later zelfstandig leren doen. Voor nu krijg je meestal van de docent een eisenpakket aangeleverd. Het opstellen van die eisen is namelijk best ingewikkeld. Dit komt in blok C aan bod. Daarom geldt voor nu:</w:t>
      </w:r>
    </w:p>
    <w:p w:rsidR="00F9357F" w:rsidRDefault="00F9357F" w14:paraId="0BB8BC33" w14:textId="77777777">
      <w:pPr>
        <w:pStyle w:val="Lijstalinea"/>
        <w:numPr>
          <w:ilvl w:val="0"/>
          <w:numId w:val="106"/>
        </w:numPr>
      </w:pPr>
      <w:r>
        <w:t>Inlezen en brainstormen</w:t>
      </w:r>
    </w:p>
    <w:p w:rsidR="00F9357F" w:rsidRDefault="00F9357F" w14:paraId="4918B563" w14:textId="77777777">
      <w:pPr>
        <w:pStyle w:val="Lijstalinea"/>
        <w:numPr>
          <w:ilvl w:val="0"/>
          <w:numId w:val="106"/>
        </w:numPr>
      </w:pPr>
      <w:r>
        <w:t>Briefing en / of interview</w:t>
      </w:r>
    </w:p>
    <w:p w:rsidRPr="00625B32" w:rsidR="00F9357F" w:rsidRDefault="00F9357F" w14:paraId="53F37988" w14:textId="77777777">
      <w:pPr>
        <w:pStyle w:val="Lijstalinea"/>
        <w:numPr>
          <w:ilvl w:val="0"/>
          <w:numId w:val="106"/>
        </w:numPr>
        <w:rPr>
          <w:b/>
          <w:bCs/>
        </w:rPr>
      </w:pPr>
      <w:r w:rsidRPr="00625B32">
        <w:rPr>
          <w:b/>
          <w:bCs/>
        </w:rPr>
        <w:t>Ontvangen eisenlijst van docent</w:t>
      </w:r>
    </w:p>
    <w:p w:rsidR="00F9357F" w:rsidRDefault="00F9357F" w14:paraId="3E8A4167" w14:textId="77777777">
      <w:pPr>
        <w:pStyle w:val="Lijstalinea"/>
        <w:numPr>
          <w:ilvl w:val="0"/>
          <w:numId w:val="106"/>
        </w:numPr>
      </w:pPr>
      <w:r>
        <w:t>Taakverdeling maken</w:t>
      </w:r>
    </w:p>
    <w:p w:rsidR="00F9357F" w:rsidP="00F9357F" w:rsidRDefault="00F9357F" w14:paraId="58FBF4F1" w14:textId="77777777"/>
    <w:p w:rsidRPr="00ED3D0E" w:rsidR="00F9357F" w:rsidP="00F9357F" w:rsidRDefault="00F9357F" w14:paraId="54F0AA4D" w14:textId="77777777">
      <w:r>
        <w:t xml:space="preserve">Als je de taakverdeling kunt gaan maken, doen we dat nog steeds op een planbord met verschillende kolommen, zoals je gewend bent uit het vorige blok. We gaan nu wel iets dieper in op het maken van een </w:t>
      </w:r>
      <w:r>
        <w:rPr>
          <w:i/>
          <w:iCs/>
        </w:rPr>
        <w:t>goede</w:t>
      </w:r>
      <w:r>
        <w:t xml:space="preserve"> taakverdeling.</w:t>
      </w:r>
    </w:p>
    <w:p w:rsidR="00F9357F" w:rsidP="00F9357F" w:rsidRDefault="00F9357F" w14:paraId="2FC22344" w14:textId="77777777">
      <w:r>
        <w:rPr>
          <w:noProof/>
        </w:rPr>
        <w:drawing>
          <wp:inline distT="0" distB="0" distL="0" distR="0" wp14:anchorId="5A5EAF13" wp14:editId="7D6F63C9">
            <wp:extent cx="5874589" cy="3305446"/>
            <wp:effectExtent l="0" t="0" r="0" b="9525"/>
            <wp:docPr id="17" name="Afbeelding 17" descr="Afbeelding met Animatie, persoon, tekenfilm, kled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fbeelding 17" descr="Afbeelding met Animatie, persoon, tekenfilm, kleding&#10;&#10;Automatisch gegenereerde beschrijv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21939" cy="3332088"/>
                    </a:xfrm>
                    <a:prstGeom prst="rect">
                      <a:avLst/>
                    </a:prstGeom>
                    <a:noFill/>
                    <a:ln>
                      <a:noFill/>
                    </a:ln>
                  </pic:spPr>
                </pic:pic>
              </a:graphicData>
            </a:graphic>
          </wp:inline>
        </w:drawing>
      </w:r>
    </w:p>
    <w:p w:rsidR="00F9357F" w:rsidP="00F9357F" w:rsidRDefault="00F9357F" w14:paraId="45CFB2A2" w14:textId="77777777">
      <w:r>
        <w:br w:type="page"/>
      </w:r>
    </w:p>
    <w:p w:rsidR="00F9357F" w:rsidP="00271294" w:rsidRDefault="00F9357F" w14:paraId="4C04BCE7" w14:textId="77777777">
      <w:pPr>
        <w:pStyle w:val="Kop3-theorie"/>
      </w:pPr>
      <w:r>
        <w:t>3. Vertical slicing</w:t>
      </w:r>
    </w:p>
    <w:p w:rsidR="00F9357F" w:rsidP="00F9357F" w:rsidRDefault="00F9357F" w14:paraId="6CCFD1C4" w14:textId="77777777">
      <w:r>
        <w:t xml:space="preserve">In de vorige hoofdstukken hebben we geleerd wat </w:t>
      </w:r>
      <w:r>
        <w:rPr>
          <w:i/>
          <w:iCs/>
        </w:rPr>
        <w:t>agile</w:t>
      </w:r>
      <w:r>
        <w:t xml:space="preserve"> werken is. Eén van de pijlers daarvan is dat je regelmatig een werkend deelproduct oplevert. Je zorgt er dus voor dat je zo snel mogelijk een stukje van je applicatie al werkend hebt. Of in het voorbeeld van deze module: je maakt niet éérst alle html voor je website, maar je zorgt ervoor dat je na een paar dagen bijvoorbeeld de header helemaal klaar hebt. Dan kan iedereen gelijk zien of je op de goede weg bent.</w:t>
      </w:r>
    </w:p>
    <w:p w:rsidR="00F9357F" w:rsidP="00F9357F" w:rsidRDefault="00F9357F" w14:paraId="7BAF42F6" w14:textId="77777777">
      <w:r>
        <w:t xml:space="preserve">Die manier van werken heeft gevolgen voor de taakverdeling. Vanaf het begin verdeel je de taken zo dat iedereen steeds een hele functionaliteit maakt. In het volgende stukje van een kennisclip wordt dat principe van ‘vertical slicing’ verder uitgelegd: </w:t>
      </w:r>
      <w:hyperlink w:history="1" r:id="rId40">
        <w:r w:rsidRPr="008D298F">
          <w:rPr>
            <w:rStyle w:val="Hyperlink"/>
          </w:rPr>
          <w:t>https://www.youtube.com/embed/oXSN9LZaM7M?end=138</w:t>
        </w:r>
      </w:hyperlink>
    </w:p>
    <w:p w:rsidR="00F9357F" w:rsidP="00F9357F" w:rsidRDefault="00F9357F" w14:paraId="0DA8D3D4" w14:textId="77777777">
      <w:r>
        <w:t>Samengevat: agile werken = werkende deelproducten opleveren, dus ook op die manier de taken verdelen. Het is niet oké als je na twee weken álle styling voor de hele site afhebt maar er nog niets werkt. Het is wel oké als je bijvoorbeeld het hele inlogsysteem afhebt (styling, html, PHP, database). Vertical slicing dus.</w:t>
      </w:r>
    </w:p>
    <w:p w:rsidR="00F9357F" w:rsidP="00F9357F" w:rsidRDefault="00F9357F" w14:paraId="20D31441" w14:textId="77777777"/>
    <w:p w:rsidR="00F9357F" w:rsidP="00F9357F" w:rsidRDefault="00F9357F" w14:paraId="5CBCC9D8" w14:textId="77777777">
      <w:pPr>
        <w:pStyle w:val="H3Theorie"/>
      </w:pPr>
      <w:r>
        <w:t>4. Functionaliteiten en subtaken</w:t>
      </w:r>
    </w:p>
    <w:p w:rsidR="00F9357F" w:rsidP="00F9357F" w:rsidRDefault="00F9357F" w14:paraId="51984134" w14:textId="77777777">
      <w:r>
        <w:t xml:space="preserve">We introduceren een nieuwe regel over de taakverdeling: een taak mag niet groter zijn dan één dag werk. Of in ons geval: niet groter dan één PRA-les. Deze regel past goed bij het </w:t>
      </w:r>
      <w:r>
        <w:rPr>
          <w:i/>
          <w:iCs/>
        </w:rPr>
        <w:t>agile</w:t>
      </w:r>
      <w:r>
        <w:t xml:space="preserve"> werken, omdat je hierdoor heel goed de voortgang in de gaten kunt houden (en dus ben je als team meer wendbaar).</w:t>
      </w:r>
    </w:p>
    <w:p w:rsidR="00F9357F" w:rsidP="00F9357F" w:rsidRDefault="00F9357F" w14:paraId="590A4AA5" w14:textId="77777777">
      <w:r>
        <w:rPr>
          <w:noProof/>
        </w:rPr>
        <w:drawing>
          <wp:anchor distT="0" distB="0" distL="114300" distR="114300" simplePos="0" relativeHeight="251666433" behindDoc="0" locked="0" layoutInCell="1" allowOverlap="1" wp14:anchorId="355407D6" wp14:editId="73BD7348">
            <wp:simplePos x="0" y="0"/>
            <wp:positionH relativeFrom="margin">
              <wp:posOffset>-378268</wp:posOffset>
            </wp:positionH>
            <wp:positionV relativeFrom="paragraph">
              <wp:posOffset>950200</wp:posOffset>
            </wp:positionV>
            <wp:extent cx="6839585" cy="2357120"/>
            <wp:effectExtent l="57150" t="57150" r="94615" b="100330"/>
            <wp:wrapTopAndBottom/>
            <wp:docPr id="18" name="Afbeelding 18" descr="Afbeelding met tekst, schermopname, Lettertype, softwar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descr="Afbeelding met tekst, schermopname, Lettertype, software&#10;&#10;Automatisch gegenereerde beschrijving"/>
                    <pic:cNvPicPr/>
                  </pic:nvPicPr>
                  <pic:blipFill>
                    <a:blip r:embed="rId41">
                      <a:extLst>
                        <a:ext uri="{28A0092B-C50C-407E-A947-70E740481C1C}">
                          <a14:useLocalDpi xmlns:a14="http://schemas.microsoft.com/office/drawing/2010/main" val="0"/>
                        </a:ext>
                      </a:extLst>
                    </a:blip>
                    <a:stretch>
                      <a:fillRect/>
                    </a:stretch>
                  </pic:blipFill>
                  <pic:spPr>
                    <a:xfrm>
                      <a:off x="0" y="0"/>
                      <a:ext cx="6839585" cy="235712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Om wel zicht te houden op het grote plaatje, maken we aan de linkerkant van ons een planbord een nieuwe kolom met functionaliteiten. Iedere taak hoort dus eigenlijk bij zo’n functionaliteit. De meeste linker kolom doet niet mee in het slepen, we maken van deze kaarten ook geen issues. Het is simpelweg de lijst met alle “hoofdonderdelen” waar we aan gaan werken de komende tijd. Je ziet in onderstaand voorbeeld dat de taken ook allemaal verwijzen naar één van de functionaliteiten.</w:t>
      </w:r>
    </w:p>
    <w:p w:rsidR="00F9357F" w:rsidP="00F9357F" w:rsidRDefault="00F9357F" w14:paraId="7ADE8536" w14:textId="77777777"/>
    <w:p w:rsidR="00F9357F" w:rsidP="00F9357F" w:rsidRDefault="00F9357F" w14:paraId="45A970B0" w14:textId="77777777">
      <w:pPr>
        <w:pStyle w:val="H3Theorie"/>
      </w:pPr>
      <w:r>
        <w:t xml:space="preserve">5. Kolom </w:t>
      </w:r>
      <w:r w:rsidRPr="003B6C7D">
        <w:rPr>
          <w:i/>
          <w:iCs/>
        </w:rPr>
        <w:t>in review</w:t>
      </w:r>
    </w:p>
    <w:p w:rsidR="00F9357F" w:rsidP="00F9357F" w:rsidRDefault="00F9357F" w14:paraId="1054E463" w14:textId="77777777">
      <w:r>
        <w:t>Je hebt ook geleerd dat je met elkaar verantwoordelijk bent voor 100% van de opdracht. Het kan dus niet zo zijn dat een teamgenoot dacht dat bijvoorbeeld de achtergrond van de site rood moest worden en dat niemand zo’n vergissing ziet. Als er een fout in de applicatie zet, is iedereen daarvoor verantwoordelijk, niet alleen de maker.</w:t>
      </w:r>
    </w:p>
    <w:p w:rsidR="00F9357F" w:rsidP="00F9357F" w:rsidRDefault="00F9357F" w14:paraId="23CA5247" w14:textId="77777777">
      <w:r>
        <w:t>Het is daarom verstandig om elkaars werk te reviewen. Dat betekent dat je even kijkt naar de taken die je teamgenoten afronden. Niet omdat je elkaar niet vertrouwt, maar gewoon omdat het werk ook jouw verantwoordelijkheid is. Hiervoor voegen we een vierde kolom toe genaamd ‘in review’.</w:t>
      </w:r>
    </w:p>
    <w:p w:rsidR="00F9357F" w:rsidP="00F9357F" w:rsidRDefault="00F9357F" w14:paraId="23C33CFF" w14:textId="77777777">
      <w:r>
        <w:t xml:space="preserve">Het principe van een planbord, inclusief deze nieuwe kolom, wordt nog eens toegelicht in het tweede deel van de kennisclip: </w:t>
      </w:r>
      <w:hyperlink w:history="1" r:id="rId42">
        <w:r w:rsidRPr="008D298F">
          <w:rPr>
            <w:rStyle w:val="Hyperlink"/>
          </w:rPr>
          <w:t>https://www.youtube.com/embed/oXSN9LZaM7M?start=138&amp;end=309</w:t>
        </w:r>
      </w:hyperlink>
      <w:r>
        <w:t>.</w:t>
      </w:r>
    </w:p>
    <w:p w:rsidR="00B11514" w:rsidRDefault="00B11514" w14:paraId="1407B5E4" w14:textId="77777777">
      <w:pPr>
        <w:rPr>
          <w:rFonts w:ascii="Segoe UI Black" w:hAnsi="Segoe UI Black"/>
          <w:b/>
          <w:bCs/>
          <w:color w:val="004C35"/>
        </w:rPr>
      </w:pPr>
      <w:r>
        <w:br w:type="page"/>
      </w:r>
    </w:p>
    <w:p w:rsidRPr="00BA2280" w:rsidR="00F9357F" w:rsidP="00F9357F" w:rsidRDefault="00F9357F" w14:paraId="06D9A899" w14:textId="77777777">
      <w:pPr>
        <w:pStyle w:val="H3Theorie"/>
      </w:pPr>
      <w:r>
        <w:t>6. Alle regels over de taakverdeling</w:t>
      </w:r>
    </w:p>
    <w:p w:rsidR="00F9357F" w:rsidP="00F9357F" w:rsidRDefault="00F9357F" w14:paraId="6725B4F8" w14:textId="77777777">
      <w:pPr>
        <w:pStyle w:val="Lijstalinea"/>
        <w:numPr>
          <w:ilvl w:val="0"/>
          <w:numId w:val="93"/>
        </w:numPr>
      </w:pPr>
      <w:r>
        <w:t>Volg het principe van ‘vertical slicing’, dus taken verdelen langs functionaliteiten niet langs lagen.</w:t>
      </w:r>
    </w:p>
    <w:p w:rsidR="00F9357F" w:rsidP="00F9357F" w:rsidRDefault="00F9357F" w14:paraId="2C9C818F" w14:textId="77777777">
      <w:pPr>
        <w:pStyle w:val="Lijstalinea"/>
        <w:numPr>
          <w:ilvl w:val="0"/>
          <w:numId w:val="93"/>
        </w:numPr>
      </w:pPr>
      <w:r>
        <w:t>Helemaal links op je planbord houd je een lijst van alle functionaliteiten of ‘hoofdonderdelen’ bij.</w:t>
      </w:r>
    </w:p>
    <w:p w:rsidR="00F9357F" w:rsidP="00F9357F" w:rsidRDefault="00F9357F" w14:paraId="0B232145" w14:textId="77777777">
      <w:pPr>
        <w:pStyle w:val="Lijstalinea"/>
        <w:numPr>
          <w:ilvl w:val="0"/>
          <w:numId w:val="93"/>
        </w:numPr>
      </w:pPr>
      <w:r>
        <w:t>Maak subtaken die niet groter zijn dan één dag (of één PRA-les). Iedere taak hoort bij een functionaliteit.</w:t>
      </w:r>
    </w:p>
    <w:p w:rsidR="00F9357F" w:rsidP="00F9357F" w:rsidRDefault="00F9357F" w14:paraId="5DC01122" w14:textId="77777777">
      <w:pPr>
        <w:pStyle w:val="Lijstalinea"/>
        <w:numPr>
          <w:ilvl w:val="0"/>
          <w:numId w:val="93"/>
        </w:numPr>
      </w:pPr>
      <w:r>
        <w:t>Plaats deze taken op een planbord met de kolommen todo / doing / in review / done.</w:t>
      </w:r>
    </w:p>
    <w:p w:rsidRPr="00BA2280" w:rsidR="00F9357F" w:rsidP="00F9357F" w:rsidRDefault="00F9357F" w14:paraId="2C5E209E" w14:textId="77777777">
      <w:r>
        <w:t>Enkele voorbeelden:</w:t>
      </w:r>
    </w:p>
    <w:tbl>
      <w:tblPr>
        <w:tblStyle w:val="Tabelras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814"/>
        <w:gridCol w:w="4814"/>
      </w:tblGrid>
      <w:tr w:rsidR="00F9357F" w:rsidTr="002B34A2" w14:paraId="7C6F1368" w14:textId="77777777">
        <w:tc>
          <w:tcPr>
            <w:tcW w:w="4814" w:type="dxa"/>
          </w:tcPr>
          <w:p w:rsidRPr="00552596" w:rsidR="00F9357F" w:rsidP="002B34A2" w:rsidRDefault="00F9357F" w14:paraId="32160A04" w14:textId="77777777">
            <w:pPr>
              <w:rPr>
                <w:b/>
                <w:bCs/>
              </w:rPr>
            </w:pPr>
            <w:r w:rsidRPr="00552596">
              <w:rPr>
                <w:rFonts w:ascii="Segoe UI Emoji" w:hAnsi="Segoe UI Emoji" w:cs="Segoe UI Emoji"/>
                <w:b/>
                <w:bCs/>
              </w:rPr>
              <w:t>✔</w:t>
            </w:r>
            <w:r w:rsidRPr="00552596">
              <w:rPr>
                <w:b/>
                <w:bCs/>
              </w:rPr>
              <w:t xml:space="preserve"> Goed</w:t>
            </w:r>
          </w:p>
        </w:tc>
        <w:tc>
          <w:tcPr>
            <w:tcW w:w="4814" w:type="dxa"/>
          </w:tcPr>
          <w:p w:rsidRPr="00552596" w:rsidR="00F9357F" w:rsidP="002B34A2" w:rsidRDefault="00F9357F" w14:paraId="128B1346" w14:textId="77777777">
            <w:pPr>
              <w:rPr>
                <w:b/>
                <w:bCs/>
              </w:rPr>
            </w:pPr>
            <w:r w:rsidRPr="00552596">
              <w:rPr>
                <w:rFonts w:ascii="Segoe UI Emoji" w:hAnsi="Segoe UI Emoji" w:cs="Segoe UI Emoji"/>
                <w:b/>
                <w:bCs/>
              </w:rPr>
              <w:t>❌</w:t>
            </w:r>
            <w:r w:rsidRPr="00552596">
              <w:rPr>
                <w:b/>
                <w:bCs/>
              </w:rPr>
              <w:t xml:space="preserve"> Fout</w:t>
            </w:r>
          </w:p>
        </w:tc>
      </w:tr>
      <w:tr w:rsidR="00F9357F" w:rsidTr="002B34A2" w14:paraId="6C8DB9DD" w14:textId="77777777">
        <w:tc>
          <w:tcPr>
            <w:tcW w:w="4814" w:type="dxa"/>
          </w:tcPr>
          <w:p w:rsidR="00F9357F" w:rsidP="00F9357F" w:rsidRDefault="00F9357F" w14:paraId="4C4878B6" w14:textId="77777777">
            <w:pPr>
              <w:pStyle w:val="Lijstalinea"/>
              <w:numPr>
                <w:ilvl w:val="0"/>
                <w:numId w:val="92"/>
              </w:numPr>
            </w:pPr>
            <w:r>
              <w:t>“HTML van de header maken”</w:t>
            </w:r>
          </w:p>
          <w:p w:rsidR="00F9357F" w:rsidP="00F9357F" w:rsidRDefault="00F9357F" w14:paraId="134BC8BE" w14:textId="77777777">
            <w:pPr>
              <w:pStyle w:val="Lijstalinea"/>
              <w:numPr>
                <w:ilvl w:val="0"/>
                <w:numId w:val="92"/>
              </w:numPr>
            </w:pPr>
            <w:r>
              <w:t>“PHP-script voor het inloggen”</w:t>
            </w:r>
          </w:p>
          <w:p w:rsidR="00F9357F" w:rsidP="00F9357F" w:rsidRDefault="00F9357F" w14:paraId="5D60E6B5" w14:textId="77777777">
            <w:pPr>
              <w:pStyle w:val="Lijstalinea"/>
              <w:numPr>
                <w:ilvl w:val="0"/>
                <w:numId w:val="92"/>
              </w:numPr>
            </w:pPr>
            <w:r>
              <w:t>“HTML-form voor het inloggen”</w:t>
            </w:r>
          </w:p>
        </w:tc>
        <w:tc>
          <w:tcPr>
            <w:tcW w:w="4814" w:type="dxa"/>
          </w:tcPr>
          <w:p w:rsidR="00F9357F" w:rsidP="00F9357F" w:rsidRDefault="00F9357F" w14:paraId="697F84BE" w14:textId="77777777">
            <w:pPr>
              <w:pStyle w:val="Lijstalinea"/>
              <w:numPr>
                <w:ilvl w:val="0"/>
                <w:numId w:val="92"/>
              </w:numPr>
            </w:pPr>
            <w:r>
              <w:t>“Alle CSS schrijven” (niet verticaal)</w:t>
            </w:r>
          </w:p>
          <w:p w:rsidR="00F9357F" w:rsidP="00F9357F" w:rsidRDefault="00F9357F" w14:paraId="5C1468CE" w14:textId="77777777">
            <w:pPr>
              <w:pStyle w:val="Lijstalinea"/>
              <w:numPr>
                <w:ilvl w:val="0"/>
                <w:numId w:val="92"/>
              </w:numPr>
            </w:pPr>
            <w:r>
              <w:t>“De hele front-end maken” (niet verticaal)</w:t>
            </w:r>
          </w:p>
          <w:p w:rsidR="00F9357F" w:rsidP="00F9357F" w:rsidRDefault="00F9357F" w14:paraId="16058360" w14:textId="77777777">
            <w:pPr>
              <w:pStyle w:val="Lijstalinea"/>
              <w:numPr>
                <w:ilvl w:val="0"/>
                <w:numId w:val="92"/>
              </w:numPr>
            </w:pPr>
            <w:r>
              <w:t>“Het inlogsysteem bouwen” (te groot)</w:t>
            </w:r>
          </w:p>
        </w:tc>
      </w:tr>
    </w:tbl>
    <w:p w:rsidR="00F9357F" w:rsidP="00F9357F" w:rsidRDefault="00F9357F" w14:paraId="142031C6" w14:textId="77777777"/>
    <w:p w:rsidR="00F9357F" w:rsidP="00F9357F" w:rsidRDefault="00F9357F" w14:paraId="32222E5B" w14:textId="77777777">
      <w:pPr>
        <w:pStyle w:val="H3Opdracht"/>
      </w:pPr>
      <w:r>
        <w:t>7. Opdracht: taakverdeling SuperCoaster</w:t>
      </w:r>
    </w:p>
    <w:p w:rsidR="00F9357F" w:rsidP="00F9357F" w:rsidRDefault="00F9357F" w14:paraId="64592017" w14:textId="77777777">
      <w:pPr>
        <w:pStyle w:val="Lijstalinea"/>
        <w:numPr>
          <w:ilvl w:val="0"/>
          <w:numId w:val="94"/>
        </w:numPr>
      </w:pPr>
      <w:r>
        <w:t>Eén persoon maakt een repo aan (zonder inhoud nog) en geeft de rest toegang. In deze repo maak je een project aan met vijf kolommen (zie screenshot hierboven onder paragraaf 4).</w:t>
      </w:r>
    </w:p>
    <w:p w:rsidR="00F9357F" w:rsidP="00F9357F" w:rsidRDefault="00F9357F" w14:paraId="4A30F3B0" w14:textId="77777777">
      <w:pPr>
        <w:pStyle w:val="Lijstalinea"/>
        <w:numPr>
          <w:ilvl w:val="0"/>
          <w:numId w:val="94"/>
        </w:numPr>
      </w:pPr>
      <w:r>
        <w:t>Bedenk welke functionaliteiten of ‘hoofdonderdelen’ jullie site krijgt. Zet die als notitie in de linkse kolom.</w:t>
      </w:r>
    </w:p>
    <w:p w:rsidR="00F9357F" w:rsidP="00F9357F" w:rsidRDefault="00F9357F" w14:paraId="53017EE7" w14:textId="77777777">
      <w:pPr>
        <w:pStyle w:val="Lijstalinea"/>
        <w:numPr>
          <w:ilvl w:val="0"/>
          <w:numId w:val="94"/>
        </w:numPr>
      </w:pPr>
      <w:r>
        <w:t>Werk iedere functionaliteit uit in meerdere subtaken, die iedere maximaal één PRA-les duren en voldoen aan het principe van ‘vertical slicing’.</w:t>
      </w:r>
    </w:p>
    <w:p w:rsidRPr="0003603D" w:rsidR="00F9357F" w:rsidP="00F9357F" w:rsidRDefault="00F9357F" w14:paraId="7B6E4732" w14:textId="77777777">
      <w:pPr>
        <w:pStyle w:val="Lijstalinea"/>
        <w:numPr>
          <w:ilvl w:val="0"/>
          <w:numId w:val="94"/>
        </w:numPr>
      </w:pPr>
      <w:r>
        <w:t>De taakverdelingen worden eventueel besproken in de les.</w:t>
      </w:r>
    </w:p>
    <w:p w:rsidR="00F9357F" w:rsidP="00F9357F" w:rsidRDefault="00F9357F" w14:paraId="50AE3CDA" w14:textId="77777777">
      <w:pPr>
        <w:pStyle w:val="H3Theorie"/>
      </w:pPr>
      <w:r>
        <w:t>8. Taakverdeling bijhouden: stand-up meeting</w:t>
      </w:r>
    </w:p>
    <w:p w:rsidR="00F9357F" w:rsidP="00F9357F" w:rsidRDefault="00F9357F" w14:paraId="4761626B" w14:textId="77777777">
      <w:r>
        <w:rPr>
          <w:noProof/>
        </w:rPr>
        <w:drawing>
          <wp:anchor distT="0" distB="0" distL="114300" distR="114300" simplePos="0" relativeHeight="251667457" behindDoc="0" locked="0" layoutInCell="1" allowOverlap="1" wp14:anchorId="45FC897E" wp14:editId="043375D4">
            <wp:simplePos x="0" y="0"/>
            <wp:positionH relativeFrom="margin">
              <wp:posOffset>2850515</wp:posOffset>
            </wp:positionH>
            <wp:positionV relativeFrom="paragraph">
              <wp:posOffset>202392</wp:posOffset>
            </wp:positionV>
            <wp:extent cx="3265170" cy="1835785"/>
            <wp:effectExtent l="0" t="0" r="0" b="0"/>
            <wp:wrapSquare wrapText="bothSides"/>
            <wp:docPr id="20" name="Afbeelding 20" descr="Afbeelding met Animatie, persoon, tekenfilm, kled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beelding 20" descr="Afbeelding met Animatie, persoon, tekenfilm, kleding&#10;&#10;Automatisch gegenereerde beschrijvi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65170" cy="18357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Een belangrijke pijler van het </w:t>
      </w:r>
      <w:r w:rsidRPr="00A703E0">
        <w:rPr>
          <w:i/>
          <w:iCs/>
        </w:rPr>
        <w:t>agile</w:t>
      </w:r>
      <w:r>
        <w:t xml:space="preserve"> werken is een dagelijks overleg (of in ieder geval iedere PRA-les). Dit overleg wordt vaak een “stand-up” genoemd omdat het team in een fysieke situatie rondom het planbord gaat staan. Maar ook met een digitaal bord (of een digitale meeting) heet het nog een “stand-up”.</w:t>
      </w:r>
    </w:p>
    <w:p w:rsidR="00F9357F" w:rsidP="00F9357F" w:rsidRDefault="00F9357F" w14:paraId="7E0979EF" w14:textId="77777777">
      <w:r>
        <w:t>De stand-up duurt maximaal 15 minuten, en het team bespreekt de stand van zaken aan de hand van drie vragen die iedereen beantwoord:</w:t>
      </w:r>
    </w:p>
    <w:p w:rsidR="00F9357F" w:rsidP="00F9357F" w:rsidRDefault="00F9357F" w14:paraId="4C97C893" w14:textId="77777777">
      <w:pPr>
        <w:pStyle w:val="Lijstalinea"/>
        <w:numPr>
          <w:ilvl w:val="0"/>
          <w:numId w:val="95"/>
        </w:numPr>
      </w:pPr>
      <w:r>
        <w:t>Waar heb je gister aan gewerkt?</w:t>
      </w:r>
    </w:p>
    <w:p w:rsidR="00F9357F" w:rsidP="00F9357F" w:rsidRDefault="00F9357F" w14:paraId="75F687E4" w14:textId="77777777">
      <w:pPr>
        <w:pStyle w:val="Lijstalinea"/>
        <w:numPr>
          <w:ilvl w:val="0"/>
          <w:numId w:val="95"/>
        </w:numPr>
      </w:pPr>
      <w:r>
        <w:t>Wat ga je vandaag doen?</w:t>
      </w:r>
    </w:p>
    <w:p w:rsidR="00F9357F" w:rsidP="00F9357F" w:rsidRDefault="00F9357F" w14:paraId="0DC82387" w14:textId="77777777">
      <w:pPr>
        <w:pStyle w:val="Lijstalinea"/>
        <w:numPr>
          <w:ilvl w:val="0"/>
          <w:numId w:val="95"/>
        </w:numPr>
      </w:pPr>
      <w:r>
        <w:t>Waar loop je tegenaan?</w:t>
      </w:r>
    </w:p>
    <w:p w:rsidR="00F9357F" w:rsidP="00F9357F" w:rsidRDefault="00F9357F" w14:paraId="5207A285" w14:textId="77777777">
      <w:r>
        <w:t>Het spreekt voor zich dat je uitgebreid antwoord geeft op deze vragen. Dus niet “ik heb gister aan mijn taak gewerkt en vandaag ga ik daarmee verder” (dat hoort sowieso niet, je hebt dan een taak gemaakt die eigenlijk te groot was!).</w:t>
      </w:r>
    </w:p>
    <w:p w:rsidR="00F9357F" w:rsidP="00F9357F" w:rsidRDefault="00F9357F" w14:paraId="09F2B62A" w14:textId="77777777">
      <w:r>
        <w:t>Beter voorbeeld: “ik heb gister aan de header gewerkt, ik heb daarvoor de CSS van de navbar afgemaakt en daarover moest ik even contact hebben met mijn teamgenoot om de kleur af te stemmen. Vandaag ga ik de hero-afbeelding afmaken. Ik nog niet precies hoe ik het moet aanpakken, dus als ik straks vastloop vraag ik nog even om hulp.”</w:t>
      </w:r>
    </w:p>
    <w:p w:rsidR="00F9357F" w:rsidP="00F9357F" w:rsidRDefault="00F9357F" w14:paraId="3F4327AC" w14:textId="77777777">
      <w:r>
        <w:t>Uit dit voorbeeld kunnen we nog een paar dingen concluderen:</w:t>
      </w:r>
    </w:p>
    <w:p w:rsidR="00F9357F" w:rsidP="00F9357F" w:rsidRDefault="00F9357F" w14:paraId="0E55D717" w14:textId="77777777">
      <w:pPr>
        <w:pStyle w:val="Lijstalinea"/>
        <w:numPr>
          <w:ilvl w:val="0"/>
          <w:numId w:val="96"/>
        </w:numPr>
      </w:pPr>
      <w:r>
        <w:t>Geef uitgebreid antwoord op de vragen.</w:t>
      </w:r>
    </w:p>
    <w:p w:rsidR="00F9357F" w:rsidP="00F9357F" w:rsidRDefault="00F9357F" w14:paraId="0E294C86" w14:textId="77777777">
      <w:pPr>
        <w:pStyle w:val="Lijstalinea"/>
        <w:numPr>
          <w:ilvl w:val="0"/>
          <w:numId w:val="96"/>
        </w:numPr>
      </w:pPr>
      <w:r>
        <w:t>Een goede taakverdeling helpt om iets nuttigs te kunnen zeggen.</w:t>
      </w:r>
    </w:p>
    <w:p w:rsidR="00F9357F" w:rsidP="00F9357F" w:rsidRDefault="00F9357F" w14:paraId="616968E0" w14:textId="77777777">
      <w:pPr>
        <w:pStyle w:val="Lijstalinea"/>
        <w:numPr>
          <w:ilvl w:val="0"/>
          <w:numId w:val="96"/>
        </w:numPr>
      </w:pPr>
      <w:r>
        <w:t>Problemen worden niet ín de meeting opgelost. Je hebt maximaal een kwartier, dus als je iemand om hulp wil vragen kun je dat doen maar je gaat pas ná de meeting samen aan de slag.</w:t>
      </w:r>
    </w:p>
    <w:p w:rsidR="00F9357F" w:rsidP="00F9357F" w:rsidRDefault="00F9357F" w14:paraId="23E93C0F" w14:textId="77777777">
      <w:r>
        <w:t>Het resultaat van de stand-up moet zijn dat het planbord weer helemaal klopt, verplaats dus ook je taken als je dat nog niet had gedaan. Dit zou iedere meeting moeten gebeuren, als je merkt dat je al een paar dagen geen taken kunt verplaatsen dan moet je de volgende keer dus kleinere taken maken. Merk op hoe de taakverdeling en de stand-up meeting dus samenhangen!</w:t>
      </w:r>
    </w:p>
    <w:p w:rsidR="00F9357F" w:rsidP="00F9357F" w:rsidRDefault="00F9357F" w14:paraId="45B1C764" w14:textId="77777777"/>
    <w:p w:rsidR="00271294" w:rsidP="00271294" w:rsidRDefault="00271294" w14:paraId="503B2D28" w14:textId="77777777">
      <w:pPr>
        <w:pStyle w:val="Kop3"/>
        <w:numPr>
          <w:ilvl w:val="0"/>
          <w:numId w:val="0"/>
        </w:numPr>
        <w:ind w:left="720" w:hanging="720"/>
      </w:pPr>
      <w:bookmarkStart w:name="_Toc157414007" w:id="27"/>
      <w:r>
        <w:t>Extra opdrachten / stand-up</w:t>
      </w:r>
      <w:bookmarkEnd w:id="27"/>
    </w:p>
    <w:p w:rsidR="00271294" w:rsidP="00271294" w:rsidRDefault="00271294" w14:paraId="09402B9B" w14:textId="77777777">
      <w:r>
        <w:t>Stel-je-eens-voor-dat vragen over standup;</w:t>
      </w:r>
    </w:p>
    <w:p w:rsidR="00271294" w:rsidP="00271294" w:rsidRDefault="00271294" w14:paraId="7DD58523" w14:textId="77777777">
      <w:pPr>
        <w:pStyle w:val="Lijstalinea"/>
        <w:numPr>
          <w:ilvl w:val="0"/>
          <w:numId w:val="107"/>
        </w:numPr>
      </w:pPr>
      <w:r>
        <w:t>"Stel je hebt gister gewerkt aan het afmaken van de header, je bent bijna klaar maar je krijgt het niet voor elkaar om de tekst precies in het midden uit te lijnen". Wat zou je zeggen in de standup?</w:t>
      </w:r>
    </w:p>
    <w:p w:rsidR="00271294" w:rsidP="00271294" w:rsidRDefault="00271294" w14:paraId="036199E3" w14:textId="77777777">
      <w:pPr>
        <w:pStyle w:val="Lijstalinea"/>
      </w:pPr>
    </w:p>
    <w:p w:rsidR="00271294" w:rsidP="00271294" w:rsidRDefault="00271294" w14:paraId="52594AD8" w14:textId="77777777">
      <w:pPr>
        <w:pStyle w:val="Lijstalinea"/>
        <w:numPr>
          <w:ilvl w:val="0"/>
          <w:numId w:val="107"/>
        </w:numPr>
      </w:pPr>
      <w:r>
        <w:t>"Stel je hebt gister het contactformulier afgemaakt. Je weet niet zeker of het klopt zoals de klant het vroeg. Je kunt vandaag een nieuwe taak oppakken".</w:t>
      </w:r>
    </w:p>
    <w:p w:rsidR="00271294" w:rsidP="00271294" w:rsidRDefault="00271294" w14:paraId="46990ED8" w14:textId="77777777">
      <w:pPr>
        <w:pStyle w:val="Lijstalinea"/>
      </w:pPr>
    </w:p>
    <w:p w:rsidR="00271294" w:rsidP="00271294" w:rsidRDefault="00271294" w14:paraId="78DB4E28" w14:textId="77777777">
      <w:pPr>
        <w:pStyle w:val="Lijstalinea"/>
        <w:numPr>
          <w:ilvl w:val="0"/>
          <w:numId w:val="107"/>
        </w:numPr>
      </w:pPr>
      <w:r>
        <w:t>"Stel je hebt gister gewerkt aan de informatiepagina, toen je vanmorgen nog een pull deed bleek jouw CSS weer overschreven door een teamgenoot. Je taak is dus eigenlijk nog niet helemaal af."</w:t>
      </w:r>
    </w:p>
    <w:p w:rsidR="00271294" w:rsidP="00271294" w:rsidRDefault="00271294" w14:paraId="10523EA2" w14:textId="77777777">
      <w:pPr>
        <w:pStyle w:val="Lijstalinea"/>
      </w:pPr>
    </w:p>
    <w:p w:rsidR="00271294" w:rsidP="00271294" w:rsidRDefault="00271294" w14:paraId="3E39881F" w14:textId="77777777">
      <w:pPr>
        <w:pStyle w:val="Lijstalinea"/>
        <w:numPr>
          <w:ilvl w:val="0"/>
          <w:numId w:val="107"/>
        </w:numPr>
      </w:pPr>
      <w:r>
        <w:t>"Stel je hebt gister gewerkt aan de productpagina. Je moest een stukje CSS aanpassen dat iemand anders misschien ook heeft gebruikt. Jouw taak is nu wel af."</w:t>
      </w:r>
    </w:p>
    <w:p w:rsidR="00F9357F" w:rsidP="00F9357F" w:rsidRDefault="00F9357F" w14:paraId="4027DABD" w14:textId="77777777">
      <w:r>
        <w:br w:type="page"/>
      </w:r>
    </w:p>
    <w:p w:rsidR="004B1A3D" w:rsidP="004B1A3D" w:rsidRDefault="00B11514" w14:paraId="53FF5774" w14:textId="77777777">
      <w:pPr>
        <w:pStyle w:val="Kop1"/>
        <w:rPr>
          <w:lang w:eastAsia="nl-NL"/>
        </w:rPr>
      </w:pPr>
      <w:bookmarkStart w:name="_Toc103937079" w:id="28"/>
      <w:bookmarkStart w:name="_Toc157413994" w:id="29"/>
      <w:bookmarkStart w:name="_Toc157876501" w:id="30"/>
      <w:r>
        <w:t>6</w:t>
      </w:r>
      <w:r w:rsidR="004B1A3D">
        <w:t>.</w:t>
      </w:r>
      <w:r w:rsidR="00F9357F">
        <w:t xml:space="preserve"> </w:t>
      </w:r>
      <w:r>
        <w:t xml:space="preserve">GIT </w:t>
      </w:r>
      <w:r w:rsidR="004B1A3D">
        <w:rPr>
          <w:lang w:eastAsia="nl-NL"/>
        </w:rPr>
        <w:t>Werkafspraken start</w:t>
      </w:r>
      <w:r>
        <w:rPr>
          <w:lang w:eastAsia="nl-NL"/>
        </w:rPr>
        <w:t xml:space="preserve"> van een</w:t>
      </w:r>
      <w:r w:rsidR="004B1A3D">
        <w:rPr>
          <w:lang w:eastAsia="nl-NL"/>
        </w:rPr>
        <w:t xml:space="preserve"> project</w:t>
      </w:r>
      <w:bookmarkEnd w:id="30"/>
    </w:p>
    <w:p w:rsidR="004B1A3D" w:rsidP="004B1A3D" w:rsidRDefault="004B1A3D" w14:paraId="05CAF255" w14:textId="77777777">
      <w:pPr>
        <w:rPr>
          <w:lang w:eastAsia="nl-NL"/>
        </w:rPr>
      </w:pPr>
      <w:r>
        <w:rPr>
          <w:noProof/>
        </w:rPr>
        <w:drawing>
          <wp:inline distT="0" distB="0" distL="0" distR="0" wp14:anchorId="453BEB54" wp14:editId="26BFE0E4">
            <wp:extent cx="5715000" cy="4286250"/>
            <wp:effectExtent l="0" t="0" r="0" b="0"/>
            <wp:docPr id="862142279" name="Afbeelding 1" descr="Kaders en voorbeelden goede werkafspra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aders en voorbeelden goede werkafsprake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rsidR="004B1A3D" w:rsidP="004B1A3D" w:rsidRDefault="00B11514" w14:paraId="55BF5DA7" w14:textId="77777777">
      <w:pPr>
        <w:rPr>
          <w:lang w:eastAsia="nl-NL"/>
        </w:rPr>
      </w:pPr>
      <w:r>
        <w:rPr>
          <w:lang w:eastAsia="nl-NL"/>
        </w:rPr>
        <w:t>Je hebt in de eerste 3 hoofdstuk</w:t>
      </w:r>
      <w:r w:rsidR="00271294">
        <w:rPr>
          <w:lang w:eastAsia="nl-NL"/>
        </w:rPr>
        <w:t>k</w:t>
      </w:r>
      <w:r>
        <w:rPr>
          <w:lang w:eastAsia="nl-NL"/>
        </w:rPr>
        <w:t>en geleerd dat het makkelijk is als je samen aan één code werkt. Daarvoor moeten er wel goede afspraken zijn. Bijvoorbeeld: wie richt de repro in, wie zorgt ervoor dat ieder projectlid uitgenodigd wordt, wanneer Pull en Push je enzovoort.  Als iedereen maar wat doet, wordt het een rommeltje.</w:t>
      </w:r>
    </w:p>
    <w:p w:rsidR="00B11514" w:rsidP="004B1A3D" w:rsidRDefault="00B11514" w14:paraId="2978A10B" w14:textId="77777777">
      <w:pPr>
        <w:rPr>
          <w:lang w:eastAsia="nl-NL"/>
        </w:rPr>
      </w:pPr>
      <w:r>
        <w:rPr>
          <w:lang w:eastAsia="nl-NL"/>
        </w:rPr>
        <w:t>Maak samen met je groep afspraken. Zorg ervoor dat het duidelijk is wie wat doet en spreek elkaar er ook op aan als dat niet zo is. Daarom is het ook belangrijk dat de afspraken zijn vastgelegd (opgeschreven). Dan kan er later (in de retrospective van de sprint) op worden teruggekomen.</w:t>
      </w:r>
    </w:p>
    <w:p w:rsidR="00EF3825" w:rsidP="00EF3825" w:rsidRDefault="00B11514" w14:paraId="13C6E084" w14:textId="77777777">
      <w:pPr>
        <w:rPr>
          <w:lang w:eastAsia="nl-NL"/>
        </w:rPr>
      </w:pPr>
      <w:r>
        <w:rPr>
          <w:lang w:eastAsia="nl-NL"/>
        </w:rPr>
        <w:t>Deze afspraken maak je als groep. Daarom lever je ze ook in als groepsopdracht.</w:t>
      </w:r>
    </w:p>
    <w:p w:rsidRPr="00EF3825" w:rsidR="00EF3825" w:rsidP="00EF3825" w:rsidRDefault="00EF3825" w14:paraId="4F9FE04C" w14:textId="77777777">
      <w:pPr>
        <w:rPr>
          <w:lang w:eastAsia="nl-NL"/>
        </w:rPr>
      </w:pPr>
    </w:p>
    <w:p w:rsidR="00EF3825" w:rsidP="00EF3825" w:rsidRDefault="00EF3825" w14:paraId="436CB43A" w14:textId="77777777">
      <w:pPr>
        <w:pStyle w:val="H3Opdracht"/>
      </w:pPr>
      <w:r>
        <w:t>3. Opdracht: snelkookpan</w:t>
      </w:r>
    </w:p>
    <w:p w:rsidR="00EF3825" w:rsidP="00EF3825" w:rsidRDefault="00EF3825" w14:paraId="3C4AEF22" w14:textId="77777777">
      <w:r>
        <w:t xml:space="preserve">We gaan twee werkdagen in korte tijd proppen; een soort ‘simulatie’ waarin de tijd wat sneller gaat. </w:t>
      </w:r>
    </w:p>
    <w:p w:rsidR="00EF3825" w:rsidP="00EF3825" w:rsidRDefault="00EF3825" w14:paraId="21C4D1EE" w14:textId="77777777">
      <w:r>
        <w:t>5 min – Eerste stand-up, pak de taakverdeling erbij en zorg dat iedereen een taak heeft</w:t>
      </w:r>
    </w:p>
    <w:p w:rsidR="00EF3825" w:rsidP="00EF3825" w:rsidRDefault="00EF3825" w14:paraId="16B6647D" w14:textId="77777777">
      <w:r>
        <w:t>5 min – Zorg dat iedereen toegang heeft tot de GitHub. Eén persoon zet een index.html en style.css klaar en pusht dit, de rest pullt.</w:t>
      </w:r>
    </w:p>
    <w:p w:rsidR="00EF3825" w:rsidP="00EF3825" w:rsidRDefault="00EF3825" w14:paraId="6E39DEC2" w14:textId="77777777">
      <w:r>
        <w:t>30 min – Je werkt aan je taak, aan het einde van het halfuur commit je je wijzigen en doe een push/pull.</w:t>
      </w:r>
    </w:p>
    <w:p w:rsidRPr="006F2FBE" w:rsidR="00EF3825" w:rsidP="00EF3825" w:rsidRDefault="00EF3825" w14:paraId="3D23A007" w14:textId="77777777">
      <w:r>
        <w:t>10 min – Tweede stand-up; vertel waaraan je hebt gewerkt en wat de status is. Als je taak nog niet af is, geeft je dat duidelijk aan. Zou je nog hulp nodig hebben als je verder moest werken hierna?</w:t>
      </w:r>
    </w:p>
    <w:p w:rsidR="00B11514" w:rsidP="004B1A3D" w:rsidRDefault="00B11514" w14:paraId="1ABF0795" w14:textId="77777777">
      <w:pPr>
        <w:rPr>
          <w:lang w:eastAsia="nl-NL"/>
        </w:rPr>
      </w:pPr>
    </w:p>
    <w:p w:rsidR="00B11514" w:rsidP="004B1A3D" w:rsidRDefault="00B11514" w14:paraId="2D92AD35" w14:textId="77777777">
      <w:pPr>
        <w:rPr>
          <w:lang w:eastAsia="nl-NL"/>
        </w:rPr>
      </w:pPr>
      <w:r>
        <w:rPr>
          <w:noProof/>
        </w:rPr>
        <mc:AlternateContent>
          <mc:Choice Requires="wps">
            <w:drawing>
              <wp:inline distT="0" distB="0" distL="0" distR="0" wp14:anchorId="2A234978" wp14:editId="26C654BD">
                <wp:extent cx="6096000" cy="1981200"/>
                <wp:effectExtent l="0" t="0" r="19050" b="19050"/>
                <wp:docPr id="1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981200"/>
                        </a:xfrm>
                        <a:prstGeom prst="rect">
                          <a:avLst/>
                        </a:prstGeom>
                        <a:solidFill>
                          <a:schemeClr val="accent6">
                            <a:lumMod val="60000"/>
                            <a:lumOff val="40000"/>
                          </a:schemeClr>
                        </a:solidFill>
                        <a:ln w="9525">
                          <a:solidFill>
                            <a:srgbClr val="000000"/>
                          </a:solidFill>
                          <a:miter lim="800000"/>
                          <a:headEnd/>
                          <a:tailEnd/>
                        </a:ln>
                      </wps:spPr>
                      <wps:txbx>
                        <w:txbxContent>
                          <w:p w:rsidRPr="002B68E7" w:rsidR="00B11514" w:rsidP="00B11514" w:rsidRDefault="00B11514" w14:paraId="2C6BE517" w14:textId="77777777">
                            <w:pPr>
                              <w:rPr>
                                <w:b/>
                                <w:bCs/>
                                <w:u w:val="single"/>
                              </w:rPr>
                            </w:pPr>
                            <w:r w:rsidRPr="002B68E7">
                              <w:rPr>
                                <w:b/>
                                <w:bCs/>
                                <w:u w:val="single"/>
                              </w:rPr>
                              <w:t>Inleveropdracht</w:t>
                            </w:r>
                            <w:r>
                              <w:rPr>
                                <w:b/>
                                <w:bCs/>
                                <w:u w:val="single"/>
                              </w:rPr>
                              <w:t xml:space="preserve"> H6</w:t>
                            </w:r>
                            <w:r w:rsidRPr="002B68E7">
                              <w:rPr>
                                <w:b/>
                                <w:bCs/>
                                <w:u w:val="single"/>
                              </w:rPr>
                              <w:t xml:space="preserve">: </w:t>
                            </w:r>
                            <w:r>
                              <w:rPr>
                                <w:b/>
                                <w:bCs/>
                                <w:u w:val="single"/>
                              </w:rPr>
                              <w:t>Taakverdeling</w:t>
                            </w:r>
                            <w:r w:rsidRPr="002B68E7">
                              <w:rPr>
                                <w:b/>
                                <w:bCs/>
                                <w:u w:val="single"/>
                              </w:rPr>
                              <w:t xml:space="preserve"> </w:t>
                            </w:r>
                            <w:r>
                              <w:rPr>
                                <w:b/>
                                <w:bCs/>
                                <w:u w:val="single"/>
                              </w:rPr>
                              <w:t>en werkafspraken</w:t>
                            </w:r>
                          </w:p>
                          <w:p w:rsidR="00B11514" w:rsidP="00B11514" w:rsidRDefault="00B11514" w14:paraId="424060DF" w14:textId="77777777">
                            <w:pPr>
                              <w:spacing w:after="0"/>
                            </w:pPr>
                            <w:r>
                              <w:t xml:space="preserve">Maak een documentje met onder elkaar deze </w:t>
                            </w:r>
                            <w:r w:rsidR="00271294">
                              <w:t>drie</w:t>
                            </w:r>
                            <w:r>
                              <w:t xml:space="preserve"> dingen:</w:t>
                            </w:r>
                            <w:r w:rsidR="00271294">
                              <w:t xml:space="preserve"> De eerste 2 zijn groepsopdrachten, maar de laatste moet in je eigen woorden, </w:t>
                            </w:r>
                          </w:p>
                          <w:p w:rsidR="00B11514" w:rsidP="00B11514" w:rsidRDefault="00B11514" w14:paraId="3AD129B9" w14:textId="77777777">
                            <w:pPr>
                              <w:pStyle w:val="Lijstalinea"/>
                              <w:numPr>
                                <w:ilvl w:val="0"/>
                                <w:numId w:val="97"/>
                              </w:numPr>
                            </w:pPr>
                            <w:r>
                              <w:t>Screenshot gemaakte taakverdeling van opdracht 7.</w:t>
                            </w:r>
                          </w:p>
                          <w:p w:rsidR="00B11514" w:rsidP="00B11514" w:rsidRDefault="00B11514" w14:paraId="053A6877" w14:textId="77777777">
                            <w:pPr>
                              <w:pStyle w:val="Lijstalinea"/>
                              <w:numPr>
                                <w:ilvl w:val="0"/>
                                <w:numId w:val="97"/>
                              </w:numPr>
                            </w:pPr>
                            <w:r>
                              <w:t>Stel als groep afspraken op over het samenwerken aan code.</w:t>
                            </w:r>
                            <w:r w:rsidR="00EF3825">
                              <w:t xml:space="preserve"> </w:t>
                            </w:r>
                            <w:r>
                              <w:t>Denk aan het werken aan een PRA opdracht.</w:t>
                            </w:r>
                          </w:p>
                          <w:p w:rsidRPr="00DD12B9" w:rsidR="00EF3825" w:rsidP="00B11514" w:rsidRDefault="00EF3825" w14:paraId="2CC650EF" w14:textId="77777777">
                            <w:pPr>
                              <w:pStyle w:val="Lijstalinea"/>
                              <w:numPr>
                                <w:ilvl w:val="0"/>
                                <w:numId w:val="97"/>
                              </w:numPr>
                            </w:pPr>
                            <w:r>
                              <w:t>Wat zou er fout kunnen gaan? Omschrijf in eigen woorden wat er (ondanks deze goede afspraken) toch nog fout zou kunnen gaan.</w:t>
                            </w:r>
                          </w:p>
                        </w:txbxContent>
                      </wps:txbx>
                      <wps:bodyPr rot="0" vert="horz" wrap="square" lIns="91440" tIns="45720" rIns="91440" bIns="45720" anchor="t" anchorCtr="0">
                        <a:noAutofit/>
                      </wps:bodyPr>
                    </wps:wsp>
                  </a:graphicData>
                </a:graphic>
              </wp:inline>
            </w:drawing>
          </mc:Choice>
          <mc:Fallback>
            <w:pict w14:anchorId="033673DE">
              <v:shape id="_x0000_s1031" style="width:480pt;height:156pt;visibility:visible;mso-wrap-style:square;mso-left-percent:-10001;mso-top-percent:-10001;mso-position-horizontal:absolute;mso-position-horizontal-relative:char;mso-position-vertical:absolute;mso-position-vertical-relative:line;mso-left-percent:-10001;mso-top-percent:-10001;v-text-anchor:top" fillcolor="#a8d08d [194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" w14:anchorId="2A234978">
                <v:textbox>
                  <w:txbxContent>
                    <w:p w:rsidRPr="002B68E7" w:rsidR="00B11514" w:rsidP="00B11514" w:rsidRDefault="00B11514" w14:paraId="54562D91" w14:textId="77777777">
                      <w:pPr>
                        <w:rPr>
                          <w:b/>
                          <w:bCs/>
                          <w:u w:val="single"/>
                        </w:rPr>
                      </w:pPr>
                      <w:r w:rsidRPr="002B68E7">
                        <w:rPr>
                          <w:b/>
                          <w:bCs/>
                          <w:u w:val="single"/>
                        </w:rPr>
                        <w:t>Inleveropdracht</w:t>
                      </w:r>
                      <w:r>
                        <w:rPr>
                          <w:b/>
                          <w:bCs/>
                          <w:u w:val="single"/>
                        </w:rPr>
                        <w:t xml:space="preserve"> H6</w:t>
                      </w:r>
                      <w:r w:rsidRPr="002B68E7">
                        <w:rPr>
                          <w:b/>
                          <w:bCs/>
                          <w:u w:val="single"/>
                        </w:rPr>
                        <w:t xml:space="preserve">: </w:t>
                      </w:r>
                      <w:r>
                        <w:rPr>
                          <w:b/>
                          <w:bCs/>
                          <w:u w:val="single"/>
                        </w:rPr>
                        <w:t>Taakverdeling</w:t>
                      </w:r>
                      <w:r w:rsidRPr="002B68E7">
                        <w:rPr>
                          <w:b/>
                          <w:bCs/>
                          <w:u w:val="single"/>
                        </w:rPr>
                        <w:t xml:space="preserve"> </w:t>
                      </w:r>
                      <w:r>
                        <w:rPr>
                          <w:b/>
                          <w:bCs/>
                          <w:u w:val="single"/>
                        </w:rPr>
                        <w:t>en werkafspraken</w:t>
                      </w:r>
                    </w:p>
                    <w:p w:rsidR="00B11514" w:rsidP="00B11514" w:rsidRDefault="00B11514" w14:paraId="120A9F13" w14:textId="77777777">
                      <w:pPr>
                        <w:spacing w:after="0"/>
                      </w:pPr>
                      <w:r>
                        <w:t xml:space="preserve">Maak een documentje met onder elkaar deze </w:t>
                      </w:r>
                      <w:r w:rsidR="00271294">
                        <w:t>drie</w:t>
                      </w:r>
                      <w:r>
                        <w:t xml:space="preserve"> dingen:</w:t>
                      </w:r>
                      <w:r w:rsidR="00271294">
                        <w:t xml:space="preserve"> De eerste 2 zijn groepsopdrachten, maar de laatste moet in je eigen woorden, </w:t>
                      </w:r>
                    </w:p>
                    <w:p w:rsidR="00B11514" w:rsidP="00B11514" w:rsidRDefault="00B11514" w14:paraId="601AA31E" w14:textId="77777777">
                      <w:pPr>
                        <w:pStyle w:val="Lijstalinea"/>
                        <w:numPr>
                          <w:ilvl w:val="0"/>
                          <w:numId w:val="97"/>
                        </w:numPr>
                      </w:pPr>
                      <w:r>
                        <w:t>Screenshot gemaakte taakverdeling van opdracht 7.</w:t>
                      </w:r>
                    </w:p>
                    <w:p w:rsidR="00B11514" w:rsidP="00B11514" w:rsidRDefault="00B11514" w14:paraId="3EBAD653" w14:textId="77777777">
                      <w:pPr>
                        <w:pStyle w:val="Lijstalinea"/>
                        <w:numPr>
                          <w:ilvl w:val="0"/>
                          <w:numId w:val="97"/>
                        </w:numPr>
                      </w:pPr>
                      <w:r>
                        <w:t>Stel als groep afspraken op over het samenwerken aan code.</w:t>
                      </w:r>
                      <w:r w:rsidR="00EF3825">
                        <w:t xml:space="preserve"> </w:t>
                      </w:r>
                      <w:r>
                        <w:t>Denk aan het werken aan een PRA opdracht.</w:t>
                      </w:r>
                    </w:p>
                    <w:p w:rsidRPr="00DD12B9" w:rsidR="00EF3825" w:rsidP="00B11514" w:rsidRDefault="00EF3825" w14:paraId="7246818D" w14:textId="77777777">
                      <w:pPr>
                        <w:pStyle w:val="Lijstalinea"/>
                        <w:numPr>
                          <w:ilvl w:val="0"/>
                          <w:numId w:val="97"/>
                        </w:numPr>
                      </w:pPr>
                      <w:r>
                        <w:t>Wat zou er fout kunnen gaan? Omschrijf in eigen woorden wat er (ondanks deze goede afspraken) toch nog fout zou kunnen gaan.</w:t>
                      </w:r>
                    </w:p>
                  </w:txbxContent>
                </v:textbox>
                <w10:anchorlock/>
              </v:shape>
            </w:pict>
          </mc:Fallback>
        </mc:AlternateContent>
      </w:r>
    </w:p>
    <w:p w:rsidRPr="00AD5E57" w:rsidR="00AD5E57" w:rsidP="00AD5E57" w:rsidRDefault="00B11514" w14:paraId="6F0B8811" w14:textId="77777777">
      <w:pPr>
        <w:rPr>
          <w:rFonts w:ascii="Arial Black" w:hAnsi="Arial Black" w:eastAsiaTheme="majorEastAsia"/>
          <w:b/>
          <w:bCs/>
          <w:color w:val="004C35"/>
          <w:sz w:val="32"/>
          <w:szCs w:val="32"/>
        </w:rPr>
      </w:pPr>
      <w:bookmarkStart w:name="_Toc103937075" w:id="31"/>
      <w:bookmarkStart w:name="_Toc157413989" w:id="32"/>
      <w:r>
        <w:br w:type="page"/>
      </w:r>
    </w:p>
    <w:p w:rsidR="00AD5E57" w:rsidP="00AD5E57" w:rsidRDefault="00AD5E57" w14:paraId="286FEEC3" w14:textId="77777777">
      <w:pPr>
        <w:pStyle w:val="Kop1"/>
      </w:pPr>
      <w:bookmarkStart w:name="_Toc157876502" w:id="33"/>
      <w:r>
        <w:t>7.Verwachtingmanagement</w:t>
      </w:r>
      <w:bookmarkEnd w:id="33"/>
    </w:p>
    <w:p w:rsidR="00AD5E57" w:rsidP="00AD5E57" w:rsidRDefault="00AD5E57" w14:paraId="6927689B" w14:textId="77777777">
      <w:pPr>
        <w:pStyle w:val="H3Opdracht"/>
      </w:pPr>
      <w:r>
        <w:t>Verwachtingsmanagement</w:t>
      </w:r>
    </w:p>
    <w:p w:rsidR="00AD5E57" w:rsidP="00AD5E57" w:rsidRDefault="00AD5E57" w14:paraId="27E5043C" w14:textId="77777777">
      <w:pPr>
        <w:pStyle w:val="H3Theorie"/>
      </w:pPr>
      <w:r>
        <w:t xml:space="preserve">1. </w:t>
      </w:r>
      <w:r w:rsidRPr="003D7CF8">
        <w:rPr>
          <w:i/>
          <w:iCs/>
        </w:rPr>
        <w:t>Unfinished bussiness</w:t>
      </w:r>
    </w:p>
    <w:p w:rsidR="00AD5E57" w:rsidP="00AD5E57" w:rsidRDefault="00AD5E57" w14:paraId="17E04A4A" w14:textId="77777777">
      <w:pPr>
        <w:pStyle w:val="Lijstalinea"/>
        <w:numPr>
          <w:ilvl w:val="0"/>
          <w:numId w:val="91"/>
        </w:numPr>
      </w:pPr>
      <w:r>
        <w:t>Er is aandacht voor H1 (programmeertermen) ter voorbereiding op het feedbackmoment.</w:t>
      </w:r>
    </w:p>
    <w:p w:rsidR="00AD5E57" w:rsidP="00AD5E57" w:rsidRDefault="00AD5E57" w14:paraId="128EC038" w14:textId="77777777">
      <w:pPr>
        <w:pStyle w:val="Lijstalinea"/>
        <w:numPr>
          <w:ilvl w:val="0"/>
          <w:numId w:val="91"/>
        </w:numPr>
      </w:pPr>
      <w:r>
        <w:t>Eventueel nabespreken inleveropdracht H4.</w:t>
      </w:r>
    </w:p>
    <w:p w:rsidR="00AD5E57" w:rsidP="00AD5E57" w:rsidRDefault="00AD5E57" w14:paraId="0970D4D3" w14:textId="77777777"/>
    <w:p w:rsidR="00AD5E57" w:rsidP="00AD5E57" w:rsidRDefault="00AD5E57" w14:paraId="48A16A22" w14:textId="77777777">
      <w:pPr>
        <w:pStyle w:val="H3Theorie"/>
      </w:pPr>
      <w:r>
        <w:t>2. Verwachtingsmanagement</w:t>
      </w:r>
    </w:p>
    <w:p w:rsidR="00AD5E57" w:rsidP="00AD5E57" w:rsidRDefault="00AD5E57" w14:paraId="73717F21" w14:textId="77777777">
      <w:r>
        <w:t xml:space="preserve">Een belangrijk onderdeel van </w:t>
      </w:r>
      <w:r>
        <w:rPr>
          <w:i/>
          <w:iCs/>
        </w:rPr>
        <w:t>agile</w:t>
      </w:r>
      <w:r>
        <w:t xml:space="preserve"> werken is het idee dat je problemen en wijzigingen snel meldt. Dus niet na een half jaar werken aan de klant melden dat het toch anders is geworden. In plaats daarvan heb je regelmatig contact met de klant, zodat je bijvoorbeeld bij de tweewekelijkse oplevering al iemand op de hoogte kunt stellen van een verandering.</w:t>
      </w:r>
    </w:p>
    <w:p w:rsidR="00AD5E57" w:rsidP="00AD5E57" w:rsidRDefault="00AD5E57" w14:paraId="6426FA97" w14:textId="77777777">
      <w:r>
        <w:t>Dit principe geldt voor het hele team, maar ook voor jou persoonlijk. Als je een taak niet af kunt krijgen moet je dat zo snel mogelijk laten weten. Niet ná de deadline maar ervoor, zodat het team eventueel nog kan helpen. Ook als je bijvoorbeeld een keer ziek bent meldt je dat vóóraf (of op de dag zelf), je blijft niet zomaar weg. Het draait allemaal dus om tijdige communicatie.</w:t>
      </w:r>
    </w:p>
    <w:p w:rsidRPr="00BB0FD1" w:rsidR="00AD5E57" w:rsidP="00AD5E57" w:rsidRDefault="00AD5E57" w14:paraId="46685862" w14:textId="77777777">
      <w:r>
        <w:t>Voor de duidelijkheid zie je hieronder het uitgewerkte leerdoel. Dit is een extreem belangrijke vaardigheid om als echte professional te kunnen werken. Onthoud dus vast; het is altijd beter om vooraf aan te geven dat iets niet gaat lukken, dan om je ‘kop in het zand te steken’ en niets te laten weten.</w:t>
      </w:r>
    </w:p>
    <w:tbl>
      <w:tblPr>
        <w:tblStyle w:val="Tabelraster"/>
        <w:tblW w:w="0" w:type="auto"/>
        <w:tblLayout w:type="fixed"/>
        <w:tblCellMar>
          <w:top w:w="57" w:type="dxa"/>
          <w:bottom w:w="57" w:type="dxa"/>
        </w:tblCellMar>
        <w:tblLook w:val="04A0" w:firstRow="1" w:lastRow="0" w:firstColumn="1" w:lastColumn="0" w:noHBand="0" w:noVBand="1"/>
      </w:tblPr>
      <w:tblGrid>
        <w:gridCol w:w="828"/>
        <w:gridCol w:w="1276"/>
        <w:gridCol w:w="7488"/>
      </w:tblGrid>
      <w:tr w:rsidR="00AD5E57" w:rsidTr="00BA54EA" w14:paraId="4358AAB5" w14:textId="77777777">
        <w:trPr>
          <w:trHeight w:val="511"/>
        </w:trPr>
        <w:tc>
          <w:tcPr>
            <w:tcW w:w="828" w:type="dxa"/>
            <w:tcBorders>
              <w:top w:val="single" w:color="000000" w:sz="18" w:space="0"/>
              <w:left w:val="single" w:color="000000" w:sz="18" w:space="0"/>
              <w:bottom w:val="single" w:color="000000" w:sz="18" w:space="0"/>
              <w:right w:val="single" w:color="auto" w:sz="4" w:space="0"/>
            </w:tcBorders>
            <w:shd w:val="clear" w:color="auto" w:fill="D9D9D9" w:themeFill="background1" w:themeFillShade="D9"/>
          </w:tcPr>
          <w:p w:rsidR="00AD5E57" w:rsidP="00BA54EA" w:rsidRDefault="00AD5E57" w14:paraId="2C13862A" w14:textId="77777777">
            <w:r>
              <w:t>21.03</w:t>
            </w:r>
          </w:p>
        </w:tc>
        <w:tc>
          <w:tcPr>
            <w:tcW w:w="8764" w:type="dxa"/>
            <w:gridSpan w:val="2"/>
            <w:tcBorders>
              <w:top w:val="single" w:color="000000" w:sz="18" w:space="0"/>
              <w:left w:val="single" w:color="auto" w:sz="4" w:space="0"/>
              <w:bottom w:val="single" w:color="auto" w:sz="4" w:space="0"/>
              <w:right w:val="single" w:color="000000" w:sz="18" w:space="0"/>
            </w:tcBorders>
            <w:shd w:val="clear" w:color="auto" w:fill="D9D9D9" w:themeFill="background1" w:themeFillShade="D9"/>
          </w:tcPr>
          <w:p w:rsidR="00AD5E57" w:rsidP="00BA54EA" w:rsidRDefault="00AD5E57" w14:paraId="040EB594" w14:textId="77777777">
            <w:r>
              <w:t xml:space="preserve">Je past </w:t>
            </w:r>
            <w:r>
              <w:rPr>
                <w:u w:val="single"/>
              </w:rPr>
              <w:t>verwachtingsmanagement</w:t>
            </w:r>
            <w:r>
              <w:t xml:space="preserve"> toe; je meldt de belanghebbenden wanneer doelen en/of planning niet worden gehaald en zoekt in overleg naar een oplossing.</w:t>
            </w:r>
          </w:p>
        </w:tc>
      </w:tr>
      <w:tr w:rsidR="00AD5E57" w:rsidTr="00BA54EA" w14:paraId="7B723DB8" w14:textId="77777777">
        <w:tc>
          <w:tcPr>
            <w:tcW w:w="2104" w:type="dxa"/>
            <w:gridSpan w:val="2"/>
            <w:tcBorders>
              <w:top w:val="single" w:color="000000" w:sz="18" w:space="0"/>
              <w:left w:val="single" w:color="000000" w:sz="18" w:space="0"/>
              <w:bottom w:val="single" w:color="auto" w:sz="4" w:space="0"/>
              <w:right w:val="single" w:color="auto" w:sz="4" w:space="0"/>
            </w:tcBorders>
            <w:shd w:val="clear" w:color="auto" w:fill="F2F2F2" w:themeFill="background1" w:themeFillShade="F2"/>
          </w:tcPr>
          <w:p w:rsidR="00AD5E57" w:rsidP="00BA54EA" w:rsidRDefault="00AD5E57" w14:paraId="3B99C795" w14:textId="77777777">
            <w:r>
              <w:t>Op tijd melden</w:t>
            </w:r>
          </w:p>
        </w:tc>
        <w:tc>
          <w:tcPr>
            <w:tcW w:w="7488" w:type="dxa"/>
            <w:tcBorders>
              <w:top w:val="single" w:color="000000" w:sz="18" w:space="0"/>
              <w:left w:val="single" w:color="auto" w:sz="4" w:space="0"/>
              <w:bottom w:val="single" w:color="auto" w:sz="4" w:space="0"/>
              <w:right w:val="single" w:color="000000" w:sz="18" w:space="0"/>
            </w:tcBorders>
          </w:tcPr>
          <w:p w:rsidR="00AD5E57" w:rsidP="00BA54EA" w:rsidRDefault="00AD5E57" w14:paraId="158A7334" w14:textId="77777777">
            <w:r>
              <w:t>Je meldt het vooraf wanneer je denkt een afspraak, doel of taak niet te kunnen halen. Je komt dus niet pas achteraf met de mededeling.</w:t>
            </w:r>
          </w:p>
        </w:tc>
      </w:tr>
      <w:tr w:rsidR="00AD5E57" w:rsidTr="00BA54EA" w14:paraId="49AC11C1" w14:textId="77777777">
        <w:tc>
          <w:tcPr>
            <w:tcW w:w="2104" w:type="dxa"/>
            <w:gridSpan w:val="2"/>
            <w:tcBorders>
              <w:top w:val="single" w:color="auto" w:sz="4" w:space="0"/>
              <w:left w:val="single" w:color="000000" w:sz="18" w:space="0"/>
              <w:bottom w:val="single" w:color="000000" w:sz="18" w:space="0"/>
              <w:right w:val="single" w:color="auto" w:sz="4" w:space="0"/>
            </w:tcBorders>
            <w:shd w:val="clear" w:color="auto" w:fill="F2F2F2" w:themeFill="background1" w:themeFillShade="F2"/>
          </w:tcPr>
          <w:p w:rsidR="00AD5E57" w:rsidP="00BA54EA" w:rsidRDefault="00AD5E57" w14:paraId="68B6C602" w14:textId="77777777">
            <w:r>
              <w:t>Oplossing zoeken</w:t>
            </w:r>
          </w:p>
        </w:tc>
        <w:tc>
          <w:tcPr>
            <w:tcW w:w="7488" w:type="dxa"/>
            <w:tcBorders>
              <w:top w:val="single" w:color="auto" w:sz="4" w:space="0"/>
              <w:left w:val="single" w:color="auto" w:sz="4" w:space="0"/>
              <w:bottom w:val="single" w:color="000000" w:sz="18" w:space="0"/>
              <w:right w:val="single" w:color="000000" w:sz="18" w:space="0"/>
            </w:tcBorders>
          </w:tcPr>
          <w:p w:rsidR="00AD5E57" w:rsidP="00BA54EA" w:rsidRDefault="00AD5E57" w14:paraId="46D738D5" w14:textId="77777777">
            <w:r>
              <w:t>Je vraag hulp bij de taak en/of draagt deze netjes over. Je laat werk niet zomaar uit je handen vallen.</w:t>
            </w:r>
          </w:p>
        </w:tc>
      </w:tr>
    </w:tbl>
    <w:p w:rsidR="00AD5E57" w:rsidP="00AD5E57" w:rsidRDefault="00AD5E57" w14:paraId="6931F2CD" w14:textId="77777777"/>
    <w:p w:rsidR="00AD5E57" w:rsidP="00AD5E57" w:rsidRDefault="00AD5E57" w14:paraId="3C3C8C92" w14:textId="77777777">
      <w:r>
        <w:t>Overigens is de term verwachtingsmanagement breder toe te passen. Je wil uiteindelijk alles doen om het onderstaande (klassieke) stripje te voorkomen:</w:t>
      </w:r>
      <w:r>
        <w:rPr>
          <w:noProof/>
        </w:rPr>
        <w:drawing>
          <wp:inline distT="0" distB="0" distL="0" distR="0" wp14:anchorId="21ADAFD4" wp14:editId="1F3F1157">
            <wp:extent cx="6120130" cy="2320290"/>
            <wp:effectExtent l="0" t="0" r="0" b="3810"/>
            <wp:docPr id="27" name="Afbeelding 27" descr="Afbeeldingsresultaat voor software development comic s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fbeeldingsresultaat voor software development comic swi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20130" cy="2320290"/>
                    </a:xfrm>
                    <a:prstGeom prst="rect">
                      <a:avLst/>
                    </a:prstGeom>
                    <a:noFill/>
                    <a:ln>
                      <a:noFill/>
                    </a:ln>
                  </pic:spPr>
                </pic:pic>
              </a:graphicData>
            </a:graphic>
          </wp:inline>
        </w:drawing>
      </w:r>
    </w:p>
    <w:p w:rsidR="00AD5E57" w:rsidP="00AD5E57" w:rsidRDefault="00AD5E57" w14:paraId="79E99EAB" w14:textId="77777777">
      <w:r>
        <w:t xml:space="preserve">Juist hierom is de </w:t>
      </w:r>
      <w:r>
        <w:rPr>
          <w:i/>
          <w:iCs/>
        </w:rPr>
        <w:t>agile</w:t>
      </w:r>
      <w:r>
        <w:t xml:space="preserve"> werkwijze uitgevonden; regelmatig contact met je klant, veel overleg als team, en snel bijsturen. Door maar veel te communiceren met alle partijen blijven de verwachtingen vaak redelijk op één lijn. Het bovenstaande plaatje ontstaat vooral wanneer je na het interview een half jaar geen contact met je klant hebt, en dan een product komt opleveren.</w:t>
      </w:r>
    </w:p>
    <w:p w:rsidR="00AD5E57" w:rsidRDefault="00AD5E57" w14:paraId="1278F9F7" w14:textId="77777777">
      <w:pPr>
        <w:rPr>
          <w:rFonts w:ascii="Segoe UI Black" w:hAnsi="Segoe UI Black"/>
          <w:b/>
          <w:bCs/>
          <w:color w:val="03357C"/>
        </w:rPr>
      </w:pPr>
      <w:r>
        <w:br w:type="page"/>
      </w:r>
    </w:p>
    <w:p w:rsidR="00DB6BC3" w:rsidP="00AD5E57" w:rsidRDefault="00B11514" w14:paraId="461A2550" w14:textId="77777777">
      <w:pPr>
        <w:pStyle w:val="H3Opdracht"/>
      </w:pPr>
      <w:r>
        <w:t>7</w:t>
      </w:r>
      <w:r w:rsidR="00DB6BC3">
        <w:t>. Praten over code</w:t>
      </w:r>
      <w:bookmarkEnd w:id="31"/>
      <w:bookmarkEnd w:id="32"/>
    </w:p>
    <w:p w:rsidR="00DB6BC3" w:rsidP="00DB6BC3" w:rsidRDefault="00DB6BC3" w14:paraId="74164AD2" w14:textId="77777777">
      <w:r>
        <w:t>Deze module gaat voor een groot deel over samenwerken, dat betekent ook dat je met je team een inhoudelijk gesprek moet kunnen voeren over de code die jullie schrijven. Dat gaat alleen als je een goede basiskennis hebt van symbolen en termen die in programmeertalen voorkomen. Zorg dat je de onderstaande lijst beheerst, hier wordt op het feedbackmoment ook naar gevraagd.</w:t>
      </w:r>
    </w:p>
    <w:tbl>
      <w:tblPr>
        <w:tblStyle w:val="Tabelraster"/>
        <w:tblW w:w="0" w:type="auto"/>
        <w:tblLook w:val="04A0" w:firstRow="1" w:lastRow="0" w:firstColumn="1" w:lastColumn="0" w:noHBand="0" w:noVBand="1"/>
      </w:tblPr>
      <w:tblGrid>
        <w:gridCol w:w="1061"/>
        <w:gridCol w:w="1877"/>
        <w:gridCol w:w="1877"/>
        <w:gridCol w:w="4813"/>
      </w:tblGrid>
      <w:tr w:rsidR="00DB6BC3" w:rsidTr="00BA54EA" w14:paraId="43ACAB6A" w14:textId="77777777">
        <w:tc>
          <w:tcPr>
            <w:tcW w:w="1061" w:type="dxa"/>
          </w:tcPr>
          <w:p w:rsidRPr="006F4E16" w:rsidR="00DB6BC3" w:rsidP="00BA54EA" w:rsidRDefault="00DB6BC3" w14:paraId="1641558D" w14:textId="77777777">
            <w:pPr>
              <w:rPr>
                <w:b/>
                <w:bCs/>
                <w:noProof/>
              </w:rPr>
            </w:pPr>
            <w:r w:rsidRPr="006F4E16">
              <w:rPr>
                <w:b/>
                <w:bCs/>
                <w:noProof/>
              </w:rPr>
              <w:t>Symbool</w:t>
            </w:r>
          </w:p>
        </w:tc>
        <w:tc>
          <w:tcPr>
            <w:tcW w:w="1877" w:type="dxa"/>
          </w:tcPr>
          <w:p w:rsidRPr="006F4E16" w:rsidR="00DB6BC3" w:rsidP="00BA54EA" w:rsidRDefault="00DB6BC3" w14:paraId="637BAE0E" w14:textId="77777777">
            <w:pPr>
              <w:rPr>
                <w:b/>
                <w:bCs/>
                <w:noProof/>
              </w:rPr>
            </w:pPr>
            <w:r>
              <w:rPr>
                <w:b/>
                <w:bCs/>
                <w:noProof/>
              </w:rPr>
              <w:t>Term</w:t>
            </w:r>
          </w:p>
        </w:tc>
        <w:tc>
          <w:tcPr>
            <w:tcW w:w="1877" w:type="dxa"/>
          </w:tcPr>
          <w:p w:rsidRPr="006F4E16" w:rsidR="00DB6BC3" w:rsidP="00BA54EA" w:rsidRDefault="00DB6BC3" w14:paraId="1AD132E5" w14:textId="77777777">
            <w:pPr>
              <w:rPr>
                <w:b/>
                <w:bCs/>
                <w:noProof/>
              </w:rPr>
            </w:pPr>
            <w:r>
              <w:rPr>
                <w:b/>
                <w:bCs/>
                <w:noProof/>
              </w:rPr>
              <w:t>Engels</w:t>
            </w:r>
          </w:p>
        </w:tc>
        <w:tc>
          <w:tcPr>
            <w:tcW w:w="4813" w:type="dxa"/>
          </w:tcPr>
          <w:p w:rsidRPr="006F4E16" w:rsidR="00DB6BC3" w:rsidP="00BA54EA" w:rsidRDefault="00DB6BC3" w14:paraId="669A2C91" w14:textId="77777777">
            <w:pPr>
              <w:rPr>
                <w:b/>
                <w:bCs/>
                <w:noProof/>
              </w:rPr>
            </w:pPr>
            <w:r>
              <w:rPr>
                <w:b/>
                <w:bCs/>
                <w:noProof/>
              </w:rPr>
              <w:t>Gebruik</w:t>
            </w:r>
          </w:p>
        </w:tc>
      </w:tr>
      <w:tr w:rsidR="00DB6BC3" w:rsidTr="00BA54EA" w14:paraId="035E82A0" w14:textId="77777777">
        <w:trPr>
          <w:trHeight w:val="510"/>
        </w:trPr>
        <w:tc>
          <w:tcPr>
            <w:tcW w:w="1061" w:type="dxa"/>
            <w:vAlign w:val="center"/>
          </w:tcPr>
          <w:p w:rsidRPr="001D017A" w:rsidR="00DB6BC3" w:rsidP="00BA54EA" w:rsidRDefault="00DB6BC3" w14:paraId="5238DB32" w14:textId="77777777">
            <w:pPr>
              <w:jc w:val="center"/>
              <w:rPr>
                <w:rFonts w:ascii="Consolas" w:hAnsi="Consolas"/>
                <w:b/>
                <w:bCs/>
                <w:noProof/>
                <w:sz w:val="28"/>
                <w:szCs w:val="32"/>
              </w:rPr>
            </w:pPr>
            <w:r w:rsidRPr="001D017A">
              <w:rPr>
                <w:rFonts w:ascii="Consolas" w:hAnsi="Consolas"/>
                <w:b/>
                <w:bCs/>
                <w:noProof/>
                <w:sz w:val="28"/>
                <w:szCs w:val="32"/>
              </w:rPr>
              <w:t>{ }</w:t>
            </w:r>
          </w:p>
        </w:tc>
        <w:tc>
          <w:tcPr>
            <w:tcW w:w="1877" w:type="dxa"/>
            <w:vAlign w:val="center"/>
          </w:tcPr>
          <w:p w:rsidR="00DB6BC3" w:rsidP="00BA54EA" w:rsidRDefault="00DB6BC3" w14:paraId="6A3DF743" w14:textId="77777777">
            <w:pPr>
              <w:rPr>
                <w:noProof/>
              </w:rPr>
            </w:pPr>
            <w:r>
              <w:rPr>
                <w:noProof/>
              </w:rPr>
              <w:t>Accolades</w:t>
            </w:r>
          </w:p>
        </w:tc>
        <w:tc>
          <w:tcPr>
            <w:tcW w:w="1877" w:type="dxa"/>
            <w:vAlign w:val="center"/>
          </w:tcPr>
          <w:p w:rsidR="00DB6BC3" w:rsidP="00BA54EA" w:rsidRDefault="00DB6BC3" w14:paraId="6643A6F8" w14:textId="77777777">
            <w:pPr>
              <w:rPr>
                <w:noProof/>
              </w:rPr>
            </w:pPr>
            <w:r>
              <w:rPr>
                <w:noProof/>
              </w:rPr>
              <w:t>Curly brackets</w:t>
            </w:r>
          </w:p>
        </w:tc>
        <w:tc>
          <w:tcPr>
            <w:tcW w:w="4813" w:type="dxa"/>
            <w:vAlign w:val="center"/>
          </w:tcPr>
          <w:p w:rsidR="00DB6BC3" w:rsidP="00BA54EA" w:rsidRDefault="00DB6BC3" w14:paraId="4C696BEF" w14:textId="77777777">
            <w:pPr>
              <w:rPr>
                <w:noProof/>
              </w:rPr>
            </w:pPr>
            <w:r>
              <w:rPr>
                <w:noProof/>
              </w:rPr>
              <w:t>Begin en einde van een blok code aangeven (bijvoorbeeld: methode, if-statement, loop, stijlblok).</w:t>
            </w:r>
          </w:p>
        </w:tc>
      </w:tr>
      <w:tr w:rsidR="00DB6BC3" w:rsidTr="00BA54EA" w14:paraId="0EF9AE43" w14:textId="77777777">
        <w:trPr>
          <w:trHeight w:val="510"/>
        </w:trPr>
        <w:tc>
          <w:tcPr>
            <w:tcW w:w="1061" w:type="dxa"/>
            <w:vAlign w:val="center"/>
          </w:tcPr>
          <w:p w:rsidRPr="001D017A" w:rsidR="00DB6BC3" w:rsidP="00BA54EA" w:rsidRDefault="00DB6BC3" w14:paraId="5BC5DC96" w14:textId="77777777">
            <w:pPr>
              <w:jc w:val="center"/>
              <w:rPr>
                <w:rFonts w:ascii="Consolas" w:hAnsi="Consolas"/>
                <w:b/>
                <w:bCs/>
                <w:noProof/>
                <w:sz w:val="28"/>
                <w:szCs w:val="32"/>
              </w:rPr>
            </w:pPr>
            <w:r w:rsidRPr="001D017A">
              <w:rPr>
                <w:rFonts w:ascii="Consolas" w:hAnsi="Consolas"/>
                <w:b/>
                <w:bCs/>
                <w:noProof/>
                <w:sz w:val="28"/>
                <w:szCs w:val="32"/>
              </w:rPr>
              <w:t>( )</w:t>
            </w:r>
          </w:p>
        </w:tc>
        <w:tc>
          <w:tcPr>
            <w:tcW w:w="1877" w:type="dxa"/>
            <w:vAlign w:val="center"/>
          </w:tcPr>
          <w:p w:rsidR="00DB6BC3" w:rsidP="00BA54EA" w:rsidRDefault="00DB6BC3" w14:paraId="50AC43A1" w14:textId="77777777">
            <w:pPr>
              <w:rPr>
                <w:noProof/>
              </w:rPr>
            </w:pPr>
            <w:r>
              <w:rPr>
                <w:noProof/>
              </w:rPr>
              <w:t>Ronde haakjes</w:t>
            </w:r>
          </w:p>
        </w:tc>
        <w:tc>
          <w:tcPr>
            <w:tcW w:w="1877" w:type="dxa"/>
            <w:vAlign w:val="center"/>
          </w:tcPr>
          <w:p w:rsidR="00DB6BC3" w:rsidP="00BA54EA" w:rsidRDefault="00DB6BC3" w14:paraId="7BAB48DB" w14:textId="77777777">
            <w:pPr>
              <w:rPr>
                <w:noProof/>
              </w:rPr>
            </w:pPr>
            <w:r>
              <w:rPr>
                <w:noProof/>
              </w:rPr>
              <w:t>Parentheses</w:t>
            </w:r>
          </w:p>
        </w:tc>
        <w:tc>
          <w:tcPr>
            <w:tcW w:w="4813" w:type="dxa"/>
            <w:vAlign w:val="center"/>
          </w:tcPr>
          <w:p w:rsidR="00DB6BC3" w:rsidP="00BA54EA" w:rsidRDefault="00DB6BC3" w14:paraId="751703CC" w14:textId="77777777">
            <w:pPr>
              <w:rPr>
                <w:noProof/>
              </w:rPr>
            </w:pPr>
            <w:r>
              <w:rPr>
                <w:noProof/>
              </w:rPr>
              <w:t>Bij een methode/functie of om voorwaarden te groeperen.</w:t>
            </w:r>
          </w:p>
        </w:tc>
      </w:tr>
      <w:tr w:rsidR="00DB6BC3" w:rsidTr="00BA54EA" w14:paraId="28328B43" w14:textId="77777777">
        <w:trPr>
          <w:trHeight w:val="510"/>
        </w:trPr>
        <w:tc>
          <w:tcPr>
            <w:tcW w:w="1061" w:type="dxa"/>
            <w:vAlign w:val="center"/>
          </w:tcPr>
          <w:p w:rsidRPr="001D017A" w:rsidR="00DB6BC3" w:rsidP="00BA54EA" w:rsidRDefault="00DB6BC3" w14:paraId="1B9EEB47" w14:textId="77777777">
            <w:pPr>
              <w:jc w:val="center"/>
              <w:rPr>
                <w:rFonts w:ascii="Consolas" w:hAnsi="Consolas"/>
                <w:b/>
                <w:bCs/>
                <w:noProof/>
                <w:sz w:val="28"/>
                <w:szCs w:val="32"/>
              </w:rPr>
            </w:pPr>
            <w:r w:rsidRPr="001D017A">
              <w:rPr>
                <w:rFonts w:ascii="Consolas" w:hAnsi="Consolas"/>
                <w:b/>
                <w:bCs/>
                <w:noProof/>
                <w:sz w:val="28"/>
                <w:szCs w:val="32"/>
              </w:rPr>
              <w:t>[ ]</w:t>
            </w:r>
          </w:p>
        </w:tc>
        <w:tc>
          <w:tcPr>
            <w:tcW w:w="1877" w:type="dxa"/>
            <w:vAlign w:val="center"/>
          </w:tcPr>
          <w:p w:rsidR="00DB6BC3" w:rsidP="00BA54EA" w:rsidRDefault="00DB6BC3" w14:paraId="3AB4B957" w14:textId="77777777">
            <w:pPr>
              <w:rPr>
                <w:noProof/>
              </w:rPr>
            </w:pPr>
            <w:r>
              <w:rPr>
                <w:noProof/>
              </w:rPr>
              <w:t>Vierkante haakjes</w:t>
            </w:r>
          </w:p>
        </w:tc>
        <w:tc>
          <w:tcPr>
            <w:tcW w:w="1877" w:type="dxa"/>
            <w:vAlign w:val="center"/>
          </w:tcPr>
          <w:p w:rsidR="00DB6BC3" w:rsidP="00BA54EA" w:rsidRDefault="00DB6BC3" w14:paraId="42372170" w14:textId="77777777">
            <w:pPr>
              <w:rPr>
                <w:noProof/>
              </w:rPr>
            </w:pPr>
            <w:r>
              <w:rPr>
                <w:noProof/>
              </w:rPr>
              <w:t>Square brackets</w:t>
            </w:r>
          </w:p>
        </w:tc>
        <w:tc>
          <w:tcPr>
            <w:tcW w:w="4813" w:type="dxa"/>
            <w:vAlign w:val="center"/>
          </w:tcPr>
          <w:p w:rsidR="00DB6BC3" w:rsidP="00BA54EA" w:rsidRDefault="00DB6BC3" w14:paraId="580A8F91" w14:textId="77777777">
            <w:pPr>
              <w:rPr>
                <w:noProof/>
              </w:rPr>
            </w:pPr>
            <w:r>
              <w:rPr>
                <w:noProof/>
              </w:rPr>
              <w:t>Bij lijsten/arrays.</w:t>
            </w:r>
          </w:p>
        </w:tc>
      </w:tr>
      <w:tr w:rsidR="00DB6BC3" w:rsidTr="00BA54EA" w14:paraId="735F2B45" w14:textId="77777777">
        <w:trPr>
          <w:trHeight w:val="510"/>
        </w:trPr>
        <w:tc>
          <w:tcPr>
            <w:tcW w:w="1061" w:type="dxa"/>
            <w:vAlign w:val="center"/>
          </w:tcPr>
          <w:p w:rsidRPr="001D017A" w:rsidR="00DB6BC3" w:rsidP="00BA54EA" w:rsidRDefault="00DB6BC3" w14:paraId="36155E29" w14:textId="77777777">
            <w:pPr>
              <w:jc w:val="center"/>
              <w:rPr>
                <w:rFonts w:ascii="Consolas" w:hAnsi="Consolas"/>
                <w:b/>
                <w:bCs/>
                <w:noProof/>
                <w:sz w:val="28"/>
                <w:szCs w:val="32"/>
              </w:rPr>
            </w:pPr>
            <w:r w:rsidRPr="001D017A">
              <w:rPr>
                <w:rFonts w:ascii="Consolas" w:hAnsi="Consolas"/>
                <w:b/>
                <w:bCs/>
                <w:noProof/>
                <w:sz w:val="28"/>
                <w:szCs w:val="32"/>
              </w:rPr>
              <w:t>;</w:t>
            </w:r>
          </w:p>
        </w:tc>
        <w:tc>
          <w:tcPr>
            <w:tcW w:w="1877" w:type="dxa"/>
            <w:vAlign w:val="center"/>
          </w:tcPr>
          <w:p w:rsidR="00DB6BC3" w:rsidP="00BA54EA" w:rsidRDefault="00DB6BC3" w14:paraId="6CCA160C" w14:textId="77777777">
            <w:pPr>
              <w:rPr>
                <w:noProof/>
              </w:rPr>
            </w:pPr>
            <w:r>
              <w:rPr>
                <w:noProof/>
              </w:rPr>
              <w:t>Puntkomma</w:t>
            </w:r>
          </w:p>
        </w:tc>
        <w:tc>
          <w:tcPr>
            <w:tcW w:w="1877" w:type="dxa"/>
            <w:vAlign w:val="center"/>
          </w:tcPr>
          <w:p w:rsidR="00DB6BC3" w:rsidP="00BA54EA" w:rsidRDefault="00DB6BC3" w14:paraId="1FBCAB52" w14:textId="77777777">
            <w:pPr>
              <w:rPr>
                <w:noProof/>
              </w:rPr>
            </w:pPr>
            <w:r>
              <w:rPr>
                <w:noProof/>
              </w:rPr>
              <w:t>Semicolon</w:t>
            </w:r>
          </w:p>
        </w:tc>
        <w:tc>
          <w:tcPr>
            <w:tcW w:w="4813" w:type="dxa"/>
            <w:vAlign w:val="center"/>
          </w:tcPr>
          <w:p w:rsidR="00DB6BC3" w:rsidP="00BA54EA" w:rsidRDefault="00DB6BC3" w14:paraId="24051E11" w14:textId="77777777">
            <w:pPr>
              <w:rPr>
                <w:noProof/>
              </w:rPr>
            </w:pPr>
            <w:r>
              <w:rPr>
                <w:noProof/>
              </w:rPr>
              <w:t>Aan het einde van een regel.</w:t>
            </w:r>
          </w:p>
        </w:tc>
      </w:tr>
      <w:tr w:rsidR="00DB6BC3" w:rsidTr="00BA54EA" w14:paraId="28EDBF9B" w14:textId="77777777">
        <w:trPr>
          <w:trHeight w:val="510"/>
        </w:trPr>
        <w:tc>
          <w:tcPr>
            <w:tcW w:w="1061" w:type="dxa"/>
            <w:vAlign w:val="center"/>
          </w:tcPr>
          <w:p w:rsidRPr="001D017A" w:rsidR="00DB6BC3" w:rsidP="00BA54EA" w:rsidRDefault="00DB6BC3" w14:paraId="250BDFA4" w14:textId="77777777">
            <w:pPr>
              <w:jc w:val="center"/>
              <w:rPr>
                <w:rFonts w:ascii="Consolas" w:hAnsi="Consolas"/>
                <w:b/>
                <w:bCs/>
                <w:noProof/>
                <w:sz w:val="28"/>
                <w:szCs w:val="32"/>
              </w:rPr>
            </w:pPr>
            <w:r w:rsidRPr="001D017A">
              <w:rPr>
                <w:rFonts w:ascii="Consolas" w:hAnsi="Consolas"/>
                <w:b/>
                <w:bCs/>
                <w:noProof/>
                <w:sz w:val="28"/>
                <w:szCs w:val="32"/>
              </w:rPr>
              <w:t>" "</w:t>
            </w:r>
          </w:p>
        </w:tc>
        <w:tc>
          <w:tcPr>
            <w:tcW w:w="3754" w:type="dxa"/>
            <w:gridSpan w:val="2"/>
            <w:vAlign w:val="center"/>
          </w:tcPr>
          <w:p w:rsidR="00DB6BC3" w:rsidP="00BA54EA" w:rsidRDefault="00DB6BC3" w14:paraId="538F6DDE" w14:textId="77777777">
            <w:pPr>
              <w:rPr>
                <w:noProof/>
              </w:rPr>
            </w:pPr>
            <w:r>
              <w:rPr>
                <w:noProof/>
              </w:rPr>
              <w:t>Dubbele quotes</w:t>
            </w:r>
          </w:p>
        </w:tc>
        <w:tc>
          <w:tcPr>
            <w:tcW w:w="4813" w:type="dxa"/>
            <w:vAlign w:val="center"/>
          </w:tcPr>
          <w:p w:rsidR="00DB6BC3" w:rsidP="00BA54EA" w:rsidRDefault="00DB6BC3" w14:paraId="4076CEF1" w14:textId="77777777">
            <w:pPr>
              <w:rPr>
                <w:noProof/>
              </w:rPr>
            </w:pPr>
            <w:r>
              <w:rPr>
                <w:noProof/>
              </w:rPr>
              <w:t>Om een string aan te duiden.</w:t>
            </w:r>
          </w:p>
        </w:tc>
      </w:tr>
      <w:tr w:rsidR="00DB6BC3" w:rsidTr="00BA54EA" w14:paraId="33016D72" w14:textId="77777777">
        <w:trPr>
          <w:trHeight w:val="510"/>
        </w:trPr>
        <w:tc>
          <w:tcPr>
            <w:tcW w:w="1061" w:type="dxa"/>
            <w:vAlign w:val="center"/>
          </w:tcPr>
          <w:p w:rsidRPr="001D017A" w:rsidR="00DB6BC3" w:rsidP="00BA54EA" w:rsidRDefault="00DB6BC3" w14:paraId="43DC5ECC" w14:textId="77777777">
            <w:pPr>
              <w:jc w:val="center"/>
              <w:rPr>
                <w:rFonts w:ascii="Consolas" w:hAnsi="Consolas"/>
                <w:b/>
                <w:bCs/>
                <w:noProof/>
                <w:sz w:val="28"/>
                <w:szCs w:val="32"/>
              </w:rPr>
            </w:pPr>
            <w:r w:rsidRPr="001D017A">
              <w:rPr>
                <w:rFonts w:ascii="Consolas" w:hAnsi="Consolas"/>
                <w:b/>
                <w:bCs/>
                <w:noProof/>
                <w:sz w:val="28"/>
                <w:szCs w:val="32"/>
              </w:rPr>
              <w:t>' '</w:t>
            </w:r>
          </w:p>
        </w:tc>
        <w:tc>
          <w:tcPr>
            <w:tcW w:w="3754" w:type="dxa"/>
            <w:gridSpan w:val="2"/>
            <w:vAlign w:val="center"/>
          </w:tcPr>
          <w:p w:rsidR="00DB6BC3" w:rsidP="00BA54EA" w:rsidRDefault="00DB6BC3" w14:paraId="782D8881" w14:textId="77777777">
            <w:pPr>
              <w:rPr>
                <w:noProof/>
              </w:rPr>
            </w:pPr>
            <w:r>
              <w:rPr>
                <w:noProof/>
              </w:rPr>
              <w:t>Enkele quotes</w:t>
            </w:r>
          </w:p>
        </w:tc>
        <w:tc>
          <w:tcPr>
            <w:tcW w:w="4813" w:type="dxa"/>
            <w:vAlign w:val="center"/>
          </w:tcPr>
          <w:p w:rsidR="00DB6BC3" w:rsidP="00BA54EA" w:rsidRDefault="00DB6BC3" w14:paraId="05DAB940" w14:textId="77777777">
            <w:pPr>
              <w:rPr>
                <w:noProof/>
              </w:rPr>
            </w:pPr>
            <w:r>
              <w:rPr>
                <w:noProof/>
              </w:rPr>
              <w:t>Kan soms ook een string aanduiden, maar in C# bijvoorbeeld alleen één karakter.</w:t>
            </w:r>
          </w:p>
        </w:tc>
      </w:tr>
      <w:tr w:rsidR="00DB6BC3" w:rsidTr="00BA54EA" w14:paraId="51E42583" w14:textId="77777777">
        <w:trPr>
          <w:trHeight w:val="510"/>
        </w:trPr>
        <w:tc>
          <w:tcPr>
            <w:tcW w:w="1061" w:type="dxa"/>
            <w:vAlign w:val="center"/>
          </w:tcPr>
          <w:p w:rsidRPr="001D017A" w:rsidR="00DB6BC3" w:rsidP="00BA54EA" w:rsidRDefault="00DB6BC3" w14:paraId="58D073CC" w14:textId="77777777">
            <w:pPr>
              <w:jc w:val="center"/>
              <w:rPr>
                <w:rFonts w:ascii="Consolas" w:hAnsi="Consolas"/>
                <w:b/>
                <w:bCs/>
                <w:noProof/>
                <w:sz w:val="28"/>
                <w:szCs w:val="32"/>
              </w:rPr>
            </w:pPr>
            <w:r w:rsidRPr="001D017A">
              <w:rPr>
                <w:rFonts w:ascii="Consolas" w:hAnsi="Consolas"/>
                <w:b/>
                <w:bCs/>
                <w:noProof/>
                <w:sz w:val="28"/>
                <w:szCs w:val="32"/>
              </w:rPr>
              <w:t>$</w:t>
            </w:r>
          </w:p>
        </w:tc>
        <w:tc>
          <w:tcPr>
            <w:tcW w:w="3754" w:type="dxa"/>
            <w:gridSpan w:val="2"/>
            <w:vAlign w:val="center"/>
          </w:tcPr>
          <w:p w:rsidR="00DB6BC3" w:rsidP="00BA54EA" w:rsidRDefault="00DB6BC3" w14:paraId="4FF73A97" w14:textId="77777777">
            <w:pPr>
              <w:rPr>
                <w:noProof/>
              </w:rPr>
            </w:pPr>
            <w:r>
              <w:rPr>
                <w:noProof/>
              </w:rPr>
              <w:t>Dollarteken</w:t>
            </w:r>
          </w:p>
        </w:tc>
        <w:tc>
          <w:tcPr>
            <w:tcW w:w="4813" w:type="dxa"/>
            <w:vAlign w:val="center"/>
          </w:tcPr>
          <w:p w:rsidR="00DB6BC3" w:rsidP="00BA54EA" w:rsidRDefault="00DB6BC3" w14:paraId="5A8F98C2" w14:textId="77777777">
            <w:pPr>
              <w:rPr>
                <w:noProof/>
              </w:rPr>
            </w:pPr>
            <w:r>
              <w:rPr>
                <w:noProof/>
              </w:rPr>
              <w:t>Specifiek in PHP gebruikt om variabelen aan te duiden.</w:t>
            </w:r>
          </w:p>
        </w:tc>
      </w:tr>
      <w:tr w:rsidR="00DB6BC3" w:rsidTr="00BA54EA" w14:paraId="7EAF3E7E" w14:textId="77777777">
        <w:trPr>
          <w:trHeight w:val="510"/>
        </w:trPr>
        <w:tc>
          <w:tcPr>
            <w:tcW w:w="1061" w:type="dxa"/>
            <w:vAlign w:val="center"/>
          </w:tcPr>
          <w:p w:rsidRPr="001D017A" w:rsidR="00DB6BC3" w:rsidP="00BA54EA" w:rsidRDefault="00DB6BC3" w14:paraId="38800707" w14:textId="77777777">
            <w:pPr>
              <w:jc w:val="center"/>
              <w:rPr>
                <w:rFonts w:ascii="Consolas" w:hAnsi="Consolas"/>
                <w:b/>
                <w:bCs/>
                <w:noProof/>
                <w:sz w:val="28"/>
                <w:szCs w:val="32"/>
              </w:rPr>
            </w:pPr>
            <w:r w:rsidRPr="001D017A">
              <w:rPr>
                <w:rFonts w:ascii="Consolas" w:hAnsi="Consolas"/>
                <w:b/>
                <w:bCs/>
                <w:noProof/>
                <w:sz w:val="28"/>
                <w:szCs w:val="32"/>
              </w:rPr>
              <w:t>*</w:t>
            </w:r>
          </w:p>
        </w:tc>
        <w:tc>
          <w:tcPr>
            <w:tcW w:w="1877" w:type="dxa"/>
            <w:vAlign w:val="center"/>
          </w:tcPr>
          <w:p w:rsidR="00DB6BC3" w:rsidP="00BA54EA" w:rsidRDefault="00DB6BC3" w14:paraId="229A7BB9" w14:textId="77777777">
            <w:pPr>
              <w:rPr>
                <w:noProof/>
              </w:rPr>
            </w:pPr>
            <w:r>
              <w:rPr>
                <w:noProof/>
              </w:rPr>
              <w:t>Ster</w:t>
            </w:r>
          </w:p>
        </w:tc>
        <w:tc>
          <w:tcPr>
            <w:tcW w:w="1877" w:type="dxa"/>
            <w:vAlign w:val="center"/>
          </w:tcPr>
          <w:p w:rsidR="00DB6BC3" w:rsidP="00BA54EA" w:rsidRDefault="00DB6BC3" w14:paraId="1B893C6E" w14:textId="77777777">
            <w:pPr>
              <w:rPr>
                <w:noProof/>
              </w:rPr>
            </w:pPr>
            <w:r>
              <w:rPr>
                <w:noProof/>
              </w:rPr>
              <w:t>Asterisk</w:t>
            </w:r>
          </w:p>
        </w:tc>
        <w:tc>
          <w:tcPr>
            <w:tcW w:w="4813" w:type="dxa"/>
            <w:vAlign w:val="center"/>
          </w:tcPr>
          <w:p w:rsidR="00DB6BC3" w:rsidP="00BA54EA" w:rsidRDefault="00DB6BC3" w14:paraId="7AE001BA" w14:textId="77777777">
            <w:pPr>
              <w:rPr>
                <w:noProof/>
              </w:rPr>
            </w:pPr>
            <w:r>
              <w:rPr>
                <w:noProof/>
              </w:rPr>
              <w:t xml:space="preserve">Als </w:t>
            </w:r>
            <w:r w:rsidRPr="001D017A">
              <w:rPr>
                <w:i/>
                <w:iCs/>
                <w:noProof/>
              </w:rPr>
              <w:t>wildcard</w:t>
            </w:r>
            <w:r>
              <w:rPr>
                <w:noProof/>
              </w:rPr>
              <w:t>, teken voor “alles”.</w:t>
            </w:r>
          </w:p>
        </w:tc>
      </w:tr>
      <w:tr w:rsidR="00DB6BC3" w:rsidTr="00BA54EA" w14:paraId="27EAFA22" w14:textId="77777777">
        <w:trPr>
          <w:trHeight w:val="510"/>
        </w:trPr>
        <w:tc>
          <w:tcPr>
            <w:tcW w:w="1061" w:type="dxa"/>
            <w:vAlign w:val="center"/>
          </w:tcPr>
          <w:p w:rsidRPr="001D017A" w:rsidR="00DB6BC3" w:rsidP="00BA54EA" w:rsidRDefault="00DB6BC3" w14:paraId="23FD66C7" w14:textId="77777777">
            <w:pPr>
              <w:jc w:val="center"/>
              <w:rPr>
                <w:rFonts w:ascii="Consolas" w:hAnsi="Consolas"/>
                <w:b/>
                <w:bCs/>
                <w:noProof/>
                <w:sz w:val="28"/>
                <w:szCs w:val="32"/>
              </w:rPr>
            </w:pPr>
            <w:r w:rsidRPr="001D017A">
              <w:rPr>
                <w:rFonts w:ascii="Consolas" w:hAnsi="Consolas"/>
                <w:b/>
                <w:bCs/>
                <w:noProof/>
                <w:sz w:val="28"/>
                <w:szCs w:val="32"/>
              </w:rPr>
              <w:t>_</w:t>
            </w:r>
          </w:p>
        </w:tc>
        <w:tc>
          <w:tcPr>
            <w:tcW w:w="3754" w:type="dxa"/>
            <w:gridSpan w:val="2"/>
            <w:vAlign w:val="center"/>
          </w:tcPr>
          <w:p w:rsidR="00DB6BC3" w:rsidP="00BA54EA" w:rsidRDefault="00DB6BC3" w14:paraId="4B5CB5A3" w14:textId="77777777">
            <w:pPr>
              <w:rPr>
                <w:noProof/>
              </w:rPr>
            </w:pPr>
            <w:r>
              <w:rPr>
                <w:noProof/>
              </w:rPr>
              <w:t>Underscore</w:t>
            </w:r>
          </w:p>
        </w:tc>
        <w:tc>
          <w:tcPr>
            <w:tcW w:w="4813" w:type="dxa"/>
            <w:vAlign w:val="center"/>
          </w:tcPr>
          <w:p w:rsidR="00DB6BC3" w:rsidP="00BA54EA" w:rsidRDefault="00DB6BC3" w14:paraId="3EB103C9" w14:textId="77777777">
            <w:pPr>
              <w:rPr>
                <w:noProof/>
              </w:rPr>
            </w:pPr>
            <w:r>
              <w:rPr>
                <w:noProof/>
              </w:rPr>
              <w:t>Vaak gebruikt in (bestands)namen als vervanger van een spatie.</w:t>
            </w:r>
          </w:p>
        </w:tc>
      </w:tr>
      <w:tr w:rsidR="00DB6BC3" w:rsidTr="00BA54EA" w14:paraId="51ECAC3E" w14:textId="77777777">
        <w:trPr>
          <w:trHeight w:val="510"/>
        </w:trPr>
        <w:tc>
          <w:tcPr>
            <w:tcW w:w="1061" w:type="dxa"/>
            <w:vAlign w:val="center"/>
          </w:tcPr>
          <w:p w:rsidRPr="001D017A" w:rsidR="00DB6BC3" w:rsidP="00BA54EA" w:rsidRDefault="00DB6BC3" w14:paraId="7C8AA218" w14:textId="77777777">
            <w:pPr>
              <w:jc w:val="center"/>
              <w:rPr>
                <w:rFonts w:ascii="Consolas" w:hAnsi="Consolas"/>
                <w:b/>
                <w:bCs/>
                <w:noProof/>
                <w:sz w:val="28"/>
                <w:szCs w:val="32"/>
              </w:rPr>
            </w:pPr>
            <w:r w:rsidRPr="001D017A">
              <w:rPr>
                <w:rFonts w:ascii="Consolas" w:hAnsi="Consolas"/>
                <w:b/>
                <w:bCs/>
                <w:noProof/>
                <w:sz w:val="28"/>
                <w:szCs w:val="32"/>
              </w:rPr>
              <w:t>/</w:t>
            </w:r>
          </w:p>
        </w:tc>
        <w:tc>
          <w:tcPr>
            <w:tcW w:w="3754" w:type="dxa"/>
            <w:gridSpan w:val="2"/>
            <w:vAlign w:val="center"/>
          </w:tcPr>
          <w:p w:rsidR="00DB6BC3" w:rsidP="00BA54EA" w:rsidRDefault="00DB6BC3" w14:paraId="6D797850" w14:textId="77777777">
            <w:pPr>
              <w:rPr>
                <w:noProof/>
              </w:rPr>
            </w:pPr>
            <w:r>
              <w:rPr>
                <w:noProof/>
              </w:rPr>
              <w:t>Forward slash</w:t>
            </w:r>
          </w:p>
        </w:tc>
        <w:tc>
          <w:tcPr>
            <w:tcW w:w="4813" w:type="dxa"/>
            <w:vAlign w:val="center"/>
          </w:tcPr>
          <w:p w:rsidR="00DB6BC3" w:rsidP="00BA54EA" w:rsidRDefault="00DB6BC3" w14:paraId="6809902B" w14:textId="77777777">
            <w:pPr>
              <w:rPr>
                <w:noProof/>
              </w:rPr>
            </w:pPr>
            <w:r>
              <w:rPr>
                <w:noProof/>
              </w:rPr>
              <w:t>In links / url’s.</w:t>
            </w:r>
          </w:p>
        </w:tc>
      </w:tr>
      <w:tr w:rsidR="00DB6BC3" w:rsidTr="00BA54EA" w14:paraId="3B8B068F" w14:textId="77777777">
        <w:trPr>
          <w:trHeight w:val="510"/>
        </w:trPr>
        <w:tc>
          <w:tcPr>
            <w:tcW w:w="1061" w:type="dxa"/>
            <w:vAlign w:val="center"/>
          </w:tcPr>
          <w:p w:rsidRPr="001D017A" w:rsidR="00DB6BC3" w:rsidP="00BA54EA" w:rsidRDefault="00DB6BC3" w14:paraId="7F98B291" w14:textId="77777777">
            <w:pPr>
              <w:jc w:val="center"/>
              <w:rPr>
                <w:rFonts w:ascii="Consolas" w:hAnsi="Consolas"/>
                <w:b/>
                <w:bCs/>
                <w:noProof/>
                <w:sz w:val="28"/>
                <w:szCs w:val="32"/>
              </w:rPr>
            </w:pPr>
            <w:r w:rsidRPr="001D017A">
              <w:rPr>
                <w:rFonts w:ascii="Consolas" w:hAnsi="Consolas"/>
                <w:b/>
                <w:bCs/>
                <w:noProof/>
                <w:sz w:val="28"/>
                <w:szCs w:val="32"/>
              </w:rPr>
              <w:t>\</w:t>
            </w:r>
          </w:p>
        </w:tc>
        <w:tc>
          <w:tcPr>
            <w:tcW w:w="3754" w:type="dxa"/>
            <w:gridSpan w:val="2"/>
            <w:vAlign w:val="center"/>
          </w:tcPr>
          <w:p w:rsidR="00DB6BC3" w:rsidP="00BA54EA" w:rsidRDefault="00DB6BC3" w14:paraId="20076208" w14:textId="77777777">
            <w:pPr>
              <w:rPr>
                <w:noProof/>
              </w:rPr>
            </w:pPr>
            <w:r>
              <w:rPr>
                <w:noProof/>
              </w:rPr>
              <w:t>Backward slash</w:t>
            </w:r>
          </w:p>
        </w:tc>
        <w:tc>
          <w:tcPr>
            <w:tcW w:w="4813" w:type="dxa"/>
            <w:vAlign w:val="center"/>
          </w:tcPr>
          <w:p w:rsidR="00DB6BC3" w:rsidP="00BA54EA" w:rsidRDefault="00DB6BC3" w14:paraId="5648A266" w14:textId="77777777">
            <w:pPr>
              <w:rPr>
                <w:noProof/>
              </w:rPr>
            </w:pPr>
            <w:r>
              <w:rPr>
                <w:noProof/>
              </w:rPr>
              <w:t>Als “escape character”, het teken hierna is bijzonder. Bijvoorbeeld “\n” voor nieuwe regel.</w:t>
            </w:r>
          </w:p>
        </w:tc>
      </w:tr>
      <w:tr w:rsidR="00DB6BC3" w:rsidTr="00BA54EA" w14:paraId="12F0D7E3" w14:textId="77777777">
        <w:trPr>
          <w:trHeight w:val="510"/>
        </w:trPr>
        <w:tc>
          <w:tcPr>
            <w:tcW w:w="1061" w:type="dxa"/>
            <w:vAlign w:val="center"/>
          </w:tcPr>
          <w:p w:rsidRPr="001D017A" w:rsidR="00DB6BC3" w:rsidP="00BA54EA" w:rsidRDefault="00DB6BC3" w14:paraId="5F877E2E" w14:textId="77777777">
            <w:pPr>
              <w:jc w:val="center"/>
              <w:rPr>
                <w:rFonts w:ascii="Consolas" w:hAnsi="Consolas"/>
                <w:b/>
                <w:bCs/>
                <w:noProof/>
                <w:sz w:val="28"/>
                <w:szCs w:val="32"/>
              </w:rPr>
            </w:pPr>
            <w:r w:rsidRPr="001D017A">
              <w:rPr>
                <w:rFonts w:ascii="Consolas" w:hAnsi="Consolas"/>
                <w:b/>
                <w:bCs/>
                <w:noProof/>
                <w:sz w:val="28"/>
                <w:szCs w:val="32"/>
              </w:rPr>
              <w:t>&amp;</w:t>
            </w:r>
          </w:p>
        </w:tc>
        <w:tc>
          <w:tcPr>
            <w:tcW w:w="1877" w:type="dxa"/>
            <w:vAlign w:val="center"/>
          </w:tcPr>
          <w:p w:rsidR="00DB6BC3" w:rsidP="00BA54EA" w:rsidRDefault="00DB6BC3" w14:paraId="6C008991" w14:textId="77777777">
            <w:pPr>
              <w:rPr>
                <w:noProof/>
              </w:rPr>
            </w:pPr>
            <w:r>
              <w:rPr>
                <w:noProof/>
              </w:rPr>
              <w:t>En-teken</w:t>
            </w:r>
          </w:p>
        </w:tc>
        <w:tc>
          <w:tcPr>
            <w:tcW w:w="1877" w:type="dxa"/>
            <w:vAlign w:val="center"/>
          </w:tcPr>
          <w:p w:rsidR="00DB6BC3" w:rsidP="00BA54EA" w:rsidRDefault="00DB6BC3" w14:paraId="6BAA7E3A" w14:textId="77777777">
            <w:pPr>
              <w:rPr>
                <w:noProof/>
              </w:rPr>
            </w:pPr>
            <w:r>
              <w:rPr>
                <w:noProof/>
              </w:rPr>
              <w:t>Ampersand</w:t>
            </w:r>
          </w:p>
        </w:tc>
        <w:tc>
          <w:tcPr>
            <w:tcW w:w="4813" w:type="dxa"/>
            <w:vAlign w:val="center"/>
          </w:tcPr>
          <w:p w:rsidR="00DB6BC3" w:rsidP="00BA54EA" w:rsidRDefault="00DB6BC3" w14:paraId="06B96F56" w14:textId="77777777">
            <w:pPr>
              <w:rPr>
                <w:noProof/>
              </w:rPr>
            </w:pPr>
            <w:r>
              <w:rPr>
                <w:noProof/>
              </w:rPr>
              <w:t>Meestal als “&amp;&amp;” om twee voorwaardes te koppelen. Ze moeten dan beiden waar zijn.</w:t>
            </w:r>
          </w:p>
        </w:tc>
      </w:tr>
      <w:tr w:rsidR="00DB6BC3" w:rsidTr="00BA54EA" w14:paraId="1605409E" w14:textId="77777777">
        <w:trPr>
          <w:trHeight w:val="510"/>
        </w:trPr>
        <w:tc>
          <w:tcPr>
            <w:tcW w:w="1061" w:type="dxa"/>
            <w:vAlign w:val="center"/>
          </w:tcPr>
          <w:p w:rsidRPr="001D017A" w:rsidR="00DB6BC3" w:rsidP="00BA54EA" w:rsidRDefault="00DB6BC3" w14:paraId="3C96E84C" w14:textId="77777777">
            <w:pPr>
              <w:jc w:val="center"/>
              <w:rPr>
                <w:rFonts w:ascii="Consolas" w:hAnsi="Consolas"/>
                <w:b/>
                <w:bCs/>
                <w:noProof/>
                <w:sz w:val="28"/>
                <w:szCs w:val="32"/>
              </w:rPr>
            </w:pPr>
            <w:r w:rsidRPr="001D017A">
              <w:rPr>
                <w:rFonts w:ascii="Consolas" w:hAnsi="Consolas"/>
                <w:b/>
                <w:bCs/>
                <w:noProof/>
                <w:sz w:val="28"/>
                <w:szCs w:val="32"/>
              </w:rPr>
              <w:t>|</w:t>
            </w:r>
          </w:p>
        </w:tc>
        <w:tc>
          <w:tcPr>
            <w:tcW w:w="1877" w:type="dxa"/>
            <w:vAlign w:val="center"/>
          </w:tcPr>
          <w:p w:rsidR="00DB6BC3" w:rsidP="00BA54EA" w:rsidRDefault="00DB6BC3" w14:paraId="045A745E" w14:textId="77777777">
            <w:pPr>
              <w:rPr>
                <w:noProof/>
              </w:rPr>
            </w:pPr>
            <w:r>
              <w:rPr>
                <w:noProof/>
              </w:rPr>
              <w:t>Of-teken</w:t>
            </w:r>
          </w:p>
        </w:tc>
        <w:tc>
          <w:tcPr>
            <w:tcW w:w="1877" w:type="dxa"/>
            <w:vAlign w:val="center"/>
          </w:tcPr>
          <w:p w:rsidR="00DB6BC3" w:rsidP="00BA54EA" w:rsidRDefault="00DB6BC3" w14:paraId="1D2EFBF0" w14:textId="77777777">
            <w:pPr>
              <w:rPr>
                <w:noProof/>
              </w:rPr>
            </w:pPr>
            <w:r>
              <w:rPr>
                <w:noProof/>
              </w:rPr>
              <w:t>Pipe character</w:t>
            </w:r>
          </w:p>
        </w:tc>
        <w:tc>
          <w:tcPr>
            <w:tcW w:w="4813" w:type="dxa"/>
            <w:vAlign w:val="center"/>
          </w:tcPr>
          <w:p w:rsidR="00DB6BC3" w:rsidP="00BA54EA" w:rsidRDefault="00DB6BC3" w14:paraId="2E83EC19" w14:textId="77777777">
            <w:pPr>
              <w:rPr>
                <w:noProof/>
              </w:rPr>
            </w:pPr>
            <w:r>
              <w:rPr>
                <w:noProof/>
              </w:rPr>
              <w:t>Meestal als “||” om twee voorwaardes te koppelen. Eén van de twee moet dan waar zijn (of allebei).</w:t>
            </w:r>
          </w:p>
        </w:tc>
      </w:tr>
    </w:tbl>
    <w:p w:rsidR="00DB6BC3" w:rsidP="00DB6BC3" w:rsidRDefault="00DB6BC3" w14:paraId="628CB674" w14:textId="77777777"/>
    <w:p w:rsidR="00271294" w:rsidP="00271294" w:rsidRDefault="00271294" w14:paraId="4B405DCD" w14:textId="77777777">
      <w:pPr>
        <w:pStyle w:val="Kop3"/>
      </w:pPr>
      <w:bookmarkStart w:name="_Toc157414005" w:id="34"/>
      <w:bookmarkStart w:name="_Hlk43459096" w:id="35"/>
      <w:r>
        <w:t>LessonUp / praten over code</w:t>
      </w:r>
      <w:bookmarkEnd w:id="34"/>
    </w:p>
    <w:p w:rsidR="00271294" w:rsidP="00271294" w:rsidRDefault="00271294" w14:paraId="7F5B5D42" w14:textId="77777777">
      <w:r>
        <w:t>Op LessonUp staan een aantal presentaties klaar. De docent is vrij om deze te kopiëren en aanpassen, zolang de originelen blijven bestaan en de lessen gericht blijven op het behalen van de leeruitkomsten. De LessonUp start iedere week met een herhaling van hoofdstuk 1 (de leestekens) om deze er goed in te krijgen.</w:t>
      </w:r>
    </w:p>
    <w:p w:rsidR="00271294" w:rsidP="00271294" w:rsidRDefault="00271294" w14:paraId="6F159A5F" w14:textId="77777777">
      <w:pPr>
        <w:pStyle w:val="Kop3"/>
      </w:pPr>
      <w:bookmarkStart w:name="_Toc157414006" w:id="36"/>
      <w:r>
        <w:t>Extra opdrachten / praten over code</w:t>
      </w:r>
      <w:bookmarkEnd w:id="36"/>
    </w:p>
    <w:p w:rsidR="00271294" w:rsidP="00271294" w:rsidRDefault="00271294" w14:paraId="2AD00FD8" w14:textId="77777777">
      <w:r>
        <w:t>Als in een les extra tijd is, vul deze dan met de volgende oefening. Dat als aanvulling op het leren van de leestekens om goed te praten over code.</w:t>
      </w:r>
    </w:p>
    <w:p w:rsidR="00271294" w:rsidP="00271294" w:rsidRDefault="00271294" w14:paraId="0AFCA983" w14:textId="77777777">
      <w:r>
        <w:t>“Toon een stuk code op het scherm, bijvoorbeeld een uitwerking van een inleveropdracht of van PRA of vraag desnoods een student wat te laten zien. Groepeer studenten in tweeën. De ene probeert zo goed mogelijk aan de andere uit te leggen wat er regel-voor-regel gebeurt. Kies een ander stuk code en doe het andersom. Kies tenslotte willekeurig een aantal studenten uit die het voor de klas moeten uitleggen, geef ze tips mee over hun duidelijkheid. De oefening gaat met name over het kennen van de juiste termen en  ‘durven’ benoemen daarvan. Denk ook aan praten met regelnummers, duidelijk uitleggen, etc..”</w:t>
      </w:r>
      <w:bookmarkEnd w:id="35"/>
    </w:p>
    <w:p w:rsidR="00271294" w:rsidP="00271294" w:rsidRDefault="00271294" w14:paraId="19FFCA7A" w14:textId="77777777">
      <w:pPr>
        <w:pStyle w:val="Lijstalinea"/>
      </w:pPr>
    </w:p>
    <w:p w:rsidR="004B1A3D" w:rsidP="00271294" w:rsidRDefault="00271294" w14:paraId="05077387" w14:textId="77777777">
      <w:pPr>
        <w:rPr>
          <w:rFonts w:eastAsia="Times New Roman"/>
          <w:b/>
          <w:bCs/>
          <w:color w:val="004C35"/>
          <w:sz w:val="32"/>
          <w:szCs w:val="32"/>
          <w:lang w:eastAsia="nl-NL"/>
        </w:rPr>
      </w:pPr>
      <w:r>
        <w:t>Etc</w:t>
      </w:r>
      <w:r w:rsidR="004B1A3D">
        <w:rPr>
          <w:rFonts w:eastAsia="Times New Roman"/>
          <w:b/>
          <w:bCs/>
          <w:color w:val="004C35"/>
          <w:sz w:val="32"/>
          <w:szCs w:val="32"/>
          <w:lang w:eastAsia="nl-NL"/>
        </w:rPr>
        <w:br w:type="page"/>
      </w:r>
    </w:p>
    <w:p w:rsidR="00F9357F" w:rsidP="004B1A3D" w:rsidRDefault="00AD5E57" w14:paraId="09E7C748" w14:textId="77777777">
      <w:pPr>
        <w:pStyle w:val="Kop1"/>
      </w:pPr>
      <w:bookmarkStart w:name="_Toc103937081" w:id="37"/>
      <w:bookmarkStart w:name="_Toc157413996" w:id="38"/>
      <w:bookmarkStart w:name="_Toc157876503" w:id="39"/>
      <w:bookmarkEnd w:id="28"/>
      <w:bookmarkEnd w:id="29"/>
      <w:r>
        <w:t>8</w:t>
      </w:r>
      <w:r w:rsidR="00F9357F">
        <w:t>. Werken in de praktijk (deel 2)</w:t>
      </w:r>
      <w:bookmarkEnd w:id="37"/>
      <w:bookmarkEnd w:id="38"/>
      <w:bookmarkEnd w:id="39"/>
    </w:p>
    <w:p w:rsidR="00F9357F" w:rsidP="00F9357F" w:rsidRDefault="00F9357F" w14:paraId="1BD4C257" w14:textId="77777777">
      <w:pPr>
        <w:pStyle w:val="H3Theorie"/>
      </w:pPr>
      <w:r>
        <w:t>1. Professioneel werken: blijf up-to-date</w:t>
      </w:r>
    </w:p>
    <w:p w:rsidR="00F9357F" w:rsidP="00F9357F" w:rsidRDefault="00F9357F" w14:paraId="4C304B63" w14:textId="77777777">
      <w:r>
        <w:t xml:space="preserve">Als professional is het belangrijk dat je up-to-date blijft met alles wat er in je bedrijf en/of team gebeurt. Met andere woorden: houd je mail en chatberichten goed bij. Voor de schoolomgeving geldt natuurlijk hetzelfde: in je schoolmail krijg je belangrijke informatie over examens, rooster, enzovoort. Ook de chat van Teams wordt veel gebruikt. </w:t>
      </w:r>
    </w:p>
    <w:p w:rsidR="00F9357F" w:rsidP="00F9357F" w:rsidRDefault="00F9357F" w14:paraId="73C8EF40" w14:textId="77777777">
      <w:r>
        <w:t>Er zijn verschillende manier om up-to-date te blijven. Sommige mensen vinden het prettig om direct te reageren op berichtjes die binnenkomen. Anderen kijken bijvoorbeeld eenmaal per dag naar hun mail en/of chat.</w:t>
      </w:r>
    </w:p>
    <w:p w:rsidRPr="005D67F9" w:rsidR="00F9357F" w:rsidP="00F9357F" w:rsidRDefault="00F9357F" w14:paraId="7E8F65BA" w14:textId="77777777">
      <w:pPr>
        <w:pStyle w:val="Kop3"/>
      </w:pPr>
      <w:bookmarkStart w:name="_Toc157413997" w:id="40"/>
      <w:r>
        <w:t>Om over na te denken</w:t>
      </w:r>
      <w:bookmarkEnd w:id="40"/>
    </w:p>
    <w:p w:rsidR="00F9357F" w:rsidP="00F9357F" w:rsidRDefault="00F9357F" w14:paraId="5E3E9DF5" w14:textId="77777777">
      <w:pPr>
        <w:tabs>
          <w:tab w:val="right" w:pos="9638"/>
        </w:tabs>
      </w:pPr>
      <w:r>
        <w:t>Hoe pak jij dit aan? Heb je al een goede manier om up-to-date te blijven om moet je daar nog aan werken? Heb je wel eens belangrijke informatie gemist? Zijn er bepaalde ‘trucs’ die je hebt om bij te blijven?</w:t>
      </w:r>
    </w:p>
    <w:p w:rsidRPr="00497212" w:rsidR="00F9357F" w:rsidP="00F9357F" w:rsidRDefault="00F9357F" w14:paraId="233EB6EB" w14:textId="77777777"/>
    <w:p w:rsidR="00F9357F" w:rsidP="00F9357F" w:rsidRDefault="00F9357F" w14:paraId="37FC12F7" w14:textId="77777777">
      <w:pPr>
        <w:pStyle w:val="H3Theorie"/>
      </w:pPr>
      <w:r>
        <w:t>2. Agile werken</w:t>
      </w:r>
    </w:p>
    <w:p w:rsidR="00F9357F" w:rsidP="00F9357F" w:rsidRDefault="00F9357F" w14:paraId="5C704D0B" w14:textId="77777777">
      <w:r>
        <w:t>Aan het begin van dit blok hebben we de theorie over “agile werken” behandeld, en ook het maken en bijhouden van een taakverdeling enzovoort. Inmiddels heb je een aantal praktijkopdrachten achter rug waarin je de methode hebt kunnen toepassen. In de leze les halen we de theorie er weer eens bij, om ons voor te bereiden op de laatste praktijkopdracht B5.</w:t>
      </w:r>
    </w:p>
    <w:p w:rsidR="00F9357F" w:rsidP="00F9357F" w:rsidRDefault="00F9357F" w14:paraId="5B488B7E" w14:textId="77777777"/>
    <w:p w:rsidR="00F9357F" w:rsidP="00F9357F" w:rsidRDefault="00F9357F" w14:paraId="091C3B37" w14:textId="77777777">
      <w:pPr>
        <w:pStyle w:val="H3Opdracht"/>
      </w:pPr>
      <w:r>
        <w:t>3. Opdracht: theorie ophalen</w:t>
      </w:r>
    </w:p>
    <w:p w:rsidRPr="00CA790E" w:rsidR="00F9357F" w:rsidP="00F9357F" w:rsidRDefault="00F9357F" w14:paraId="1B1869AD" w14:textId="77777777">
      <w:pPr>
        <w:pStyle w:val="Docenten"/>
      </w:pPr>
      <w:r>
        <w:t xml:space="preserve">Docent: zorg dat er een quiz klaar staat, gebruik eventueel op Carousel deze </w:t>
      </w:r>
      <w:r w:rsidRPr="008B0D25">
        <w:rPr>
          <w:i/>
          <w:iCs/>
        </w:rPr>
        <w:t>question bank</w:t>
      </w:r>
      <w:r w:rsidRPr="00B4034A">
        <w:t xml:space="preserve"> (</w:t>
      </w:r>
      <w:hyperlink w:history="1" r:id="rId46">
        <w:r w:rsidRPr="00B4034A">
          <w:rPr>
            <w:rStyle w:val="Hyperlink"/>
          </w:rPr>
          <w:t>https://app.carousel-learning.com/community/question-bank/8d5a51e5-ce6a-4722-86b3-52ba7a9619f5/questions</w:t>
        </w:r>
      </w:hyperlink>
      <w:r w:rsidRPr="00B4034A">
        <w:t>)</w:t>
      </w:r>
      <w:r>
        <w:t xml:space="preserve">, van de </w:t>
      </w:r>
      <w:r>
        <w:rPr>
          <w:i/>
          <w:iCs/>
        </w:rPr>
        <w:t>topics</w:t>
      </w:r>
      <w:r>
        <w:t xml:space="preserve"> PLA-II/SAM-I en Tekens.</w:t>
      </w:r>
    </w:p>
    <w:p w:rsidR="00F9357F" w:rsidP="00F9357F" w:rsidRDefault="00F9357F" w14:paraId="129ACA46" w14:textId="77777777">
      <w:pPr>
        <w:pStyle w:val="Lijstalinea"/>
        <w:numPr>
          <w:ilvl w:val="0"/>
          <w:numId w:val="99"/>
        </w:numPr>
      </w:pPr>
      <w:r>
        <w:t xml:space="preserve">Eerste 15 minuten: gebruik de knop “revise” om te studeren op de onderwerpen die tot-nu-toe zijn behandeld bij PLA en SAM. </w:t>
      </w:r>
    </w:p>
    <w:p w:rsidRPr="004F2D2D" w:rsidR="00F9357F" w:rsidP="00F9357F" w:rsidRDefault="00F9357F" w14:paraId="574E8A4A" w14:textId="77777777">
      <w:pPr>
        <w:pStyle w:val="Lijstalinea"/>
        <w:numPr>
          <w:ilvl w:val="0"/>
          <w:numId w:val="99"/>
        </w:numPr>
      </w:pPr>
      <w:r>
        <w:t>Na 15 minuten geeft de docent een seintje. Ga nu de quiz maken en nakijken.</w:t>
      </w:r>
    </w:p>
    <w:p w:rsidR="00F9357F" w:rsidP="00F9357F" w:rsidRDefault="00F9357F" w14:paraId="7B1C0ED3" w14:textId="77777777"/>
    <w:p w:rsidR="00F9357F" w:rsidP="00F9357F" w:rsidRDefault="00F9357F" w14:paraId="7E719B9A" w14:textId="77777777">
      <w:pPr>
        <w:pStyle w:val="H3Opdracht"/>
      </w:pPr>
      <w:r>
        <w:t xml:space="preserve">4. Opdracht: presentatie over </w:t>
      </w:r>
      <w:r w:rsidRPr="004F2D2D">
        <w:t>agile</w:t>
      </w:r>
    </w:p>
    <w:p w:rsidR="00F9357F" w:rsidP="00F9357F" w:rsidRDefault="00F9357F" w14:paraId="676B52F6" w14:textId="77777777">
      <w:r>
        <w:t>Aan het einde van de les gaan we twee á drie presentaties zien over het onderwerp “agile werken”. Bereid in tweetallen een presentatie voor, alsof je aan onwetend publiek moet uitleggen wat “agile werken” betekent. Aan het einde van de les worden willekeurig enkele presentaties uitgekozen om te geven.</w:t>
      </w:r>
    </w:p>
    <w:p w:rsidR="00F9357F" w:rsidP="00F9357F" w:rsidRDefault="00F9357F" w14:paraId="1B5A967D" w14:textId="77777777">
      <w:r>
        <w:t>Gebruik in eerste instantie de informatie uit hoofdstukken 2 t/m 5 van dit boekje. Als je meer informatie nodig hebt, kun je natuurlijk ook op internet zoeken.</w:t>
      </w:r>
    </w:p>
    <w:p w:rsidR="00F9357F" w:rsidP="00F9357F" w:rsidRDefault="00F9357F" w14:paraId="7D4BFB32" w14:textId="77777777">
      <w:r>
        <w:t>Tip: denk aan het beantwoorden van vragen als wat?, waarom? en hoe? over het onderwerp “agile werken”.</w:t>
      </w:r>
    </w:p>
    <w:p w:rsidR="00F9357F" w:rsidP="00F9357F" w:rsidRDefault="00F9357F" w14:paraId="66F0996F" w14:textId="77777777"/>
    <w:p w:rsidR="00F9357F" w:rsidP="00F9357F" w:rsidRDefault="00F9357F" w14:paraId="373B234C" w14:textId="77777777"/>
    <w:p w:rsidR="00F9357F" w:rsidP="00F9357F" w:rsidRDefault="00F9357F" w14:paraId="72C5EAA1" w14:textId="77777777"/>
    <w:p w:rsidR="00F9357F" w:rsidP="00F9357F" w:rsidRDefault="00F9357F" w14:paraId="2DC72264" w14:textId="77777777">
      <w:r>
        <w:br w:type="page"/>
      </w:r>
    </w:p>
    <w:p w:rsidR="00300FEC" w:rsidP="00526D51" w:rsidRDefault="00AD5E57" w14:paraId="4B7F3291" w14:textId="77777777">
      <w:pPr>
        <w:pStyle w:val="Kop1"/>
      </w:pPr>
      <w:bookmarkStart w:name="_Toc67488296" w:id="41"/>
      <w:bookmarkStart w:name="_Toc157414016" w:id="42"/>
      <w:bookmarkStart w:name="_Toc157876504" w:id="43"/>
      <w:r>
        <w:t>9</w:t>
      </w:r>
      <w:r w:rsidR="00300FEC">
        <w:t>. Opleveren</w:t>
      </w:r>
      <w:bookmarkEnd w:id="41"/>
      <w:bookmarkEnd w:id="42"/>
      <w:r>
        <w:t>: testen</w:t>
      </w:r>
      <w:bookmarkEnd w:id="43"/>
    </w:p>
    <w:p w:rsidRPr="00C80246" w:rsidR="00300FEC" w:rsidP="00300FEC" w:rsidRDefault="00300FEC" w14:paraId="69C3AF27" w14:textId="77777777">
      <w:r>
        <w:t xml:space="preserve">Dit hoofdstuk wordt aangevuld door een LessonUp; </w:t>
      </w:r>
      <w:hyperlink w:history="1" r:id="rId47">
        <w:r w:rsidRPr="007807E6">
          <w:rPr>
            <w:rStyle w:val="Hyperlink"/>
          </w:rPr>
          <w:t>https://LessonUp.app/invite/h/9ANiTbkaGPfTt3y9i</w:t>
        </w:r>
      </w:hyperlink>
      <w:r>
        <w:t xml:space="preserve"> (</w:t>
      </w:r>
      <w:r w:rsidRPr="00E77150">
        <w:rPr>
          <w:i/>
          <w:iCs/>
        </w:rPr>
        <w:t>docent: zie de gedeelde map in LessonUp</w:t>
      </w:r>
      <w:r>
        <w:t>).</w:t>
      </w:r>
    </w:p>
    <w:p w:rsidR="00300FEC" w:rsidP="00FE018A" w:rsidRDefault="00300FEC" w14:paraId="13235A24" w14:textId="77777777">
      <w:pPr>
        <w:pStyle w:val="H3Theorie"/>
      </w:pPr>
      <w:r>
        <w:t>1. De opleverfase</w:t>
      </w:r>
    </w:p>
    <w:p w:rsidRPr="00526D51" w:rsidR="00526D51" w:rsidP="00526D51" w:rsidRDefault="00526D51" w14:paraId="4E45CAEE" w14:textId="77777777"/>
    <w:p w:rsidR="00300FEC" w:rsidP="00300FEC" w:rsidRDefault="00300FEC" w14:paraId="6686DA9C" w14:textId="77777777">
      <w:r>
        <w:t>Deze module gaat over de laatste fase van een praktijkopdracht: het opleveren. Nadat je alle sprints hebt afgewerkt (en de app dus klaar is) ga je nog een paar stappen door om de boel netjes af te ronden. Bij het opleveren is vaak de opdrachtgever intensief betrokken: je bespreekt of men de applicatie ‘accepteert’, je kunt het product presenteren en soms is er een evaluatie met de opdrachtgever samen.</w:t>
      </w:r>
    </w:p>
    <w:p w:rsidRPr="004E351D" w:rsidR="00300FEC" w:rsidP="00300FEC" w:rsidRDefault="00300FEC" w14:paraId="5E7D7DD1" w14:textId="77777777">
      <w:r>
        <w:t>Overigens: onderdelen van deze fase kun je ook terugvinden aan het einde van een sprint, en niet pas aan het einde van de hele opdracht. Zie de pijl die vanaf het opleveren terugwijst naar het begin van het proces:</w:t>
      </w:r>
    </w:p>
    <w:p w:rsidR="00300FEC" w:rsidP="00300FEC" w:rsidRDefault="00300FEC" w14:paraId="0F50B164" w14:textId="77777777"/>
    <w:p w:rsidR="00300FEC" w:rsidP="00300FEC" w:rsidRDefault="00300FEC" w14:paraId="25B20379" w14:textId="77777777"/>
    <w:p w:rsidRPr="009E67C3" w:rsidR="00300FEC" w:rsidP="00300FEC" w:rsidRDefault="00FE018A" w14:paraId="393C1100" w14:textId="77777777">
      <w:r>
        <w:rPr>
          <w:noProof/>
        </w:rPr>
        <mc:AlternateContent>
          <mc:Choice Requires="wpg">
            <w:drawing>
              <wp:anchor distT="0" distB="0" distL="114300" distR="114300" simplePos="0" relativeHeight="251673601" behindDoc="0" locked="0" layoutInCell="1" allowOverlap="1" wp14:anchorId="5188E85B" wp14:editId="0C46DC47">
                <wp:simplePos x="0" y="0"/>
                <wp:positionH relativeFrom="margin">
                  <wp:posOffset>-196850</wp:posOffset>
                </wp:positionH>
                <wp:positionV relativeFrom="paragraph">
                  <wp:posOffset>754126</wp:posOffset>
                </wp:positionV>
                <wp:extent cx="6441440" cy="3711575"/>
                <wp:effectExtent l="0" t="0" r="73660" b="3175"/>
                <wp:wrapTopAndBottom/>
                <wp:docPr id="828973497" name="Groep 828973497"/>
                <wp:cNvGraphicFramePr/>
                <a:graphic xmlns:a="http://schemas.openxmlformats.org/drawingml/2006/main">
                  <a:graphicData uri="http://schemas.microsoft.com/office/word/2010/wordprocessingGroup">
                    <wpg:wgp>
                      <wpg:cNvGrpSpPr/>
                      <wpg:grpSpPr>
                        <a:xfrm>
                          <a:off x="0" y="0"/>
                          <a:ext cx="6441440" cy="3711575"/>
                          <a:chOff x="0" y="0"/>
                          <a:chExt cx="6611068" cy="3809365"/>
                        </a:xfrm>
                      </wpg:grpSpPr>
                      <wpg:grpSp>
                        <wpg:cNvPr id="719994028" name="Groep 719994028"/>
                        <wpg:cNvGrpSpPr/>
                        <wpg:grpSpPr>
                          <a:xfrm>
                            <a:off x="0" y="0"/>
                            <a:ext cx="6479540" cy="3809365"/>
                            <a:chOff x="0" y="0"/>
                            <a:chExt cx="6479540" cy="3809365"/>
                          </a:xfrm>
                        </wpg:grpSpPr>
                        <pic:pic xmlns:pic="http://schemas.openxmlformats.org/drawingml/2006/picture">
                          <pic:nvPicPr>
                            <pic:cNvPr id="1452866551" name="Afbeelding 145286655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479540" cy="3809365"/>
                            </a:xfrm>
                            <a:prstGeom prst="rect">
                              <a:avLst/>
                            </a:prstGeom>
                          </pic:spPr>
                        </pic:pic>
                        <wps:wsp>
                          <wps:cNvPr id="903761377" name="Rechthoek 903761377"/>
                          <wps:cNvSpPr/>
                          <wps:spPr>
                            <a:xfrm>
                              <a:off x="64770" y="2693670"/>
                              <a:ext cx="1440180" cy="10629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5921089" name="Rechthoek 1285921089"/>
                          <wps:cNvSpPr/>
                          <wps:spPr>
                            <a:xfrm>
                              <a:off x="4945380" y="2670810"/>
                              <a:ext cx="1440180" cy="10629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73632198" name="Rechthoek 973632198"/>
                        <wps:cNvSpPr/>
                        <wps:spPr>
                          <a:xfrm rot="18913546">
                            <a:off x="4955930" y="693127"/>
                            <a:ext cx="1655138" cy="856092"/>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682F4F24">
              <v:group id="Groep 828973497" style="position:absolute;margin-left:-15.5pt;margin-top:59.4pt;width:507.2pt;height:292.25pt;z-index:251673601;mso-position-horizontal-relative:margin;mso-width-relative:margin;mso-height-relative:margin" coordsize="66110,38093" o:spid="_x0000_s1026" w14:anchorId="5A229B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&#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">
                <v:group id="Groep 719994028" style="position:absolute;width:64795;height:38093" coordsize="64795,38093"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Afbeelding 1452866551" style="position:absolute;width:64795;height:38093;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">
                    <v:imagedata o:title="" r:id="rId50"/>
                  </v:shape>
                  <v:rect id="Rechthoek 903761377" style="position:absolute;left:647;top:26936;width:14402;height:10630;visibility:visible;mso-wrap-style:square;v-text-anchor:middle" o:spid="_x0000_s1029"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"/>
                  <v:rect id="Rechthoek 1285921089" style="position:absolute;left:49453;top:26708;width:14402;height:10630;visibility:visible;mso-wrap-style:square;v-text-anchor:middle" o:spid="_x0000_s1030"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"/>
                </v:group>
                <v:rect id="Rechthoek 973632198" style="position:absolute;left:49559;top:6931;width:16551;height:8561;rotation:-2934324fd;visibility:visible;mso-wrap-style:square;v-text-anchor:middle" o:spid="_x0000_s1031" filled="f" strokecolor="black [3213]"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"/>
                <w10:wrap type="topAndBottom" anchorx="margin"/>
              </v:group>
            </w:pict>
          </mc:Fallback>
        </mc:AlternateContent>
      </w:r>
      <w:r w:rsidR="00300FEC">
        <w:t>In de module OPL-II bespreken we twee activiteiten. Het ‘demonstreren’ is in blok A al aan bod gekomen, en de andere activiteiten komen later in de opleiding nog voorbij.</w:t>
      </w:r>
    </w:p>
    <w:tbl>
      <w:tblPr>
        <w:tblStyle w:val="Tabelraster"/>
        <w:tblW w:w="0" w:type="auto"/>
        <w:tblCellMar>
          <w:top w:w="142" w:type="dxa"/>
          <w:left w:w="142" w:type="dxa"/>
          <w:bottom w:w="142" w:type="dxa"/>
          <w:right w:w="142" w:type="dxa"/>
        </w:tblCellMar>
        <w:tblLook w:val="04A0" w:firstRow="1" w:lastRow="0" w:firstColumn="1" w:lastColumn="0" w:noHBand="0" w:noVBand="1"/>
      </w:tblPr>
      <w:tblGrid>
        <w:gridCol w:w="1424"/>
        <w:gridCol w:w="8204"/>
      </w:tblGrid>
      <w:tr w:rsidR="00300FEC" w:rsidTr="002B34A2" w14:paraId="220574B8" w14:textId="77777777">
        <w:tc>
          <w:tcPr>
            <w:tcW w:w="1424" w:type="dxa"/>
          </w:tcPr>
          <w:p w:rsidR="00300FEC" w:rsidP="002B34A2" w:rsidRDefault="00300FEC" w14:paraId="5064F0E2" w14:textId="77777777">
            <w:pPr>
              <w:rPr>
                <w:noProof/>
              </w:rPr>
            </w:pPr>
            <w:r>
              <w:rPr>
                <w:noProof/>
              </w:rPr>
              <w:drawing>
                <wp:inline distT="0" distB="0" distL="0" distR="0" wp14:anchorId="157D54E1" wp14:editId="183D5442">
                  <wp:extent cx="704599" cy="706504"/>
                  <wp:effectExtent l="0" t="0" r="635" b="0"/>
                  <wp:docPr id="1790962341" name="Afbeelding 1790962341" descr="Afbeelding met cirkel, Lettertype, Graphics, viole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fbeelding 21" descr="Afbeelding met cirkel, Lettertype, Graphics, violet&#10;&#10;Automatisch gegenereerde beschrijvi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704599" cy="706504"/>
                          </a:xfrm>
                          <a:prstGeom prst="rect">
                            <a:avLst/>
                          </a:prstGeom>
                        </pic:spPr>
                      </pic:pic>
                    </a:graphicData>
                  </a:graphic>
                </wp:inline>
              </w:drawing>
            </w:r>
          </w:p>
        </w:tc>
        <w:tc>
          <w:tcPr>
            <w:tcW w:w="8204" w:type="dxa"/>
            <w:vAlign w:val="center"/>
          </w:tcPr>
          <w:p w:rsidR="00300FEC" w:rsidP="002B34A2" w:rsidRDefault="00300FEC" w14:paraId="4B79FDAB" w14:textId="77777777">
            <w:r>
              <w:t>Aan het einde van een opdracht volgt de vraag: “accepteert de klant ons gemaakte product?” Met de acceptatietest kun je de klant het hele product laten bekijken en doorlopen, je bespreekt intussen samen of dit nu voldoet aan de eisen die de klant had gesteld. Als dat zo is, dan is het product ‘geaccepteerd’ en de opdracht afgerond.</w:t>
            </w:r>
          </w:p>
        </w:tc>
      </w:tr>
      <w:tr w:rsidR="00300FEC" w:rsidTr="002B34A2" w14:paraId="5C009A76" w14:textId="77777777">
        <w:tc>
          <w:tcPr>
            <w:tcW w:w="1424" w:type="dxa"/>
          </w:tcPr>
          <w:p w:rsidR="00300FEC" w:rsidP="002B34A2" w:rsidRDefault="00300FEC" w14:paraId="465B8A64" w14:textId="77777777">
            <w:pPr>
              <w:rPr>
                <w:noProof/>
              </w:rPr>
            </w:pPr>
            <w:r>
              <w:rPr>
                <w:noProof/>
              </w:rPr>
              <w:drawing>
                <wp:inline distT="0" distB="0" distL="0" distR="0" wp14:anchorId="73F6835A" wp14:editId="531A1399">
                  <wp:extent cx="712257" cy="714183"/>
                  <wp:effectExtent l="0" t="0" r="0" b="0"/>
                  <wp:docPr id="677374432" name="Afbeelding 677374432" descr="Afbeelding met cirkel, Graphics, Lettertype,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fbeelding 27" descr="Afbeelding met cirkel, Graphics, Lettertype, schermopname&#10;&#10;Automatisch gegenereerde beschrijvi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12257" cy="714183"/>
                          </a:xfrm>
                          <a:prstGeom prst="rect">
                            <a:avLst/>
                          </a:prstGeom>
                        </pic:spPr>
                      </pic:pic>
                    </a:graphicData>
                  </a:graphic>
                </wp:inline>
              </w:drawing>
            </w:r>
          </w:p>
        </w:tc>
        <w:tc>
          <w:tcPr>
            <w:tcW w:w="8204" w:type="dxa"/>
            <w:vAlign w:val="center"/>
          </w:tcPr>
          <w:p w:rsidRPr="002C00F5" w:rsidR="00300FEC" w:rsidP="002B34A2" w:rsidRDefault="00300FEC" w14:paraId="40D8E61C" w14:textId="77777777">
            <w:r>
              <w:t>Een presentatie verschilt van een demonstratie; presenteren is meer ‘formeel’ en vergt een betere voorbereiding, bijvoorbeeld het maken van slides.</w:t>
            </w:r>
          </w:p>
        </w:tc>
      </w:tr>
    </w:tbl>
    <w:p w:rsidR="00300FEC" w:rsidP="00300FEC" w:rsidRDefault="00300FEC" w14:paraId="1E3275FD" w14:textId="77777777">
      <w:r>
        <w:br w:type="page"/>
      </w:r>
    </w:p>
    <w:p w:rsidR="00300FEC" w:rsidP="00300FEC" w:rsidRDefault="00300FEC" w14:paraId="10E52B94" w14:textId="77777777">
      <w:pPr>
        <w:pStyle w:val="H3Theorie"/>
      </w:pPr>
      <w:r>
        <w:t>2. Testen in het algemeen</w:t>
      </w:r>
    </w:p>
    <w:p w:rsidR="00300FEC" w:rsidP="00300FEC" w:rsidRDefault="00300FEC" w14:paraId="42C576E0" w14:textId="77777777">
      <w:r>
        <w:t>Testen is een belangrijke activiteit voor de software developer; je moet immers weten of het programma ook echt doet wat je verwacht, en of het werkt zoals afgesproken.</w:t>
      </w:r>
    </w:p>
    <w:p w:rsidR="00300FEC" w:rsidP="00300FEC" w:rsidRDefault="00300FEC" w14:paraId="2C6E4C5D" w14:textId="77777777">
      <w:r>
        <w:t>Je kunt testen op verschillende manier:</w:t>
      </w:r>
    </w:p>
    <w:p w:rsidR="00300FEC" w:rsidRDefault="00300FEC" w14:paraId="1E744F39" w14:textId="77777777">
      <w:pPr>
        <w:pStyle w:val="Lijstalinea"/>
        <w:numPr>
          <w:ilvl w:val="0"/>
          <w:numId w:val="108"/>
        </w:numPr>
      </w:pPr>
      <w:r>
        <w:t>Op laag niveau, je kijkt dan naar details. Dit doe je in de testfase (groene bolletjes in het V-model). Je kijkt hier of de details uit je ontwerp goed zijn geprogrammeerd. Dit soort testen komen pas in blok C echt aan bod</w:t>
      </w:r>
    </w:p>
    <w:p w:rsidR="00300FEC" w:rsidRDefault="00300FEC" w14:paraId="6F100376" w14:textId="77777777">
      <w:pPr>
        <w:pStyle w:val="Lijstalinea"/>
        <w:numPr>
          <w:ilvl w:val="0"/>
          <w:numId w:val="108"/>
        </w:numPr>
      </w:pPr>
      <w:r>
        <w:t>Op hoog niveau, je test dan of aan de eisen van de klant is voldaan. We noemen dat een acceptatietest, dat komt in deze module aan bod.</w:t>
      </w:r>
    </w:p>
    <w:p w:rsidR="00300FEC" w:rsidP="00300FEC" w:rsidRDefault="00300FEC" w14:paraId="5461CA31" w14:textId="77777777">
      <w:r>
        <w:t>Je ziet nu waarom het V-model deze vorm heeft. De zaken die je in het begin opschrijft en ontwerpt, komen aan het einde ‘ertegenover’ weer terug bij het testen en opleveren.</w:t>
      </w:r>
    </w:p>
    <w:p w:rsidRPr="0014409E" w:rsidR="00300FEC" w:rsidP="00300FEC" w:rsidRDefault="00300FEC" w14:paraId="46968B3F" w14:textId="77777777"/>
    <w:p w:rsidR="00300FEC" w:rsidP="00FE018A" w:rsidRDefault="00300FEC" w14:paraId="1868DABD" w14:textId="77777777">
      <w:r>
        <w:rPr>
          <w:noProof/>
        </w:rPr>
        <w:drawing>
          <wp:inline distT="0" distB="0" distL="0" distR="0" wp14:anchorId="2A6EB0D2" wp14:editId="738232C4">
            <wp:extent cx="6120130" cy="3519805"/>
            <wp:effectExtent l="0" t="0" r="0" b="4445"/>
            <wp:docPr id="10" name="Afbeelding 10" descr="Afbeelding met cirkel, schermopname, Graphics, kun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descr="Afbeelding met cirkel, schermopname, Graphics, kunst&#10;&#10;Automatisch gegenereerde beschrijvi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20130" cy="3519805"/>
                    </a:xfrm>
                    <a:prstGeom prst="rect">
                      <a:avLst/>
                    </a:prstGeom>
                  </pic:spPr>
                </pic:pic>
              </a:graphicData>
            </a:graphic>
          </wp:inline>
        </w:drawing>
      </w:r>
    </w:p>
    <w:p w:rsidR="00300FEC" w:rsidP="00300FEC" w:rsidRDefault="00300FEC" w14:paraId="099C38E4" w14:textId="77777777">
      <w:pPr>
        <w:pStyle w:val="H3Theorie"/>
      </w:pPr>
      <w:r>
        <w:t>3. De acceptatietest</w:t>
      </w:r>
    </w:p>
    <w:p w:rsidR="00300FEC" w:rsidP="00300FEC" w:rsidRDefault="00300FEC" w14:paraId="493F2718" w14:textId="77777777">
      <w:r>
        <w:t>In het begin van een praktijkopdracht heeft de klant eisen gesteld, of heb je als team zogenaamde “userstories” geschreven (dat zijn eisen die zijn opgeschreven in de vorm ‘Als gebruiker wil ik X kunnen zodat Y’, je herkent die vorm misschien van praktijkopdracht B3).</w:t>
      </w:r>
    </w:p>
    <w:p w:rsidR="00300FEC" w:rsidP="00300FEC" w:rsidRDefault="00300FEC" w14:paraId="16CB9A44" w14:textId="77777777">
      <w:r>
        <w:t>In de acceptatietest kijk je terug naar de eisen. Je gaat samen met de klant / opdrachtgever testen of het product aan alle eisen voldoet. Het doel is: de klant accepteert het eindproduct, waarmee de opdracht officieel is afgerond.</w:t>
      </w:r>
    </w:p>
    <w:p w:rsidRPr="00FE018A" w:rsidR="00300FEC" w:rsidP="00FE018A" w:rsidRDefault="00300FEC" w14:paraId="1BE9CE50" w14:textId="77777777">
      <w:pPr>
        <w:rPr>
          <w:b/>
          <w:bCs/>
        </w:rPr>
      </w:pPr>
      <w:bookmarkStart w:name="_Toc157414017" w:id="44"/>
      <w:r w:rsidRPr="00FE018A">
        <w:rPr>
          <w:b/>
          <w:bCs/>
        </w:rPr>
        <w:t>Hoe gaat het in zijn werk?</w:t>
      </w:r>
      <w:bookmarkEnd w:id="44"/>
    </w:p>
    <w:p w:rsidR="00300FEC" w:rsidRDefault="00300FEC" w14:paraId="739CA1F6" w14:textId="77777777">
      <w:pPr>
        <w:pStyle w:val="Lijstalinea"/>
        <w:numPr>
          <w:ilvl w:val="0"/>
          <w:numId w:val="109"/>
        </w:numPr>
      </w:pPr>
      <w:r>
        <w:t>Iedere eis wordt een test-scenario (= instructies + vragen).</w:t>
      </w:r>
    </w:p>
    <w:p w:rsidR="00300FEC" w:rsidRDefault="00300FEC" w14:paraId="5AFE3E78" w14:textId="77777777">
      <w:pPr>
        <w:pStyle w:val="Lijstalinea"/>
        <w:numPr>
          <w:ilvl w:val="0"/>
          <w:numId w:val="109"/>
        </w:numPr>
      </w:pPr>
      <w:r>
        <w:t>Test de applicatie in de productieomgeving (dus niet op jouw eigen computer, maar bijvoorbeeld online of op de pc van de opdrachtgever).</w:t>
      </w:r>
    </w:p>
    <w:p w:rsidR="00300FEC" w:rsidRDefault="00300FEC" w14:paraId="66AF7535" w14:textId="77777777">
      <w:pPr>
        <w:pStyle w:val="Lijstalinea"/>
        <w:numPr>
          <w:ilvl w:val="0"/>
          <w:numId w:val="109"/>
        </w:numPr>
      </w:pPr>
      <w:r>
        <w:t>Laat de opdrachtgever de test uitvoeren (dat doe je dus niet zelf, want je wil testen of de opdrachtgever de applicatie zelfstandig kan gebruiken).</w:t>
      </w:r>
    </w:p>
    <w:p w:rsidR="00300FEC" w:rsidRDefault="00300FEC" w14:paraId="74305681" w14:textId="77777777">
      <w:pPr>
        <w:pStyle w:val="Lijstalinea"/>
        <w:numPr>
          <w:ilvl w:val="0"/>
          <w:numId w:val="109"/>
        </w:numPr>
      </w:pPr>
      <w:r>
        <w:t>Je ondersteunt de tester natuurlijk wel; geef waar nodig aanwijzingen en beantwoord vragen.</w:t>
      </w:r>
    </w:p>
    <w:p w:rsidR="00300FEC" w:rsidRDefault="00300FEC" w14:paraId="7D739469" w14:textId="77777777">
      <w:pPr>
        <w:pStyle w:val="Lijstalinea"/>
        <w:numPr>
          <w:ilvl w:val="0"/>
          <w:numId w:val="109"/>
        </w:numPr>
      </w:pPr>
      <w:r>
        <w:t>Noteer intussen wat je opvalt, en de opmerkingen die de tester maakt.</w:t>
      </w:r>
    </w:p>
    <w:p w:rsidR="00300FEC" w:rsidRDefault="00300FEC" w14:paraId="56118298" w14:textId="77777777">
      <w:pPr>
        <w:pStyle w:val="Lijstalinea"/>
        <w:numPr>
          <w:ilvl w:val="0"/>
          <w:numId w:val="109"/>
        </w:numPr>
      </w:pPr>
      <w:r>
        <w:t>Laat de opdrachtgever tekenen voor akkoord.</w:t>
      </w:r>
    </w:p>
    <w:p w:rsidR="00300FEC" w:rsidP="00300FEC" w:rsidRDefault="00300FEC" w14:paraId="78CBE432" w14:textId="77777777">
      <w:pPr>
        <w:pStyle w:val="Kop3-theorie"/>
        <w:numPr>
          <w:ilvl w:val="0"/>
          <w:numId w:val="84"/>
        </w:numPr>
        <w:spacing w:line="240" w:lineRule="auto"/>
        <w:ind w:left="17" w:hanging="357"/>
      </w:pPr>
      <w:r>
        <w:t>4. Test-scenario’s opstellen</w:t>
      </w:r>
    </w:p>
    <w:p w:rsidRPr="00213772" w:rsidR="00300FEC" w:rsidP="00300FEC" w:rsidRDefault="00300FEC" w14:paraId="40FE5058" w14:textId="77777777">
      <w:r>
        <w:rPr>
          <w:noProof/>
        </w:rPr>
        <w:drawing>
          <wp:anchor distT="0" distB="0" distL="114300" distR="114300" simplePos="0" relativeHeight="251675649" behindDoc="0" locked="0" layoutInCell="1" allowOverlap="1" wp14:anchorId="64E2782C" wp14:editId="5F290A45">
            <wp:simplePos x="0" y="0"/>
            <wp:positionH relativeFrom="margin">
              <wp:posOffset>2272665</wp:posOffset>
            </wp:positionH>
            <wp:positionV relativeFrom="paragraph">
              <wp:posOffset>1905</wp:posOffset>
            </wp:positionV>
            <wp:extent cx="3743325" cy="1676400"/>
            <wp:effectExtent l="57150" t="57150" r="104775" b="95250"/>
            <wp:wrapSquare wrapText="bothSides"/>
            <wp:docPr id="300996285" name="Afbeelding 300996285"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beelding 20" descr="Afbeelding met tekst, schermopname, Lettertype, nummer&#10;&#10;Automatisch gegenereerde beschrijving"/>
                    <pic:cNvPicPr/>
                  </pic:nvPicPr>
                  <pic:blipFill>
                    <a:blip r:embed="rId54">
                      <a:extLst>
                        <a:ext uri="{28A0092B-C50C-407E-A947-70E740481C1C}">
                          <a14:useLocalDpi xmlns:a14="http://schemas.microsoft.com/office/drawing/2010/main" val="0"/>
                        </a:ext>
                      </a:extLst>
                    </a:blip>
                    <a:stretch>
                      <a:fillRect/>
                    </a:stretch>
                  </pic:blipFill>
                  <pic:spPr>
                    <a:xfrm>
                      <a:off x="0" y="0"/>
                      <a:ext cx="3743325" cy="167640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t>Iedere eis wordt dus omgezet naar een test-scenario. Een scenario bestaat uit instructies en daarna een of meer vragen. Zo zorg je ervoor dat de klant zelfstandig de test kan uitvoeren. Voorbeeld:</w:t>
      </w:r>
    </w:p>
    <w:p w:rsidR="00300FEC" w:rsidP="00300FEC" w:rsidRDefault="00300FEC" w14:paraId="775D154F" w14:textId="77777777"/>
    <w:p w:rsidR="00300FEC" w:rsidP="00300FEC" w:rsidRDefault="00300FEC" w14:paraId="490773A1" w14:textId="77777777"/>
    <w:p w:rsidR="00FE018A" w:rsidP="00300FEC" w:rsidRDefault="00FE018A" w14:paraId="3DEBD21D" w14:textId="77777777"/>
    <w:p w:rsidR="00300FEC" w:rsidP="00300FEC" w:rsidRDefault="00300FEC" w14:paraId="1AE86839" w14:textId="77777777"/>
    <w:p w:rsidR="00300FEC" w:rsidP="00300FEC" w:rsidRDefault="00300FEC" w14:paraId="60F30355" w14:textId="77777777">
      <w:r>
        <w:rPr>
          <w:noProof/>
        </w:rPr>
        <w:t>Formuleer de vragen zo dat het positieve antwoord altijd ‘ja’ is. Positief betekent hier: wat is volgens de eisen de bedoeling? Vergelijk de twee voorbeelden hieronder. In beide gevallen is test geslaagd, maar het linkse voorbeeld is beter. Want hier is het in één oogopslag duidelijk dat de test is geslaagd:</w:t>
      </w:r>
    </w:p>
    <w:p w:rsidR="00300FEC" w:rsidP="00300FEC" w:rsidRDefault="00300FEC" w14:paraId="65D3CFA9" w14:textId="77777777">
      <w:r>
        <w:rPr>
          <w:noProof/>
        </w:rPr>
        <w:drawing>
          <wp:anchor distT="0" distB="0" distL="114300" distR="114300" simplePos="0" relativeHeight="251674625" behindDoc="0" locked="0" layoutInCell="1" allowOverlap="1" wp14:anchorId="447BF48C" wp14:editId="0EB03065">
            <wp:simplePos x="0" y="0"/>
            <wp:positionH relativeFrom="margin">
              <wp:align>right</wp:align>
            </wp:positionH>
            <wp:positionV relativeFrom="paragraph">
              <wp:posOffset>-3474</wp:posOffset>
            </wp:positionV>
            <wp:extent cx="2879725" cy="1182370"/>
            <wp:effectExtent l="0" t="0" r="0" b="0"/>
            <wp:wrapNone/>
            <wp:docPr id="29" name="Afbeelding 29"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fbeelding 29" descr="Afbeelding met tekst, schermopname, Lettertype, nummer&#10;&#10;Automatisch gegenereerde beschrijvi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879725" cy="118237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25A25F0" wp14:editId="676E452C">
            <wp:extent cx="2880000" cy="1180627"/>
            <wp:effectExtent l="0" t="0" r="0" b="635"/>
            <wp:docPr id="28" name="Afbeelding 28"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fbeelding 28" descr="Afbeelding met tekst, schermopname, Lettertype, nummer&#10;&#10;Automatisch gegenereerde beschrijving"/>
                    <pic:cNvPicPr/>
                  </pic:nvPicPr>
                  <pic:blipFill>
                    <a:blip r:embed="rId56"/>
                    <a:stretch>
                      <a:fillRect/>
                    </a:stretch>
                  </pic:blipFill>
                  <pic:spPr>
                    <a:xfrm>
                      <a:off x="0" y="0"/>
                      <a:ext cx="2880000" cy="1180627"/>
                    </a:xfrm>
                    <a:prstGeom prst="rect">
                      <a:avLst/>
                    </a:prstGeom>
                  </pic:spPr>
                </pic:pic>
              </a:graphicData>
            </a:graphic>
          </wp:inline>
        </w:drawing>
      </w:r>
    </w:p>
    <w:p w:rsidR="00300FEC" w:rsidP="00300FEC" w:rsidRDefault="00300FEC" w14:paraId="09D262EF" w14:textId="77777777"/>
    <w:p w:rsidRPr="00FE018A" w:rsidR="00300FEC" w:rsidP="00FE018A" w:rsidRDefault="00300FEC" w14:paraId="672A2AD0" w14:textId="77777777">
      <w:pPr>
        <w:rPr>
          <w:b/>
          <w:bCs/>
        </w:rPr>
      </w:pPr>
      <w:bookmarkStart w:name="_Toc157414018" w:id="45"/>
      <w:r w:rsidRPr="00FE018A">
        <w:rPr>
          <w:b/>
          <w:bCs/>
        </w:rPr>
        <w:t>Richtlijnen voor opstellen test-scenario’s</w:t>
      </w:r>
      <w:bookmarkEnd w:id="45"/>
    </w:p>
    <w:p w:rsidR="00300FEC" w:rsidRDefault="00300FEC" w14:paraId="57B94C0C" w14:textId="77777777">
      <w:pPr>
        <w:pStyle w:val="Lijstalinea"/>
        <w:numPr>
          <w:ilvl w:val="0"/>
          <w:numId w:val="110"/>
        </w:numPr>
      </w:pPr>
      <w:r>
        <w:t>Iedere eis wordt een testscenario (instructie + vragen).</w:t>
      </w:r>
    </w:p>
    <w:p w:rsidR="00300FEC" w:rsidRDefault="00300FEC" w14:paraId="7AA74411" w14:textId="77777777">
      <w:pPr>
        <w:pStyle w:val="Lijstalinea"/>
        <w:numPr>
          <w:ilvl w:val="0"/>
          <w:numId w:val="110"/>
        </w:numPr>
      </w:pPr>
      <w:r>
        <w:t>Alle positieve antwoorden staan onder elkaar.</w:t>
      </w:r>
    </w:p>
    <w:p w:rsidR="00300FEC" w:rsidRDefault="00300FEC" w14:paraId="7DEB4CF6" w14:textId="77777777">
      <w:pPr>
        <w:pStyle w:val="Lijstalinea"/>
        <w:numPr>
          <w:ilvl w:val="0"/>
          <w:numId w:val="110"/>
        </w:numPr>
      </w:pPr>
      <w:r>
        <w:t>Laat ruimte voor opmerkingen in je test (de voorbeelden zijn te klein om dit te laten zien).</w:t>
      </w:r>
    </w:p>
    <w:p w:rsidR="00FE018A" w:rsidP="00FE018A" w:rsidRDefault="00300FEC" w14:paraId="46F48542" w14:textId="77777777">
      <w:pPr>
        <w:pStyle w:val="Lijstalinea"/>
        <w:numPr>
          <w:ilvl w:val="0"/>
          <w:numId w:val="110"/>
        </w:numPr>
      </w:pPr>
      <w:r>
        <w:t>Gebruik een logische volgorde, bijvoorbeeld: inloggen &gt; taak aanmaken &gt; taak aanpassen.</w:t>
      </w:r>
    </w:p>
    <w:p w:rsidR="00300FEC" w:rsidP="00FE018A" w:rsidRDefault="00FE018A" w14:paraId="2DA9139D" w14:textId="77777777">
      <w:pPr>
        <w:pStyle w:val="Lijstalinea"/>
        <w:numPr>
          <w:ilvl w:val="0"/>
          <w:numId w:val="110"/>
        </w:numPr>
      </w:pPr>
      <w:r>
        <w:t>V</w:t>
      </w:r>
      <w:r w:rsidR="00300FEC">
        <w:t>raag aan het einde om een conclusie en handtekening.</w:t>
      </w:r>
    </w:p>
    <w:p w:rsidR="00300FEC" w:rsidRDefault="00300FEC" w14:paraId="4A623152" w14:textId="77777777">
      <w:pPr>
        <w:pStyle w:val="Lijstalinea"/>
        <w:numPr>
          <w:ilvl w:val="0"/>
          <w:numId w:val="110"/>
        </w:numPr>
      </w:pPr>
      <w:r>
        <w:t>Maak een verzorgd document (de test is voor je klant / baas / etc.)</w:t>
      </w:r>
    </w:p>
    <w:p w:rsidRPr="00FE018A" w:rsidR="00300FEC" w:rsidP="00FE018A" w:rsidRDefault="00300FEC" w14:paraId="340AF4FA" w14:textId="77777777">
      <w:pPr>
        <w:rPr>
          <w:b/>
          <w:bCs/>
        </w:rPr>
      </w:pPr>
      <w:bookmarkStart w:name="_Toc157414019" w:id="46"/>
      <w:r w:rsidRPr="00FE018A">
        <w:rPr>
          <w:b/>
          <w:bCs/>
        </w:rPr>
        <w:t>Test alle eisen</w:t>
      </w:r>
      <w:bookmarkEnd w:id="46"/>
    </w:p>
    <w:p w:rsidR="00300FEC" w:rsidP="00300FEC" w:rsidRDefault="00300FEC" w14:paraId="2364DAA9" w14:textId="77777777">
      <w:r>
        <w:t>Stel dat je project niet helemaal af is, dan ga je in de acceptatietest toch alle eisen af. Je kunt een eis dus niet weglaten uit de test wanneer het team die eis niet heeft gemaakt. Je zult moet accepteren dat er een pijnlijk moment komt waarop de klant concludeert dat een eis niet is gemaakt. Hierover noteert men een opmerking op de test, en dat komt weer terug in het verbetervoorstel of verslag.</w:t>
      </w:r>
    </w:p>
    <w:p w:rsidR="00300FEC" w:rsidP="00300FEC" w:rsidRDefault="00300FEC" w14:paraId="6F2555F1" w14:textId="77777777">
      <w:r>
        <w:t>In het beste geval verras je de klant niet, maar heb je al verwachtingsmanagement toegepast door de klant op de hoogte te stellen dat misschien niet alles 100% afgerond is. Dan kun je tijdens de test alweer constructief verder praten over een oplossing.</w:t>
      </w:r>
    </w:p>
    <w:p w:rsidR="00300FEC" w:rsidP="00300FEC" w:rsidRDefault="00300FEC" w14:paraId="065EE282" w14:textId="77777777"/>
    <w:p w:rsidR="00300FEC" w:rsidP="00300FEC" w:rsidRDefault="00300FEC" w14:paraId="012454B2" w14:textId="77777777">
      <w:pPr>
        <w:pStyle w:val="H3Theorie"/>
      </w:pPr>
      <w:r>
        <w:t>5. Testverslag</w:t>
      </w:r>
    </w:p>
    <w:p w:rsidR="00300FEC" w:rsidP="00300FEC" w:rsidRDefault="00300FEC" w14:paraId="69D1DE5E" w14:textId="77777777">
      <w:r>
        <w:t>Een acceptatietest is zelden 100% geslaagd. De opmerkingen die zijn gemaakt, of de dingen die nog niet goed gingen verwerk je in een verslag. Je moet hierin beschrijven wat je nog zou aanpassen aan de applicatie om de klant tevreden te stellen (een ‘verbetervoorstel’).</w:t>
      </w:r>
    </w:p>
    <w:p w:rsidR="00300FEC" w:rsidP="00300FEC" w:rsidRDefault="00300FEC" w14:paraId="334CB4B6" w14:textId="77777777">
      <w:r>
        <w:t>Let op; bij PRA is er soms geen tijd meer om die verbeteringen ook echt door te voeren. Toch moet je ze wel opschrijven in het testverslag.</w:t>
      </w:r>
    </w:p>
    <w:p w:rsidR="00300FEC" w:rsidP="00300FEC" w:rsidRDefault="00300FEC" w14:paraId="20BD7306" w14:textId="77777777">
      <w:r>
        <w:rPr>
          <w:noProof/>
        </w:rPr>
        <mc:AlternateContent>
          <mc:Choice Requires="wps">
            <w:drawing>
              <wp:inline distT="0" distB="0" distL="0" distR="0" wp14:anchorId="0C6092C9" wp14:editId="6FEBEEC6">
                <wp:extent cx="6096000" cy="741872"/>
                <wp:effectExtent l="0" t="0" r="19050" b="20320"/>
                <wp:docPr id="3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741872"/>
                        </a:xfrm>
                        <a:prstGeom prst="rect">
                          <a:avLst/>
                        </a:prstGeom>
                        <a:solidFill>
                          <a:schemeClr val="accent6">
                            <a:lumMod val="60000"/>
                            <a:lumOff val="40000"/>
                          </a:schemeClr>
                        </a:solidFill>
                        <a:ln w="9525">
                          <a:solidFill>
                            <a:srgbClr val="000000"/>
                          </a:solidFill>
                          <a:miter lim="800000"/>
                          <a:headEnd/>
                          <a:tailEnd/>
                        </a:ln>
                      </wps:spPr>
                      <wps:txbx>
                        <w:txbxContent>
                          <w:p w:rsidRPr="002B68E7" w:rsidR="00300FEC" w:rsidP="00300FEC" w:rsidRDefault="00300FEC" w14:paraId="71FDC9A8" w14:textId="77777777">
                            <w:pPr>
                              <w:rPr>
                                <w:b/>
                                <w:bCs/>
                                <w:u w:val="single"/>
                              </w:rPr>
                            </w:pPr>
                            <w:r>
                              <w:rPr>
                                <w:b/>
                                <w:bCs/>
                                <w:u w:val="single"/>
                              </w:rPr>
                              <w:t>Weekcheck H1</w:t>
                            </w:r>
                            <w:r w:rsidRPr="002B68E7">
                              <w:rPr>
                                <w:b/>
                                <w:bCs/>
                                <w:u w:val="single"/>
                              </w:rPr>
                              <w:t xml:space="preserve">: </w:t>
                            </w:r>
                            <w:r>
                              <w:rPr>
                                <w:b/>
                                <w:bCs/>
                                <w:u w:val="single"/>
                              </w:rPr>
                              <w:t>Acceptatietest sprint 1</w:t>
                            </w:r>
                          </w:p>
                          <w:p w:rsidRPr="00DD12B9" w:rsidR="00300FEC" w:rsidP="00300FEC" w:rsidRDefault="00300FEC" w14:paraId="302E27BF" w14:textId="77777777">
                            <w:r>
                              <w:t>Gebruik de kennis en regels uit dit hoofdstuk om zelfstandig een acceptatietest te maken voor de eisen van sprint 1. Het gaat dus om de genummerde eisen 1.1 t/m 1.6, niet om subtaken (dat is ‘laag niveau’).</w:t>
                            </w:r>
                          </w:p>
                        </w:txbxContent>
                      </wps:txbx>
                      <wps:bodyPr rot="0" vert="horz" wrap="square" lIns="91440" tIns="45720" rIns="91440" bIns="45720" anchor="t" anchorCtr="0">
                        <a:noAutofit/>
                      </wps:bodyPr>
                    </wps:wsp>
                  </a:graphicData>
                </a:graphic>
              </wp:inline>
            </w:drawing>
          </mc:Choice>
          <mc:Fallback>
            <w:pict w14:anchorId="16414945">
              <v:shape id="_x0000_s1032" style="width:480pt;height:58.4pt;visibility:visible;mso-wrap-style:square;mso-left-percent:-10001;mso-top-percent:-10001;mso-position-horizontal:absolute;mso-position-horizontal-relative:char;mso-position-vertical:absolute;mso-position-vertical-relative:line;mso-left-percent:-10001;mso-top-percent:-10001;v-text-anchor:top" fillcolor="#a8d08d [1945]"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" w14:anchorId="0C6092C9">
                <v:textbox>
                  <w:txbxContent>
                    <w:p w:rsidRPr="002B68E7" w:rsidR="00300FEC" w:rsidP="00300FEC" w:rsidRDefault="00300FEC" w14:paraId="7C750D4E" w14:textId="77777777">
                      <w:pPr>
                        <w:rPr>
                          <w:b/>
                          <w:bCs/>
                          <w:u w:val="single"/>
                        </w:rPr>
                      </w:pPr>
                      <w:r>
                        <w:rPr>
                          <w:b/>
                          <w:bCs/>
                          <w:u w:val="single"/>
                        </w:rPr>
                        <w:t>Weekcheck H1</w:t>
                      </w:r>
                      <w:r w:rsidRPr="002B68E7">
                        <w:rPr>
                          <w:b/>
                          <w:bCs/>
                          <w:u w:val="single"/>
                        </w:rPr>
                        <w:t xml:space="preserve">: </w:t>
                      </w:r>
                      <w:r>
                        <w:rPr>
                          <w:b/>
                          <w:bCs/>
                          <w:u w:val="single"/>
                        </w:rPr>
                        <w:t>Acceptatietest sprint 1</w:t>
                      </w:r>
                    </w:p>
                    <w:p w:rsidRPr="00DD12B9" w:rsidR="00300FEC" w:rsidP="00300FEC" w:rsidRDefault="00300FEC" w14:paraId="565CBC49" w14:textId="77777777">
                      <w:r>
                        <w:t>Gebruik de kennis en regels uit dit hoofdstuk om zelfstandig een acceptatietest te maken voor de eisen van sprint 1. Het gaat dus om de genummerde eisen 1.1 t/m 1.6, niet om subtaken (dat is ‘laag niveau’).</w:t>
                      </w:r>
                    </w:p>
                  </w:txbxContent>
                </v:textbox>
                <w10:anchorlock/>
              </v:shape>
            </w:pict>
          </mc:Fallback>
        </mc:AlternateContent>
      </w:r>
      <w:r>
        <w:br w:type="page"/>
      </w:r>
    </w:p>
    <w:p w:rsidR="00AD5E57" w:rsidP="004B1A3D" w:rsidRDefault="00526D51" w14:paraId="1EF27CE8" w14:textId="77777777">
      <w:pPr>
        <w:pStyle w:val="Kop1"/>
      </w:pPr>
      <w:bookmarkStart w:name="_Toc67488297" w:id="47"/>
      <w:bookmarkStart w:name="_Toc157414020" w:id="48"/>
      <w:bookmarkStart w:name="_Toc157876505" w:id="49"/>
      <w:r>
        <w:t>1</w:t>
      </w:r>
      <w:r w:rsidR="00AD5E57">
        <w:t>0 Opleveren: Implementeren en presenteren</w:t>
      </w:r>
      <w:bookmarkEnd w:id="49"/>
    </w:p>
    <w:p w:rsidR="00300FEC" w:rsidP="00AD5E57" w:rsidRDefault="00300FEC" w14:paraId="57AE8DF2" w14:textId="77777777">
      <w:pPr>
        <w:pStyle w:val="H3Theorie"/>
      </w:pPr>
      <w:r>
        <w:t>. Implementeren</w:t>
      </w:r>
      <w:bookmarkEnd w:id="47"/>
      <w:bookmarkEnd w:id="48"/>
    </w:p>
    <w:p w:rsidR="00300FEC" w:rsidP="00300FEC" w:rsidRDefault="00300FEC" w14:paraId="5E88698F" w14:textId="77777777">
      <w:r>
        <w:t>Bij het opleveren is het belangrijk dat je applicatie in de “productieomgeving” staat. Ofwel: de plek waar je programma in het echt ook moet staan. Bij een webapplicatie is dat natuurlijk online, op een server.</w:t>
      </w:r>
    </w:p>
    <w:p w:rsidR="00300FEC" w:rsidP="00300FEC" w:rsidRDefault="00300FEC" w14:paraId="32467B53" w14:textId="77777777">
      <w:r>
        <w:t>Je hebt al eerder een website online moeten plaatsen. Je weet inmiddels dat het vooral belangrijk is om de instructies van je webhost te volgen, want bij ieder hostingbedrijf werkt het online zetten nét anders.</w:t>
      </w:r>
    </w:p>
    <w:p w:rsidR="00300FEC" w:rsidP="00300FEC" w:rsidRDefault="00300FEC" w14:paraId="54F5F9F7" w14:textId="77777777">
      <w:r>
        <w:t xml:space="preserve">In deze kennisclip wordt de basis het van het online zetten nog eens besproken: </w:t>
      </w:r>
      <w:hyperlink w:history="1" r:id="rId57">
        <w:r w:rsidRPr="007807E6">
          <w:rPr>
            <w:rStyle w:val="Hyperlink"/>
          </w:rPr>
          <w:t>https://www.youtube.com/watch?v=d2rIjIyje94</w:t>
        </w:r>
      </w:hyperlink>
    </w:p>
    <w:p w:rsidR="00300FEC" w:rsidP="00300FEC" w:rsidRDefault="00300FEC" w14:paraId="7B835843" w14:textId="77777777"/>
    <w:p w:rsidR="00300FEC" w:rsidP="00AD5E57" w:rsidRDefault="00526D51" w14:paraId="78DDF2E1" w14:textId="77777777">
      <w:pPr>
        <w:pStyle w:val="H3Theorie"/>
      </w:pPr>
      <w:bookmarkStart w:name="_Toc67488298" w:id="50"/>
      <w:bookmarkStart w:name="_Toc157414021" w:id="51"/>
      <w:r>
        <w:t>12</w:t>
      </w:r>
      <w:r w:rsidR="00300FEC">
        <w:t>. Presenteren</w:t>
      </w:r>
      <w:bookmarkEnd w:id="50"/>
      <w:bookmarkEnd w:id="51"/>
    </w:p>
    <w:p w:rsidR="00300FEC" w:rsidP="00300FEC" w:rsidRDefault="00300FEC" w14:paraId="75BB9B58" w14:textId="77777777">
      <w:r>
        <w:t>In blok A heb je al een aantal demonstraties gegeven. Een presentatie is toch iets anders. Maar wat is een goede presentatie? Hoe houd je je publiek geïnteresseerd? Die vragen gaan we proberen te beantwoorden.</w:t>
      </w:r>
    </w:p>
    <w:p w:rsidRPr="00BD07FF" w:rsidR="00300FEC" w:rsidP="00300FEC" w:rsidRDefault="00300FEC" w14:paraId="394377AE" w14:textId="77777777">
      <w:r>
        <w:t>Eerst iets over het verschil met een demonstratie;</w:t>
      </w:r>
    </w:p>
    <w:tbl>
      <w:tblPr>
        <w:tblStyle w:val="Tabelraster"/>
        <w:tblW w:w="0" w:type="auto"/>
        <w:tblCellMar>
          <w:top w:w="57" w:type="dxa"/>
          <w:bottom w:w="57" w:type="dxa"/>
        </w:tblCellMar>
        <w:tblLook w:val="04A0" w:firstRow="1" w:lastRow="0" w:firstColumn="1" w:lastColumn="0" w:noHBand="0" w:noVBand="1"/>
      </w:tblPr>
      <w:tblGrid>
        <w:gridCol w:w="4814"/>
        <w:gridCol w:w="4814"/>
      </w:tblGrid>
      <w:tr w:rsidRPr="008116FD" w:rsidR="00300FEC" w:rsidTr="002B34A2" w14:paraId="35942D39" w14:textId="77777777">
        <w:tc>
          <w:tcPr>
            <w:tcW w:w="4814" w:type="dxa"/>
          </w:tcPr>
          <w:p w:rsidRPr="008116FD" w:rsidR="00300FEC" w:rsidP="002B34A2" w:rsidRDefault="00300FEC" w14:paraId="6C5319A9" w14:textId="77777777">
            <w:pPr>
              <w:rPr>
                <w:b/>
                <w:bCs/>
                <w:i/>
                <w:iCs/>
              </w:rPr>
            </w:pPr>
            <w:r w:rsidRPr="008116FD">
              <w:rPr>
                <w:b/>
                <w:bCs/>
                <w:i/>
                <w:iCs/>
              </w:rPr>
              <w:t>Demonstratie</w:t>
            </w:r>
          </w:p>
        </w:tc>
        <w:tc>
          <w:tcPr>
            <w:tcW w:w="4814" w:type="dxa"/>
          </w:tcPr>
          <w:p w:rsidRPr="008116FD" w:rsidR="00300FEC" w:rsidP="002B34A2" w:rsidRDefault="00300FEC" w14:paraId="4B0C653A" w14:textId="77777777">
            <w:pPr>
              <w:rPr>
                <w:b/>
                <w:bCs/>
                <w:i/>
                <w:iCs/>
              </w:rPr>
            </w:pPr>
            <w:r w:rsidRPr="008116FD">
              <w:rPr>
                <w:b/>
                <w:bCs/>
                <w:i/>
                <w:iCs/>
              </w:rPr>
              <w:t>Presentatie</w:t>
            </w:r>
          </w:p>
        </w:tc>
      </w:tr>
      <w:tr w:rsidR="00300FEC" w:rsidTr="002B34A2" w14:paraId="777E0768" w14:textId="77777777">
        <w:tc>
          <w:tcPr>
            <w:tcW w:w="4814" w:type="dxa"/>
          </w:tcPr>
          <w:p w:rsidR="00300FEC" w:rsidP="002B34A2" w:rsidRDefault="00300FEC" w14:paraId="1097C4AB" w14:textId="77777777">
            <w:r>
              <w:t>Informeel – je zit met elkaar aan tafel en er kan ook een gesprek ontstaan over het gedemonstreerde.</w:t>
            </w:r>
          </w:p>
        </w:tc>
        <w:tc>
          <w:tcPr>
            <w:tcW w:w="4814" w:type="dxa"/>
          </w:tcPr>
          <w:p w:rsidR="00300FEC" w:rsidP="002B34A2" w:rsidRDefault="00300FEC" w14:paraId="2960893F" w14:textId="77777777">
            <w:r>
              <w:t>Formeel – je staat voor een groep en vertelt je verhaal, vragen komen pas achteraf.</w:t>
            </w:r>
          </w:p>
        </w:tc>
      </w:tr>
      <w:tr w:rsidR="00300FEC" w:rsidTr="002B34A2" w14:paraId="6826F398" w14:textId="77777777">
        <w:tc>
          <w:tcPr>
            <w:tcW w:w="4814" w:type="dxa"/>
          </w:tcPr>
          <w:p w:rsidR="00300FEC" w:rsidP="002B34A2" w:rsidRDefault="00300FEC" w14:paraId="38EF1299" w14:textId="77777777">
            <w:r>
              <w:t>Je toont het product, neem de mensen mee in de werking ervan door het voor te doen.</w:t>
            </w:r>
          </w:p>
        </w:tc>
        <w:tc>
          <w:tcPr>
            <w:tcW w:w="4814" w:type="dxa"/>
          </w:tcPr>
          <w:p w:rsidR="00300FEC" w:rsidP="002B34A2" w:rsidRDefault="00300FEC" w14:paraId="46A94E20" w14:textId="77777777">
            <w:r>
              <w:t>Je toont een PowerPoint of iets dergelijks met informatie op de slides.</w:t>
            </w:r>
          </w:p>
        </w:tc>
      </w:tr>
      <w:tr w:rsidR="00300FEC" w:rsidTr="002B34A2" w14:paraId="502D37A2" w14:textId="77777777">
        <w:tc>
          <w:tcPr>
            <w:tcW w:w="4814" w:type="dxa"/>
          </w:tcPr>
          <w:p w:rsidR="00300FEC" w:rsidP="002B34A2" w:rsidRDefault="00300FEC" w14:paraId="395C037B" w14:textId="77777777">
            <w:r>
              <w:t>Een beetje voorbereiding – je moet even nadenken over een logische volgorde en wat je wil vertellen.</w:t>
            </w:r>
          </w:p>
        </w:tc>
        <w:tc>
          <w:tcPr>
            <w:tcW w:w="4814" w:type="dxa"/>
          </w:tcPr>
          <w:p w:rsidR="00300FEC" w:rsidP="002B34A2" w:rsidRDefault="00300FEC" w14:paraId="19FE69CA" w14:textId="77777777">
            <w:r>
              <w:t>Meer voorbereiding – je maakt dia’s en je denkt het hele verhaal uit van tevoren.</w:t>
            </w:r>
          </w:p>
        </w:tc>
      </w:tr>
    </w:tbl>
    <w:p w:rsidR="00300FEC" w:rsidP="00300FEC" w:rsidRDefault="00300FEC" w14:paraId="71BC261A" w14:textId="77777777"/>
    <w:p w:rsidR="00300FEC" w:rsidP="00300FEC" w:rsidRDefault="00300FEC" w14:paraId="5A0EB4FF" w14:textId="77777777">
      <w:r>
        <w:t>We kijken naar vier aspecten van het presenteren:</w:t>
      </w:r>
    </w:p>
    <w:p w:rsidR="00300FEC" w:rsidRDefault="00300FEC" w14:paraId="014276BA" w14:textId="77777777">
      <w:pPr>
        <w:pStyle w:val="Lijstalinea"/>
        <w:numPr>
          <w:ilvl w:val="0"/>
          <w:numId w:val="112"/>
        </w:numPr>
      </w:pPr>
      <w:r>
        <w:t>Voorbereiding</w:t>
      </w:r>
    </w:p>
    <w:p w:rsidR="00300FEC" w:rsidRDefault="00300FEC" w14:paraId="6DD17A1C" w14:textId="77777777">
      <w:pPr>
        <w:pStyle w:val="Lijstalinea"/>
        <w:numPr>
          <w:ilvl w:val="0"/>
          <w:numId w:val="112"/>
        </w:numPr>
      </w:pPr>
      <w:r>
        <w:t>De slides</w:t>
      </w:r>
    </w:p>
    <w:p w:rsidR="00300FEC" w:rsidRDefault="00300FEC" w14:paraId="18467B63" w14:textId="77777777">
      <w:pPr>
        <w:pStyle w:val="Lijstalinea"/>
        <w:numPr>
          <w:ilvl w:val="0"/>
          <w:numId w:val="112"/>
        </w:numPr>
      </w:pPr>
      <w:r>
        <w:t>Verbale en non-verbale communicatie</w:t>
      </w:r>
    </w:p>
    <w:p w:rsidR="00300FEC" w:rsidRDefault="00300FEC" w14:paraId="62F843AE" w14:textId="77777777">
      <w:pPr>
        <w:pStyle w:val="Lijstalinea"/>
        <w:numPr>
          <w:ilvl w:val="0"/>
          <w:numId w:val="112"/>
        </w:numPr>
      </w:pPr>
      <w:r>
        <w:t>Houding</w:t>
      </w:r>
    </w:p>
    <w:p w:rsidRPr="00AD5E57" w:rsidR="00300FEC" w:rsidP="00AD5E57" w:rsidRDefault="00300FEC" w14:paraId="69494552" w14:textId="77777777">
      <w:pPr>
        <w:rPr>
          <w:b/>
          <w:bCs/>
        </w:rPr>
      </w:pPr>
      <w:bookmarkStart w:name="_Toc157414022" w:id="52"/>
      <w:r w:rsidRPr="00AD5E57">
        <w:rPr>
          <w:b/>
          <w:bCs/>
        </w:rPr>
        <w:t>Voorbereiden</w:t>
      </w:r>
      <w:bookmarkEnd w:id="52"/>
    </w:p>
    <w:p w:rsidR="00300FEC" w:rsidP="00300FEC" w:rsidRDefault="00300FEC" w14:paraId="3AF55632" w14:textId="77777777">
      <w:r>
        <w:t>Voordat je een presentatie gaat geven moet je deze voorbereiden. Bedenk wat je wilt laten zien en waarom. Denk hierbij aan welk publiek je gaat presenteren. Is het voor een klant die niks van code afweet dan moet je daar rekening mee houden. Aan de andere kant is een te simpele uitleg natuurlijk niet geschikt voor een groep programmeurs.</w:t>
      </w:r>
    </w:p>
    <w:p w:rsidR="00300FEC" w:rsidP="00300FEC" w:rsidRDefault="00300FEC" w14:paraId="70F89C38" w14:textId="77777777">
      <w:r>
        <w:t>Het is belangrijk om te bedenken wat je wilt presenteren. Hoe lang is je presentatie en wat zijn de belangrijke punten die je wilt tonen. Als je te veel laat zien blijft het niet hangen bij het publiek. Maak dus een keuze wat je wilt laten zien</w:t>
      </w:r>
    </w:p>
    <w:p w:rsidR="00300FEC" w:rsidP="00300FEC" w:rsidRDefault="00300FEC" w14:paraId="0C8E0B4E" w14:textId="77777777">
      <w:r>
        <w:t>Bedenk of je vragen tijdens of na je presentatie wilt beantwoorden. Tijdens de presentatie eist flexibiliteit van maar maakt je presentatie interactief waardoor je de aandacht van het publiek langer vast kunt houden.</w:t>
      </w:r>
    </w:p>
    <w:p w:rsidRPr="00AD5E57" w:rsidR="00300FEC" w:rsidP="00AD5E57" w:rsidRDefault="00300FEC" w14:paraId="405465A9" w14:textId="77777777">
      <w:pPr>
        <w:rPr>
          <w:b/>
          <w:bCs/>
        </w:rPr>
      </w:pPr>
      <w:bookmarkStart w:name="_Toc157414023" w:id="53"/>
      <w:r w:rsidRPr="00AD5E57">
        <w:rPr>
          <w:b/>
          <w:bCs/>
        </w:rPr>
        <w:t>De slides</w:t>
      </w:r>
      <w:bookmarkEnd w:id="53"/>
    </w:p>
    <w:p w:rsidR="00300FEC" w:rsidP="00300FEC" w:rsidRDefault="00300FEC" w14:paraId="00CCD253" w14:textId="77777777">
      <w:r>
        <w:t>Nu dat je weet wat je wilt vertellen kan je je presentatie gaan maken. Een presentatie bestaat uit 3 delen:</w:t>
      </w:r>
    </w:p>
    <w:p w:rsidR="00300FEC" w:rsidRDefault="00300FEC" w14:paraId="4CAD6A08" w14:textId="77777777">
      <w:pPr>
        <w:pStyle w:val="Lijstalinea"/>
        <w:numPr>
          <w:ilvl w:val="0"/>
          <w:numId w:val="111"/>
        </w:numPr>
      </w:pPr>
      <w:r>
        <w:t>Inleiding – vertel kort waar je het over gaat hebben. Benoem de onderwerpen hier al in (‘inhoud’). Zo bereid je het publiek voor op waar ze op moeten letten tijdens de presentatie</w:t>
      </w:r>
    </w:p>
    <w:p w:rsidR="00300FEC" w:rsidRDefault="00300FEC" w14:paraId="33C9915F" w14:textId="77777777">
      <w:pPr>
        <w:pStyle w:val="Lijstalinea"/>
        <w:numPr>
          <w:ilvl w:val="0"/>
          <w:numId w:val="111"/>
        </w:numPr>
      </w:pPr>
      <w:r>
        <w:t xml:space="preserve">Middenstuk – je daadwerkelijke inhoud. Hier ga je laten zien wat je hebt gemaakt en eventueel hoe je het hebt gemaakt. Zorg ervoor dat alles wat je gebruikt in je dia je verhaal versterkt. Je mag de dia wel mooi maken maar bedenk dat elke versiering afleidt van het verhaal dat je wilt vertellen. </w:t>
      </w:r>
    </w:p>
    <w:p w:rsidR="00300FEC" w:rsidRDefault="00300FEC" w14:paraId="56DAADFF" w14:textId="77777777">
      <w:pPr>
        <w:pStyle w:val="Lijstalinea"/>
        <w:numPr>
          <w:ilvl w:val="0"/>
          <w:numId w:val="111"/>
        </w:numPr>
      </w:pPr>
      <w:r>
        <w:t>Slot – een korte samenvatting en gelegenheid om (nog meer) vragen te stellen</w:t>
      </w:r>
    </w:p>
    <w:p w:rsidR="00300FEC" w:rsidP="00300FEC" w:rsidRDefault="00300FEC" w14:paraId="1E51EA3A" w14:textId="77777777">
      <w:r>
        <w:t>Als je dit hebt gedaan kan je voor elke dia/onderdeel van je presentatie een ‘spiekbriefje’ maken met kernwoorden. Dat kan in PowerPoint als notitie bij de slides, maar je kunt ook een los briefje schrijven.</w:t>
      </w:r>
    </w:p>
    <w:p w:rsidRPr="00AD5E57" w:rsidR="00300FEC" w:rsidP="00AD5E57" w:rsidRDefault="00300FEC" w14:paraId="47937DB3" w14:textId="77777777">
      <w:pPr>
        <w:rPr>
          <w:b/>
          <w:bCs/>
        </w:rPr>
      </w:pPr>
      <w:bookmarkStart w:name="_Toc157414024" w:id="54"/>
      <w:r w:rsidRPr="00AD5E57">
        <w:rPr>
          <w:b/>
          <w:bCs/>
        </w:rPr>
        <w:t>(Non-verbale) communicatie</w:t>
      </w:r>
      <w:bookmarkEnd w:id="54"/>
    </w:p>
    <w:p w:rsidR="00300FEC" w:rsidP="00300FEC" w:rsidRDefault="00300FEC" w14:paraId="004A1293" w14:textId="77777777">
      <w:r>
        <w:t xml:space="preserve">Een presentatie bestaat uit verbale en non-verbale communicatie. Verbale communicatie is letterlijk datgene wat je verteld. Het is de tekst die je voorbereid en de dingen die je eventueel op je spiekbrief hebt staan. </w:t>
      </w:r>
    </w:p>
    <w:p w:rsidR="00300FEC" w:rsidP="00300FEC" w:rsidRDefault="00300FEC" w14:paraId="34B73D03" w14:textId="77777777">
      <w:r>
        <w:t>Non-verbale communicatie is moeilijker uit te leggen. Dit is namelijk je lichaamstaal, hoe je met je handen en voeten beweeg. Je kan hele verhalen vertellen met je lichaam zonder veel verbale communicatie te gebruiken. Ook je gezichtsuitdrukking kan veel zeggen. De toon en vooral de intonatie van je stem doet wonderen voor je verhaal.</w:t>
      </w:r>
    </w:p>
    <w:p w:rsidRPr="004A239A" w:rsidR="00300FEC" w:rsidP="00300FEC" w:rsidRDefault="00300FEC" w14:paraId="74AC6AFD" w14:textId="77777777">
      <w:r>
        <w:t>Ook een foto, plaatje of symbool in je presentatie kan veel zeggen. Ook kleur kan hier een grote rol in spelen. Gebruik kleur en symbolen om je verhaal duidelijker te maken en niet als decoratie.</w:t>
      </w:r>
    </w:p>
    <w:p w:rsidRPr="00AD5E57" w:rsidR="00300FEC" w:rsidP="00AD5E57" w:rsidRDefault="00300FEC" w14:paraId="15915E67" w14:textId="77777777">
      <w:pPr>
        <w:rPr>
          <w:b/>
          <w:bCs/>
        </w:rPr>
      </w:pPr>
      <w:bookmarkStart w:name="_Toc157414025" w:id="55"/>
      <w:r w:rsidRPr="00AD5E57">
        <w:rPr>
          <w:b/>
          <w:bCs/>
        </w:rPr>
        <w:t>Houding</w:t>
      </w:r>
      <w:bookmarkEnd w:id="55"/>
    </w:p>
    <w:p w:rsidR="00300FEC" w:rsidP="00300FEC" w:rsidRDefault="00300FEC" w14:paraId="04DF5DE1" w14:textId="77777777">
      <w:r>
        <w:t>Je houding is een onderdeel van de non-verbale communicatie die je presentatie veel beter kan maken. Hoe beter je houding, hoe groter de kans is dat je je publiek geïnteresseerd houdt. Dingen om op te letten:</w:t>
      </w:r>
    </w:p>
    <w:p w:rsidR="00300FEC" w:rsidRDefault="00300FEC" w14:paraId="082126A8" w14:textId="77777777">
      <w:pPr>
        <w:pStyle w:val="Lijstalinea"/>
        <w:numPr>
          <w:ilvl w:val="0"/>
          <w:numId w:val="111"/>
        </w:numPr>
      </w:pPr>
      <w:r>
        <w:t xml:space="preserve">Sta met twee benen op de grond. </w:t>
      </w:r>
    </w:p>
    <w:p w:rsidR="00300FEC" w:rsidRDefault="00300FEC" w14:paraId="7AD4AB0F" w14:textId="77777777">
      <w:pPr>
        <w:pStyle w:val="Lijstalinea"/>
        <w:numPr>
          <w:ilvl w:val="0"/>
          <w:numId w:val="111"/>
        </w:numPr>
      </w:pPr>
      <w:r>
        <w:t xml:space="preserve">Je knieën een beetje gebogen en niet op slot. </w:t>
      </w:r>
    </w:p>
    <w:p w:rsidR="00300FEC" w:rsidRDefault="00300FEC" w14:paraId="4BB348D9" w14:textId="77777777">
      <w:pPr>
        <w:pStyle w:val="Lijstalinea"/>
        <w:numPr>
          <w:ilvl w:val="0"/>
          <w:numId w:val="111"/>
        </w:numPr>
      </w:pPr>
      <w:r>
        <w:t xml:space="preserve">Je armen langs je lichaam. </w:t>
      </w:r>
    </w:p>
    <w:p w:rsidR="00300FEC" w:rsidRDefault="00300FEC" w14:paraId="37FE83F9" w14:textId="77777777">
      <w:pPr>
        <w:pStyle w:val="Lijstalinea"/>
        <w:numPr>
          <w:ilvl w:val="0"/>
          <w:numId w:val="111"/>
        </w:numPr>
      </w:pPr>
      <w:r>
        <w:t xml:space="preserve">Rug recht, schouders naar achteren. </w:t>
      </w:r>
    </w:p>
    <w:p w:rsidR="00300FEC" w:rsidRDefault="00300FEC" w14:paraId="3A19CAD0" w14:textId="77777777">
      <w:pPr>
        <w:pStyle w:val="Lijstalinea"/>
        <w:numPr>
          <w:ilvl w:val="0"/>
          <w:numId w:val="111"/>
        </w:numPr>
      </w:pPr>
      <w:r>
        <w:t>Ogen het publiek in.</w:t>
      </w:r>
    </w:p>
    <w:p w:rsidR="00300FEC" w:rsidP="00300FEC" w:rsidRDefault="00300FEC" w14:paraId="0A8661DC" w14:textId="77777777">
      <w:r>
        <w:t>Als je niet weet wat je met je handen moet doen kan je je handen achter je rug houden, of een object in je hand vasthouden (dat moet natuurlijk niet storend worden, dus let op pennen die kunnen klikken, etc.) Als je jezelf comfortabel voelt kan je je handen gebruiken om dingen aan te wijzen tijdens de presentatie.</w:t>
      </w:r>
    </w:p>
    <w:p w:rsidR="00300FEC" w:rsidP="00300FEC" w:rsidRDefault="00300FEC" w14:paraId="6064F5A9" w14:textId="77777777"/>
    <w:p w:rsidR="00300FEC" w:rsidP="00300FEC" w:rsidRDefault="00300FEC" w14:paraId="1C312BD7" w14:textId="77777777">
      <w:pPr>
        <w:pStyle w:val="H3Theorie"/>
      </w:pPr>
      <w:r>
        <w:t>3. Gouden tips bij presenteren</w:t>
      </w:r>
    </w:p>
    <w:p w:rsidR="00300FEC" w:rsidP="00300FEC" w:rsidRDefault="00300FEC" w14:paraId="256B899C" w14:textId="77777777">
      <w:r>
        <w:t xml:space="preserve">In deze LessonUp zijn 12 gouden tips bij het presenteren uitgewerkt: </w:t>
      </w:r>
      <w:hyperlink w:history="1" r:id="rId58">
        <w:r w:rsidRPr="007807E6">
          <w:rPr>
            <w:rStyle w:val="Hyperlink"/>
          </w:rPr>
          <w:t>https://LessonUp.app/invite/h/CShziXrn8NaKgax3Z</w:t>
        </w:r>
      </w:hyperlink>
    </w:p>
    <w:p w:rsidR="00300FEC" w:rsidP="00300FEC" w:rsidRDefault="00300FEC" w14:paraId="298AE97C" w14:textId="77777777"/>
    <w:p w:rsidR="00300FEC" w:rsidP="00300FEC" w:rsidRDefault="00300FEC" w14:paraId="512BFC48" w14:textId="77777777">
      <w:r>
        <w:br w:type="page"/>
      </w:r>
    </w:p>
    <w:p w:rsidR="00300FEC" w:rsidP="004B1A3D" w:rsidRDefault="00FE018A" w14:paraId="1F7A45E0" w14:textId="77777777">
      <w:pPr>
        <w:pStyle w:val="Kop1"/>
      </w:pPr>
      <w:bookmarkStart w:name="_Toc67488299" w:id="56"/>
      <w:bookmarkStart w:name="_Toc157414026" w:id="57"/>
      <w:bookmarkStart w:name="_Toc157876506" w:id="58"/>
      <w:r>
        <w:t>1</w:t>
      </w:r>
      <w:r w:rsidR="00AD5E57">
        <w:t>1</w:t>
      </w:r>
      <w:r w:rsidR="00300FEC">
        <w:t>. Acceptatietest voor B3</w:t>
      </w:r>
      <w:bookmarkEnd w:id="56"/>
      <w:bookmarkEnd w:id="57"/>
      <w:bookmarkEnd w:id="58"/>
    </w:p>
    <w:p w:rsidRPr="00B1556F" w:rsidR="00300FEC" w:rsidP="00300FEC" w:rsidRDefault="00300FEC" w14:paraId="30D7758C" w14:textId="77777777">
      <w:r>
        <w:t>Alle theorie over de opleverfase is behandeld. Het einddoel van deze module is: alle PRA-teams hebben een fatsoenlijke acceptatietest klaarliggen voor de opleverweek van B3 én iedere student heeft de eindopdracht gemaakt (=feedbackmoment). Afhankelijk van de beschikbare tijd gaan docent en klas aan het werk met:</w:t>
      </w:r>
    </w:p>
    <w:p w:rsidRPr="0035534D" w:rsidR="00300FEC" w:rsidRDefault="00300FEC" w14:paraId="54C54729" w14:textId="77777777">
      <w:pPr>
        <w:pStyle w:val="Lijstalinea"/>
        <w:numPr>
          <w:ilvl w:val="0"/>
          <w:numId w:val="113"/>
        </w:numPr>
        <w:rPr>
          <w:rStyle w:val="Hyperlink"/>
          <w:color w:val="auto"/>
          <w:u w:val="none"/>
        </w:rPr>
      </w:pPr>
      <w:r>
        <w:t xml:space="preserve">Studeren op theorie en voorbeelden van H1; </w:t>
      </w:r>
      <w:hyperlink w:history="1" r:id="rId59">
        <w:r w:rsidRPr="007807E6">
          <w:rPr>
            <w:rStyle w:val="Hyperlink"/>
          </w:rPr>
          <w:t>https://LessonUp.app/invite/h/9ANiTbkaGPfTt3y9i</w:t>
        </w:r>
      </w:hyperlink>
      <w:r>
        <w:t>.</w:t>
      </w:r>
      <w:r>
        <w:rPr>
          <w:rStyle w:val="Hyperlink"/>
        </w:rPr>
        <w:t xml:space="preserve"> </w:t>
      </w:r>
    </w:p>
    <w:p w:rsidR="00300FEC" w:rsidRDefault="00300FEC" w14:paraId="2F47DECA" w14:textId="77777777">
      <w:pPr>
        <w:pStyle w:val="Lijstalinea"/>
        <w:numPr>
          <w:ilvl w:val="0"/>
          <w:numId w:val="113"/>
        </w:numPr>
      </w:pPr>
      <w:r>
        <w:t>Klassikaal bespreken inleveropdracht ‘acceptatietest sprint 1’; voldoet ingeleverd werk aan de theorie?</w:t>
      </w:r>
    </w:p>
    <w:p w:rsidRPr="006C20F4" w:rsidR="00300FEC" w:rsidRDefault="00300FEC" w14:paraId="733ABEA0" w14:textId="77777777">
      <w:pPr>
        <w:pStyle w:val="Lijstalinea"/>
        <w:numPr>
          <w:ilvl w:val="0"/>
          <w:numId w:val="113"/>
        </w:numPr>
      </w:pPr>
      <w:r w:rsidRPr="006C20F4">
        <w:t>Theorie behandelen met vragen en voorbeelden aan de hand van de laatste LessonUp.</w:t>
      </w:r>
    </w:p>
    <w:p w:rsidR="00300FEC" w:rsidRDefault="00300FEC" w14:paraId="2FAFF8C3" w14:textId="77777777">
      <w:pPr>
        <w:pStyle w:val="Lijstalinea"/>
        <w:numPr>
          <w:ilvl w:val="0"/>
          <w:numId w:val="113"/>
        </w:numPr>
      </w:pPr>
      <w:r>
        <w:t>Gezamenlijk werken aan de acceptatietest voor PRA, docent kijk mee of het goed loopt.</w:t>
      </w:r>
    </w:p>
    <w:p w:rsidR="00300FEC" w:rsidRDefault="00300FEC" w14:paraId="0CE71567" w14:textId="77777777">
      <w:pPr>
        <w:pStyle w:val="Lijstalinea"/>
        <w:numPr>
          <w:ilvl w:val="0"/>
          <w:numId w:val="113"/>
        </w:numPr>
      </w:pPr>
      <w:r>
        <w:t>Een werkvorm omtrent het delen van acceptatietesten en feedback geven aan andere groepen.</w:t>
      </w:r>
    </w:p>
    <w:p w:rsidR="00300FEC" w:rsidRDefault="00300FEC" w14:paraId="182CCB9D" w14:textId="77777777">
      <w:pPr>
        <w:pStyle w:val="Lijstalinea"/>
        <w:numPr>
          <w:ilvl w:val="0"/>
          <w:numId w:val="113"/>
        </w:numPr>
      </w:pPr>
      <w:r>
        <w:t>Alvast starten aan de eindopdracht van deze module (=feedbackmoment).</w:t>
      </w:r>
    </w:p>
    <w:p w:rsidR="00300FEC" w:rsidP="00300FEC" w:rsidRDefault="00300FEC" w14:paraId="098C0C8C" w14:textId="637A7E67">
      <w:r>
        <w:t>De activiteiten zijn voor eind week 10 en de gehele les in week 11.</w:t>
      </w:r>
    </w:p>
    <w:p w:rsidR="00300FEC" w:rsidP="00300FEC" w:rsidRDefault="00300FEC" w14:paraId="5CCA0769" w14:textId="75F27F3E"/>
    <w:p w:rsidR="00300FEC" w:rsidP="00300FEC" w:rsidRDefault="00300FEC" w14:paraId="4D8B3BF5" w14:textId="7E752B71"/>
    <w:p w:rsidR="00300FEC" w:rsidP="00300FEC" w:rsidRDefault="00683066" w14:paraId="65FC28F1" w14:textId="701098E4">
      <w:r>
        <w:rPr>
          <w:noProof/>
        </w:rPr>
        <mc:AlternateContent>
          <mc:Choice Requires="wps">
            <w:drawing>
              <wp:anchor distT="0" distB="0" distL="114300" distR="114300" simplePos="0" relativeHeight="251676673" behindDoc="0" locked="0" layoutInCell="1" allowOverlap="1" wp14:anchorId="70B49A8C" wp14:editId="31D6A5AB">
                <wp:simplePos x="0" y="0"/>
                <wp:positionH relativeFrom="column">
                  <wp:posOffset>-129509</wp:posOffset>
                </wp:positionH>
                <wp:positionV relativeFrom="paragraph">
                  <wp:posOffset>-562254</wp:posOffset>
                </wp:positionV>
                <wp:extent cx="6119495" cy="6557010"/>
                <wp:effectExtent l="0" t="0" r="14605" b="15240"/>
                <wp:wrapSquare wrapText="bothSides"/>
                <wp:docPr id="3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495" cy="6557010"/>
                        </a:xfrm>
                        <a:prstGeom prst="rect">
                          <a:avLst/>
                        </a:prstGeom>
                        <a:solidFill>
                          <a:schemeClr val="accent2">
                            <a:lumMod val="60000"/>
                            <a:lumOff val="40000"/>
                          </a:schemeClr>
                        </a:solidFill>
                        <a:ln w="9525">
                          <a:solidFill>
                            <a:srgbClr val="000000"/>
                          </a:solidFill>
                          <a:miter lim="800000"/>
                          <a:headEnd/>
                          <a:tailEnd/>
                        </a:ln>
                      </wps:spPr>
                      <wps:txbx>
                        <w:txbxContent>
                          <w:p w:rsidRPr="002B68E7" w:rsidR="00683066" w:rsidP="00683066" w:rsidRDefault="00683066" w14:paraId="569A9DB0" w14:textId="77777777">
                            <w:pPr>
                              <w:rPr>
                                <w:b/>
                                <w:bCs/>
                                <w:u w:val="single"/>
                              </w:rPr>
                            </w:pPr>
                            <w:r>
                              <w:rPr>
                                <w:b/>
                                <w:bCs/>
                                <w:u w:val="single"/>
                              </w:rPr>
                              <w:t>Feedbackmoment</w:t>
                            </w:r>
                            <w:r w:rsidRPr="002B68E7">
                              <w:rPr>
                                <w:b/>
                                <w:bCs/>
                                <w:u w:val="single"/>
                              </w:rPr>
                              <w:t xml:space="preserve">: </w:t>
                            </w:r>
                            <w:r>
                              <w:rPr>
                                <w:b/>
                                <w:bCs/>
                                <w:u w:val="single"/>
                              </w:rPr>
                              <w:t>eindopdracht OPL</w:t>
                            </w:r>
                          </w:p>
                          <w:p w:rsidR="00683066" w:rsidP="00683066" w:rsidRDefault="00683066" w14:paraId="04A04939" w14:textId="77777777">
                            <w:r>
                              <w:t>Je gaat een kort verslag maken om te laten zien dat je de theorie hebt begrepen. Je verslag krijgt twee hoofdstukken:</w:t>
                            </w:r>
                          </w:p>
                          <w:p w:rsidR="00683066" w:rsidP="00683066" w:rsidRDefault="00683066" w14:paraId="1425D2D9" w14:textId="77777777">
                            <w:pPr>
                              <w:pStyle w:val="Lijstalinea"/>
                              <w:numPr>
                                <w:ilvl w:val="0"/>
                                <w:numId w:val="114"/>
                              </w:numPr>
                            </w:pPr>
                            <w:r>
                              <w:t>Acceptatietest:</w:t>
                            </w:r>
                          </w:p>
                          <w:p w:rsidR="00683066" w:rsidP="00683066" w:rsidRDefault="00683066" w14:paraId="0A1678B8" w14:textId="77777777">
                            <w:pPr>
                              <w:pStyle w:val="Lijstalinea"/>
                              <w:numPr>
                                <w:ilvl w:val="1"/>
                                <w:numId w:val="114"/>
                              </w:numPr>
                            </w:pPr>
                            <w:r>
                              <w:t xml:space="preserve">Kies één of meer testscenario’s uit jullie acceptatietest voor PRA en plak die in je verslag. </w:t>
                            </w:r>
                          </w:p>
                          <w:p w:rsidR="00683066" w:rsidP="00683066" w:rsidRDefault="00683066" w14:paraId="1B21F2ED" w14:textId="77777777">
                            <w:pPr>
                              <w:pStyle w:val="Lijstalinea"/>
                              <w:numPr>
                                <w:ilvl w:val="1"/>
                                <w:numId w:val="114"/>
                              </w:numPr>
                            </w:pPr>
                            <w:r>
                              <w:t xml:space="preserve">Beschrijf daarna </w:t>
                            </w:r>
                            <w:r w:rsidRPr="00FD28AA">
                              <w:rPr>
                                <w:i/>
                                <w:iCs/>
                              </w:rPr>
                              <w:t>waarom</w:t>
                            </w:r>
                            <w:r>
                              <w:t xml:space="preserve"> deze voldoen aan de richtlijnen (zie hieronder). Werk eventueel met pijltjes of screenshot kleine details Per richtlijn schrijf je iets. Bijvoorbeeld: “deze pijl wijst de instructie aan, waardoor het voor de tester duidelijk is wat ze moeten doen”.</w:t>
                            </w:r>
                          </w:p>
                          <w:p w:rsidR="00683066" w:rsidP="00683066" w:rsidRDefault="00683066" w14:paraId="00713DE7" w14:textId="77777777">
                            <w:pPr>
                              <w:pStyle w:val="Lijstalinea"/>
                              <w:numPr>
                                <w:ilvl w:val="1"/>
                                <w:numId w:val="114"/>
                              </w:numPr>
                            </w:pPr>
                            <w:r>
                              <w:t>Je mag niet exact hetzelfde verslag inleveren als je teamgenoten. Kies dus allemaal een ánder stukje van jullie acceptatietest om over te schrijven.</w:t>
                            </w:r>
                          </w:p>
                          <w:p w:rsidR="00683066" w:rsidP="00683066" w:rsidRDefault="00683066" w14:paraId="13606531" w14:textId="77777777">
                            <w:bookmarkStart w:name="_Toc157414027" w:id="59"/>
                            <w:r>
                              <w:t>Richtlijnen voor opstellen test-scenario’s</w:t>
                            </w:r>
                            <w:bookmarkEnd w:id="59"/>
                          </w:p>
                          <w:p w:rsidR="00683066" w:rsidP="00683066" w:rsidRDefault="00683066" w14:paraId="7416CAF6" w14:textId="77777777">
                            <w:pPr>
                              <w:pStyle w:val="Lijstalinea"/>
                              <w:numPr>
                                <w:ilvl w:val="0"/>
                                <w:numId w:val="110"/>
                              </w:numPr>
                              <w:ind w:left="1428"/>
                            </w:pPr>
                            <w:r>
                              <w:t>Iedere eis wordt een scenario (instructie+vragen), de tester kan deze zelfstandig volgen.</w:t>
                            </w:r>
                          </w:p>
                          <w:p w:rsidR="00683066" w:rsidP="00683066" w:rsidRDefault="00683066" w14:paraId="2975339F" w14:textId="77777777">
                            <w:pPr>
                              <w:pStyle w:val="Lijstalinea"/>
                              <w:numPr>
                                <w:ilvl w:val="0"/>
                                <w:numId w:val="110"/>
                              </w:numPr>
                              <w:ind w:left="1428"/>
                            </w:pPr>
                            <w:r>
                              <w:t>Alle positieve antwoorden staan onder elkaar, je ziet in één keer of de test geslaagd is.</w:t>
                            </w:r>
                          </w:p>
                          <w:p w:rsidR="00683066" w:rsidP="00683066" w:rsidRDefault="00683066" w14:paraId="104A1A61" w14:textId="77777777">
                            <w:pPr>
                              <w:pStyle w:val="Lijstalinea"/>
                              <w:numPr>
                                <w:ilvl w:val="0"/>
                                <w:numId w:val="110"/>
                              </w:numPr>
                              <w:ind w:left="1428"/>
                            </w:pPr>
                            <w:r>
                              <w:t>Laat ruimte voor opmerkingen in je test.</w:t>
                            </w:r>
                          </w:p>
                          <w:p w:rsidR="00683066" w:rsidP="00683066" w:rsidRDefault="00683066" w14:paraId="05E2B6E3" w14:textId="77777777">
                            <w:pPr>
                              <w:pStyle w:val="Lijstalinea"/>
                              <w:numPr>
                                <w:ilvl w:val="0"/>
                                <w:numId w:val="110"/>
                              </w:numPr>
                              <w:ind w:left="1428"/>
                            </w:pPr>
                            <w:r>
                              <w:t>Gebruik een logische volgorde, bijvoorbeeld: inloggen &gt; taak maken &gt; taak aanpassen.</w:t>
                            </w:r>
                          </w:p>
                          <w:p w:rsidR="00683066" w:rsidP="00683066" w:rsidRDefault="00683066" w14:paraId="658EC60E" w14:textId="77777777">
                            <w:pPr>
                              <w:pStyle w:val="Lijstalinea"/>
                              <w:numPr>
                                <w:ilvl w:val="0"/>
                                <w:numId w:val="110"/>
                              </w:numPr>
                              <w:ind w:left="1428"/>
                            </w:pPr>
                            <w:r>
                              <w:t>Vraag aan het einde om een conclusie en handtekening.</w:t>
                            </w:r>
                          </w:p>
                          <w:p w:rsidR="00683066" w:rsidP="00683066" w:rsidRDefault="00683066" w14:paraId="3150EBA4" w14:textId="77777777">
                            <w:pPr>
                              <w:pStyle w:val="Lijstalinea"/>
                              <w:numPr>
                                <w:ilvl w:val="0"/>
                                <w:numId w:val="110"/>
                              </w:numPr>
                              <w:ind w:left="1428"/>
                            </w:pPr>
                            <w:r>
                              <w:t>Maak een verzorgd document (de test is voor je klant / baas / etc.)</w:t>
                            </w:r>
                          </w:p>
                          <w:p w:rsidR="00683066" w:rsidP="00683066" w:rsidRDefault="00683066" w14:paraId="086CC348" w14:textId="77777777"/>
                          <w:p w:rsidR="00683066" w:rsidP="00683066" w:rsidRDefault="00683066" w14:paraId="4F8C4652" w14:textId="77777777">
                            <w:pPr>
                              <w:pStyle w:val="Lijstalinea"/>
                              <w:numPr>
                                <w:ilvl w:val="0"/>
                                <w:numId w:val="114"/>
                              </w:numPr>
                            </w:pPr>
                            <w:r>
                              <w:t>Presentatie:</w:t>
                            </w:r>
                          </w:p>
                          <w:p w:rsidR="00683066" w:rsidP="00683066" w:rsidRDefault="00683066" w14:paraId="53729539" w14:textId="77777777">
                            <w:pPr>
                              <w:pStyle w:val="Lijstalinea"/>
                              <w:numPr>
                                <w:ilvl w:val="1"/>
                                <w:numId w:val="114"/>
                              </w:numPr>
                            </w:pPr>
                            <w:r>
                              <w:t>Kies één van de twaalf gouden tips, die voor jou het moeilijkste zou zijn. Omschrijf in een paar zinnen waarom juist die tip een aandachtspunt is voor jou.</w:t>
                            </w:r>
                          </w:p>
                          <w:p w:rsidR="00683066" w:rsidP="00683066" w:rsidRDefault="00683066" w14:paraId="6DD398F3" w14:textId="77777777">
                            <w:bookmarkStart w:name="_Toc157414028" w:id="60"/>
                            <w:r>
                              <w:t>Gouden tips voor presenteren (</w:t>
                            </w:r>
                            <w:r w:rsidRPr="002D27DE">
                              <w:t>zie</w:t>
                            </w:r>
                            <w:r>
                              <w:t xml:space="preserve"> ook</w:t>
                            </w:r>
                            <w:r w:rsidRPr="002D27DE">
                              <w:t xml:space="preserve"> </w:t>
                            </w:r>
                            <w:hyperlink w:history="1" r:id="rId60">
                              <w:r w:rsidRPr="007807E6">
                                <w:rPr>
                                  <w:rStyle w:val="Hyperlink"/>
                                </w:rPr>
                                <w:t>https://LessonUp.app/invite/h/CShziXrn8NaKgax3Z</w:t>
                              </w:r>
                            </w:hyperlink>
                            <w:r>
                              <w:t>)</w:t>
                            </w:r>
                            <w:bookmarkEnd w:id="60"/>
                          </w:p>
                          <w:p w:rsidR="00683066" w:rsidP="00683066" w:rsidRDefault="00683066" w14:paraId="699F9C09" w14:textId="77777777">
                            <w:pPr>
                              <w:pStyle w:val="Lijstalinea"/>
                              <w:numPr>
                                <w:ilvl w:val="0"/>
                                <w:numId w:val="115"/>
                              </w:numPr>
                            </w:pPr>
                            <w:r>
                              <w:t>Let op de tijd en oefen</w:t>
                            </w:r>
                          </w:p>
                          <w:p w:rsidR="00683066" w:rsidP="00683066" w:rsidRDefault="00683066" w14:paraId="2B31E58E" w14:textId="77777777">
                            <w:pPr>
                              <w:pStyle w:val="Lijstalinea"/>
                              <w:numPr>
                                <w:ilvl w:val="0"/>
                                <w:numId w:val="115"/>
                              </w:numPr>
                            </w:pPr>
                            <w:r>
                              <w:t>Kort maar krachtig</w:t>
                            </w:r>
                          </w:p>
                          <w:p w:rsidR="00683066" w:rsidP="00683066" w:rsidRDefault="00683066" w14:paraId="34403BB9" w14:textId="77777777">
                            <w:pPr>
                              <w:pStyle w:val="Lijstalinea"/>
                              <w:numPr>
                                <w:ilvl w:val="0"/>
                                <w:numId w:val="115"/>
                              </w:numPr>
                            </w:pPr>
                            <w:r>
                              <w:t>Duidelijke slides</w:t>
                            </w:r>
                          </w:p>
                          <w:p w:rsidR="00683066" w:rsidP="00683066" w:rsidRDefault="00683066" w14:paraId="1F3FF875" w14:textId="77777777">
                            <w:pPr>
                              <w:pStyle w:val="Lijstalinea"/>
                              <w:numPr>
                                <w:ilvl w:val="0"/>
                                <w:numId w:val="115"/>
                              </w:numPr>
                            </w:pPr>
                            <w:r>
                              <w:t>Begin / midden / eind</w:t>
                            </w:r>
                          </w:p>
                          <w:p w:rsidR="00683066" w:rsidP="00683066" w:rsidRDefault="00683066" w14:paraId="742B6895" w14:textId="77777777">
                            <w:pPr>
                              <w:pStyle w:val="Lijstalinea"/>
                              <w:numPr>
                                <w:ilvl w:val="0"/>
                                <w:numId w:val="115"/>
                              </w:numPr>
                            </w:pPr>
                            <w:r>
                              <w:t>Let op je houding</w:t>
                            </w:r>
                          </w:p>
                          <w:p w:rsidR="00683066" w:rsidP="00683066" w:rsidRDefault="00683066" w14:paraId="4058124B" w14:textId="77777777">
                            <w:pPr>
                              <w:pStyle w:val="Lijstalinea"/>
                              <w:numPr>
                                <w:ilvl w:val="0"/>
                                <w:numId w:val="115"/>
                              </w:numPr>
                            </w:pPr>
                            <w:r>
                              <w:t>Praat met je handen</w:t>
                            </w:r>
                          </w:p>
                          <w:p w:rsidR="00683066" w:rsidP="00683066" w:rsidRDefault="00683066" w14:paraId="0DC28BF5" w14:textId="77777777">
                            <w:pPr>
                              <w:pStyle w:val="Lijstalinea"/>
                              <w:numPr>
                                <w:ilvl w:val="0"/>
                                <w:numId w:val="115"/>
                              </w:numPr>
                            </w:pPr>
                            <w:r>
                              <w:t>Gebruik je stem goed</w:t>
                            </w:r>
                          </w:p>
                          <w:p w:rsidR="00683066" w:rsidP="00683066" w:rsidRDefault="00683066" w14:paraId="7B7FFF21" w14:textId="77777777">
                            <w:pPr>
                              <w:pStyle w:val="Lijstalinea"/>
                              <w:numPr>
                                <w:ilvl w:val="0"/>
                                <w:numId w:val="115"/>
                              </w:numPr>
                            </w:pPr>
                            <w:r>
                              <w:t>Let op je kleding</w:t>
                            </w:r>
                          </w:p>
                          <w:p w:rsidR="00683066" w:rsidP="00683066" w:rsidRDefault="00683066" w14:paraId="786B9FFA" w14:textId="77777777">
                            <w:pPr>
                              <w:pStyle w:val="Lijstalinea"/>
                              <w:numPr>
                                <w:ilvl w:val="0"/>
                                <w:numId w:val="115"/>
                              </w:numPr>
                            </w:pPr>
                            <w:r>
                              <w:t>De opstelling van je laptop</w:t>
                            </w:r>
                          </w:p>
                          <w:p w:rsidR="00683066" w:rsidP="00683066" w:rsidRDefault="00683066" w14:paraId="53E537EC" w14:textId="77777777">
                            <w:pPr>
                              <w:pStyle w:val="Lijstalinea"/>
                              <w:numPr>
                                <w:ilvl w:val="0"/>
                                <w:numId w:val="115"/>
                              </w:numPr>
                            </w:pPr>
                            <w:r>
                              <w:t>Creëer houvast</w:t>
                            </w:r>
                          </w:p>
                          <w:p w:rsidR="00683066" w:rsidP="00683066" w:rsidRDefault="00683066" w14:paraId="1B9F4D8D" w14:textId="77777777">
                            <w:pPr>
                              <w:pStyle w:val="Lijstalinea"/>
                              <w:numPr>
                                <w:ilvl w:val="0"/>
                                <w:numId w:val="115"/>
                              </w:numPr>
                            </w:pPr>
                            <w:r>
                              <w:t>Kijk net over je publiek heen</w:t>
                            </w:r>
                          </w:p>
                          <w:p w:rsidR="00683066" w:rsidP="00683066" w:rsidRDefault="00683066" w14:paraId="496ED484" w14:textId="77777777">
                            <w:pPr>
                              <w:pStyle w:val="Lijstalinea"/>
                              <w:numPr>
                                <w:ilvl w:val="0"/>
                                <w:numId w:val="115"/>
                              </w:numPr>
                            </w:pPr>
                            <w:r>
                              <w:t>Jíj bent de expert</w:t>
                            </w:r>
                          </w:p>
                          <w:p w:rsidRPr="00DD12B9" w:rsidR="00683066" w:rsidP="00683066" w:rsidRDefault="00683066" w14:paraId="3BDBB1EE" w14:textId="77777777">
                            <w:pPr>
                              <w:ind w:left="708"/>
                            </w:pPr>
                          </w:p>
                        </w:txbxContent>
                      </wps:txbx>
                      <wps:bodyPr rot="0" vert="horz" wrap="square" lIns="91440" tIns="45720" rIns="91440" bIns="45720" anchor="t" anchorCtr="0">
                        <a:noAutofit/>
                      </wps:bodyPr>
                    </wps:wsp>
                  </a:graphicData>
                </a:graphic>
              </wp:anchor>
            </w:drawing>
          </mc:Choice>
          <mc:Fallback>
            <w:pict w14:anchorId="280B12B9">
              <v:shape id="_x0000_s1033" style="position:absolute;margin-left:-10.2pt;margin-top:-44.25pt;width:481.85pt;height:516.3pt;z-index:251676673;visibility:visible;mso-wrap-style:square;mso-wrap-distance-left:9pt;mso-wrap-distance-top:0;mso-wrap-distance-right:9pt;mso-wrap-distance-bottom:0;mso-position-horizontal:absolute;mso-position-horizontal-relative:text;mso-position-vertical:absolute;mso-position-vertical-relative:text;v-text-anchor:top" fillcolor="#f4b083 [194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" w14:anchorId="70B49A8C">
                <v:textbox>
                  <w:txbxContent>
                    <w:p w:rsidRPr="002B68E7" w:rsidR="00683066" w:rsidP="00683066" w:rsidRDefault="00683066" w14:paraId="2315A9B6" w14:textId="77777777">
                      <w:pPr>
                        <w:rPr>
                          <w:b/>
                          <w:bCs/>
                          <w:u w:val="single"/>
                        </w:rPr>
                      </w:pPr>
                      <w:r>
                        <w:rPr>
                          <w:b/>
                          <w:bCs/>
                          <w:u w:val="single"/>
                        </w:rPr>
                        <w:t>Feedbackmoment</w:t>
                      </w:r>
                      <w:r w:rsidRPr="002B68E7">
                        <w:rPr>
                          <w:b/>
                          <w:bCs/>
                          <w:u w:val="single"/>
                        </w:rPr>
                        <w:t xml:space="preserve">: </w:t>
                      </w:r>
                      <w:r>
                        <w:rPr>
                          <w:b/>
                          <w:bCs/>
                          <w:u w:val="single"/>
                        </w:rPr>
                        <w:t>eindopdracht OPL</w:t>
                      </w:r>
                    </w:p>
                    <w:p w:rsidR="00683066" w:rsidP="00683066" w:rsidRDefault="00683066" w14:paraId="61668638" w14:textId="77777777">
                      <w:r>
                        <w:t>Je gaat een kort verslag maken om te laten zien dat je de theorie hebt begrepen. Je verslag krijgt twee hoofdstukken:</w:t>
                      </w:r>
                    </w:p>
                    <w:p w:rsidR="00683066" w:rsidP="00683066" w:rsidRDefault="00683066" w14:paraId="13F36583" w14:textId="77777777">
                      <w:pPr>
                        <w:pStyle w:val="Lijstalinea"/>
                        <w:numPr>
                          <w:ilvl w:val="0"/>
                          <w:numId w:val="114"/>
                        </w:numPr>
                      </w:pPr>
                      <w:r>
                        <w:t>Acceptatietest:</w:t>
                      </w:r>
                    </w:p>
                    <w:p w:rsidR="00683066" w:rsidP="00683066" w:rsidRDefault="00683066" w14:paraId="2EF0D827" w14:textId="77777777">
                      <w:pPr>
                        <w:pStyle w:val="Lijstalinea"/>
                        <w:numPr>
                          <w:ilvl w:val="1"/>
                          <w:numId w:val="114"/>
                        </w:numPr>
                      </w:pPr>
                      <w:r>
                        <w:t xml:space="preserve">Kies één of meer testscenario’s uit jullie acceptatietest voor PRA en plak die in je verslag. </w:t>
                      </w:r>
                    </w:p>
                    <w:p w:rsidR="00683066" w:rsidP="00683066" w:rsidRDefault="00683066" w14:paraId="001B05DC" w14:textId="77777777">
                      <w:pPr>
                        <w:pStyle w:val="Lijstalinea"/>
                        <w:numPr>
                          <w:ilvl w:val="1"/>
                          <w:numId w:val="114"/>
                        </w:numPr>
                      </w:pPr>
                      <w:r>
                        <w:t xml:space="preserve">Beschrijf daarna </w:t>
                      </w:r>
                      <w:r w:rsidRPr="00FD28AA">
                        <w:rPr>
                          <w:i/>
                          <w:iCs/>
                        </w:rPr>
                        <w:t>waarom</w:t>
                      </w:r>
                      <w:r>
                        <w:t xml:space="preserve"> deze voldoen aan de richtlijnen (zie hieronder). Werk eventueel met pijltjes of screenshot kleine details Per richtlijn schrijf je iets. Bijvoorbeeld: “deze pijl wijst de instructie aan, waardoor het voor de tester duidelijk is wat ze moeten doen”.</w:t>
                      </w:r>
                    </w:p>
                    <w:p w:rsidR="00683066" w:rsidP="00683066" w:rsidRDefault="00683066" w14:paraId="3895841A" w14:textId="77777777">
                      <w:pPr>
                        <w:pStyle w:val="Lijstalinea"/>
                        <w:numPr>
                          <w:ilvl w:val="1"/>
                          <w:numId w:val="114"/>
                        </w:numPr>
                      </w:pPr>
                      <w:r>
                        <w:t>Je mag niet exact hetzelfde verslag inleveren als je teamgenoten. Kies dus allemaal een ánder stukje van jullie acceptatietest om over te schrijven.</w:t>
                      </w:r>
                    </w:p>
                    <w:p w:rsidR="00683066" w:rsidP="00683066" w:rsidRDefault="00683066" w14:paraId="295E50F3" w14:textId="77777777">
                      <w:r>
                        <w:t>Richtlijnen voor opstellen test-scenario’s</w:t>
                      </w:r>
                    </w:p>
                    <w:p w:rsidR="00683066" w:rsidP="00683066" w:rsidRDefault="00683066" w14:paraId="7919ECDB" w14:textId="77777777">
                      <w:pPr>
                        <w:pStyle w:val="Lijstalinea"/>
                        <w:numPr>
                          <w:ilvl w:val="0"/>
                          <w:numId w:val="110"/>
                        </w:numPr>
                        <w:ind w:left="1428"/>
                      </w:pPr>
                      <w:r>
                        <w:t>Iedere eis wordt een scenario (instructie+vragen), de tester kan deze zelfstandig volgen.</w:t>
                      </w:r>
                    </w:p>
                    <w:p w:rsidR="00683066" w:rsidP="00683066" w:rsidRDefault="00683066" w14:paraId="6238986C" w14:textId="77777777">
                      <w:pPr>
                        <w:pStyle w:val="Lijstalinea"/>
                        <w:numPr>
                          <w:ilvl w:val="0"/>
                          <w:numId w:val="110"/>
                        </w:numPr>
                        <w:ind w:left="1428"/>
                      </w:pPr>
                      <w:r>
                        <w:t>Alle positieve antwoorden staan onder elkaar, je ziet in één keer of de test geslaagd is.</w:t>
                      </w:r>
                    </w:p>
                    <w:p w:rsidR="00683066" w:rsidP="00683066" w:rsidRDefault="00683066" w14:paraId="674DD2BB" w14:textId="77777777">
                      <w:pPr>
                        <w:pStyle w:val="Lijstalinea"/>
                        <w:numPr>
                          <w:ilvl w:val="0"/>
                          <w:numId w:val="110"/>
                        </w:numPr>
                        <w:ind w:left="1428"/>
                      </w:pPr>
                      <w:r>
                        <w:t>Laat ruimte voor opmerkingen in je test.</w:t>
                      </w:r>
                    </w:p>
                    <w:p w:rsidR="00683066" w:rsidP="00683066" w:rsidRDefault="00683066" w14:paraId="74B8DECF" w14:textId="77777777">
                      <w:pPr>
                        <w:pStyle w:val="Lijstalinea"/>
                        <w:numPr>
                          <w:ilvl w:val="0"/>
                          <w:numId w:val="110"/>
                        </w:numPr>
                        <w:ind w:left="1428"/>
                      </w:pPr>
                      <w:r>
                        <w:t>Gebruik een logische volgorde, bijvoorbeeld: inloggen &gt; taak maken &gt; taak aanpassen.</w:t>
                      </w:r>
                    </w:p>
                    <w:p w:rsidR="00683066" w:rsidP="00683066" w:rsidRDefault="00683066" w14:paraId="2A7D40D1" w14:textId="77777777">
                      <w:pPr>
                        <w:pStyle w:val="Lijstalinea"/>
                        <w:numPr>
                          <w:ilvl w:val="0"/>
                          <w:numId w:val="110"/>
                        </w:numPr>
                        <w:ind w:left="1428"/>
                      </w:pPr>
                      <w:r>
                        <w:t>Vraag aan het einde om een conclusie en handtekening.</w:t>
                      </w:r>
                    </w:p>
                    <w:p w:rsidR="00683066" w:rsidP="00683066" w:rsidRDefault="00683066" w14:paraId="6A052866" w14:textId="77777777">
                      <w:pPr>
                        <w:pStyle w:val="Lijstalinea"/>
                        <w:numPr>
                          <w:ilvl w:val="0"/>
                          <w:numId w:val="110"/>
                        </w:numPr>
                        <w:ind w:left="1428"/>
                      </w:pPr>
                      <w:r>
                        <w:t>Maak een verzorgd document (de test is voor je klant / baas / etc.)</w:t>
                      </w:r>
                    </w:p>
                    <w:p w:rsidR="00683066" w:rsidP="00683066" w:rsidRDefault="00683066" w14:paraId="672A6659" w14:textId="77777777"/>
                    <w:p w:rsidR="00683066" w:rsidP="00683066" w:rsidRDefault="00683066" w14:paraId="585AB657" w14:textId="77777777">
                      <w:pPr>
                        <w:pStyle w:val="Lijstalinea"/>
                        <w:numPr>
                          <w:ilvl w:val="0"/>
                          <w:numId w:val="114"/>
                        </w:numPr>
                      </w:pPr>
                      <w:r>
                        <w:t>Presentatie:</w:t>
                      </w:r>
                    </w:p>
                    <w:p w:rsidR="00683066" w:rsidP="00683066" w:rsidRDefault="00683066" w14:paraId="22EF4B18" w14:textId="77777777">
                      <w:pPr>
                        <w:pStyle w:val="Lijstalinea"/>
                        <w:numPr>
                          <w:ilvl w:val="1"/>
                          <w:numId w:val="114"/>
                        </w:numPr>
                      </w:pPr>
                      <w:r>
                        <w:t>Kies één van de twaalf gouden tips, die voor jou het moeilijkste zou zijn. Omschrijf in een paar zinnen waarom juist die tip een aandachtspunt is voor jou.</w:t>
                      </w:r>
                    </w:p>
                    <w:p w:rsidR="00683066" w:rsidP="00683066" w:rsidRDefault="00683066" w14:paraId="315429F0" w14:textId="77777777">
                      <w:r>
                        <w:t>Gouden tips voor presenteren (</w:t>
                      </w:r>
                      <w:r w:rsidRPr="002D27DE">
                        <w:t>zie</w:t>
                      </w:r>
                      <w:r>
                        <w:t xml:space="preserve"> ook</w:t>
                      </w:r>
                      <w:r w:rsidRPr="002D27DE">
                        <w:t xml:space="preserve"> </w:t>
                      </w:r>
                      <w:hyperlink w:history="1" r:id="rId61">
                        <w:r w:rsidRPr="007807E6">
                          <w:rPr>
                            <w:rStyle w:val="Hyperlink"/>
                          </w:rPr>
                          <w:t>https://LessonUp.app/invite/h/CShziXrn8NaKgax3Z</w:t>
                        </w:r>
                      </w:hyperlink>
                      <w:r>
                        <w:t>)</w:t>
                      </w:r>
                    </w:p>
                    <w:p w:rsidR="00683066" w:rsidP="00683066" w:rsidRDefault="00683066" w14:paraId="2DF5F288" w14:textId="77777777">
                      <w:pPr>
                        <w:pStyle w:val="Lijstalinea"/>
                        <w:numPr>
                          <w:ilvl w:val="0"/>
                          <w:numId w:val="115"/>
                        </w:numPr>
                      </w:pPr>
                      <w:r>
                        <w:t>Let op de tijd en oefen</w:t>
                      </w:r>
                    </w:p>
                    <w:p w:rsidR="00683066" w:rsidP="00683066" w:rsidRDefault="00683066" w14:paraId="03A049C4" w14:textId="77777777">
                      <w:pPr>
                        <w:pStyle w:val="Lijstalinea"/>
                        <w:numPr>
                          <w:ilvl w:val="0"/>
                          <w:numId w:val="115"/>
                        </w:numPr>
                      </w:pPr>
                      <w:r>
                        <w:t>Kort maar krachtig</w:t>
                      </w:r>
                    </w:p>
                    <w:p w:rsidR="00683066" w:rsidP="00683066" w:rsidRDefault="00683066" w14:paraId="3B18AC40" w14:textId="77777777">
                      <w:pPr>
                        <w:pStyle w:val="Lijstalinea"/>
                        <w:numPr>
                          <w:ilvl w:val="0"/>
                          <w:numId w:val="115"/>
                        </w:numPr>
                      </w:pPr>
                      <w:r>
                        <w:t>Duidelijke slides</w:t>
                      </w:r>
                    </w:p>
                    <w:p w:rsidR="00683066" w:rsidP="00683066" w:rsidRDefault="00683066" w14:paraId="656A25B1" w14:textId="77777777">
                      <w:pPr>
                        <w:pStyle w:val="Lijstalinea"/>
                        <w:numPr>
                          <w:ilvl w:val="0"/>
                          <w:numId w:val="115"/>
                        </w:numPr>
                      </w:pPr>
                      <w:r>
                        <w:t>Begin / midden / eind</w:t>
                      </w:r>
                    </w:p>
                    <w:p w:rsidR="00683066" w:rsidP="00683066" w:rsidRDefault="00683066" w14:paraId="1B9BE1C2" w14:textId="77777777">
                      <w:pPr>
                        <w:pStyle w:val="Lijstalinea"/>
                        <w:numPr>
                          <w:ilvl w:val="0"/>
                          <w:numId w:val="115"/>
                        </w:numPr>
                      </w:pPr>
                      <w:r>
                        <w:t>Let op je houding</w:t>
                      </w:r>
                    </w:p>
                    <w:p w:rsidR="00683066" w:rsidP="00683066" w:rsidRDefault="00683066" w14:paraId="1327E9DC" w14:textId="77777777">
                      <w:pPr>
                        <w:pStyle w:val="Lijstalinea"/>
                        <w:numPr>
                          <w:ilvl w:val="0"/>
                          <w:numId w:val="115"/>
                        </w:numPr>
                      </w:pPr>
                      <w:r>
                        <w:t>Praat met je handen</w:t>
                      </w:r>
                    </w:p>
                    <w:p w:rsidR="00683066" w:rsidP="00683066" w:rsidRDefault="00683066" w14:paraId="377925CA" w14:textId="77777777">
                      <w:pPr>
                        <w:pStyle w:val="Lijstalinea"/>
                        <w:numPr>
                          <w:ilvl w:val="0"/>
                          <w:numId w:val="115"/>
                        </w:numPr>
                      </w:pPr>
                      <w:r>
                        <w:t>Gebruik je stem goed</w:t>
                      </w:r>
                    </w:p>
                    <w:p w:rsidR="00683066" w:rsidP="00683066" w:rsidRDefault="00683066" w14:paraId="3EB70EDA" w14:textId="77777777">
                      <w:pPr>
                        <w:pStyle w:val="Lijstalinea"/>
                        <w:numPr>
                          <w:ilvl w:val="0"/>
                          <w:numId w:val="115"/>
                        </w:numPr>
                      </w:pPr>
                      <w:r>
                        <w:t>Let op je kleding</w:t>
                      </w:r>
                    </w:p>
                    <w:p w:rsidR="00683066" w:rsidP="00683066" w:rsidRDefault="00683066" w14:paraId="2705FC2B" w14:textId="77777777">
                      <w:pPr>
                        <w:pStyle w:val="Lijstalinea"/>
                        <w:numPr>
                          <w:ilvl w:val="0"/>
                          <w:numId w:val="115"/>
                        </w:numPr>
                      </w:pPr>
                      <w:r>
                        <w:t>De opstelling van je laptop</w:t>
                      </w:r>
                    </w:p>
                    <w:p w:rsidR="00683066" w:rsidP="00683066" w:rsidRDefault="00683066" w14:paraId="058737C2" w14:textId="77777777">
                      <w:pPr>
                        <w:pStyle w:val="Lijstalinea"/>
                        <w:numPr>
                          <w:ilvl w:val="0"/>
                          <w:numId w:val="115"/>
                        </w:numPr>
                      </w:pPr>
                      <w:r>
                        <w:t>Creëer houvast</w:t>
                      </w:r>
                    </w:p>
                    <w:p w:rsidR="00683066" w:rsidP="00683066" w:rsidRDefault="00683066" w14:paraId="74B670AC" w14:textId="77777777">
                      <w:pPr>
                        <w:pStyle w:val="Lijstalinea"/>
                        <w:numPr>
                          <w:ilvl w:val="0"/>
                          <w:numId w:val="115"/>
                        </w:numPr>
                      </w:pPr>
                      <w:r>
                        <w:t>Kijk net over je publiek heen</w:t>
                      </w:r>
                    </w:p>
                    <w:p w:rsidR="00683066" w:rsidP="00683066" w:rsidRDefault="00683066" w14:paraId="0EFF1D06" w14:textId="77777777">
                      <w:pPr>
                        <w:pStyle w:val="Lijstalinea"/>
                        <w:numPr>
                          <w:ilvl w:val="0"/>
                          <w:numId w:val="115"/>
                        </w:numPr>
                      </w:pPr>
                      <w:r>
                        <w:t>Jíj bent de expert</w:t>
                      </w:r>
                    </w:p>
                    <w:p w:rsidRPr="00DD12B9" w:rsidR="00683066" w:rsidP="00683066" w:rsidRDefault="00683066" w14:paraId="0A37501D" w14:textId="77777777">
                      <w:pPr>
                        <w:ind w:left="708"/>
                      </w:pPr>
                    </w:p>
                  </w:txbxContent>
                </v:textbox>
                <w10:wrap type="square"/>
              </v:shape>
            </w:pict>
          </mc:Fallback>
        </mc:AlternateContent>
      </w:r>
    </w:p>
    <w:p w:rsidR="00683066" w:rsidP="004B1A3D" w:rsidRDefault="00683066" w14:paraId="1E6AD755" w14:textId="446A193D">
      <w:pPr>
        <w:pStyle w:val="Kop1"/>
      </w:pPr>
      <w:bookmarkStart w:name="_Toc157876507" w:id="63"/>
      <w:r>
        <w:t>12. Eindopdracht GIT I</w:t>
      </w:r>
      <w:bookmarkEnd w:id="63"/>
    </w:p>
    <w:p w:rsidR="00683066" w:rsidP="00683066" w:rsidRDefault="00140F0C" w14:paraId="74BAD2F2" w14:textId="61011A63">
      <w:r>
        <w:t>Je hebt nu een aantal keer een project gemaakt met een aantal groepsgenoten.</w:t>
      </w:r>
    </w:p>
    <w:p w:rsidR="00140F0C" w:rsidP="00683066" w:rsidRDefault="00140F0C" w14:paraId="5FFBFF36" w14:textId="0A12CF64">
      <w:r>
        <w:t xml:space="preserve">Het is ondertussen duidelijk dat het binnen een project moeilijk is om samen te werken aan code. </w:t>
      </w:r>
    </w:p>
    <w:p w:rsidR="00140F0C" w:rsidP="00683066" w:rsidRDefault="00140F0C" w14:paraId="7D16E95D" w14:textId="2FDA7537">
      <w:r>
        <w:t>GIT heeft daar verschillende technieken voor omdat makkelijker te maken.</w:t>
      </w:r>
    </w:p>
    <w:p w:rsidR="00140F0C" w:rsidP="00140F0C" w:rsidRDefault="00140F0C" w14:paraId="05AD91A0" w14:textId="32B1E986">
      <w:r>
        <w:t xml:space="preserve">Bij start van een project </w:t>
      </w:r>
      <w:r>
        <w:t>maak je afspraken hoe je met GIT omgaat en je maakt een planning.</w:t>
      </w:r>
    </w:p>
    <w:p w:rsidR="00140F0C" w:rsidP="00683066" w:rsidRDefault="00140F0C" w14:paraId="4CEE48F5" w14:textId="34EF40DD"/>
    <w:p w:rsidR="00140F0C" w:rsidP="00683066" w:rsidRDefault="00140F0C" w14:paraId="38A527C8" w14:textId="7763A23C">
      <w:r>
        <w:t xml:space="preserve">Hou tijdens B4 eens bij welke GIT technieken je gebruikt. In welke situaties en wat is het gevolg ervan. Wat werkte in dit project wel/ wat niet? </w:t>
      </w:r>
    </w:p>
    <w:p w:rsidR="00140F0C" w:rsidP="00683066" w:rsidRDefault="00140F0C" w14:paraId="20CF47DD" w14:textId="792611F8">
      <w:r>
        <w:t>Maak een verslag waarin je minimaal 3 van die situaties bespreekt. Leg een en ander duidelijk uit en gebruik  schermafbeeldingen.</w:t>
      </w:r>
    </w:p>
    <w:p w:rsidRPr="00683066" w:rsidR="00140F0C" w:rsidP="00683066" w:rsidRDefault="00140F0C" w14:paraId="60054492" w14:textId="77777777"/>
    <w:p w:rsidRPr="00A672EA" w:rsidR="001801E2" w:rsidP="004B1A3D" w:rsidRDefault="001801E2" w14:paraId="588E08E8" w14:textId="1133B0FD">
      <w:pPr>
        <w:pStyle w:val="Kop1"/>
      </w:pPr>
      <w:bookmarkStart w:name="_Toc157876508" w:id="64"/>
      <w:r w:rsidRPr="00A672EA">
        <w:t>1</w:t>
      </w:r>
      <w:r w:rsidR="00683066">
        <w:t>3</w:t>
      </w:r>
      <w:r w:rsidRPr="00A672EA">
        <w:t xml:space="preserve">. </w:t>
      </w:r>
      <w:r w:rsidR="00AD5E57">
        <w:t>Privacy en Ethiek</w:t>
      </w:r>
      <w:bookmarkEnd w:id="64"/>
    </w:p>
    <w:p w:rsidRPr="00A672EA" w:rsidR="001801E2" w:rsidP="001801E2" w:rsidRDefault="001801E2" w14:paraId="5BF8A07E" w14:textId="77777777">
      <w:r w:rsidRPr="00A672EA">
        <w:t>Deze module gaat over Securtiy Ethi</w:t>
      </w:r>
      <w:r w:rsidR="00C546BC">
        <w:t>e</w:t>
      </w:r>
      <w:r w:rsidRPr="00A672EA">
        <w:t>k en Privacy. Algemene regels en afspraken. Maar vooral die waar een ontwikkelaar rekening moet houden bij het ontwerpen en realiseren van Sofitware</w:t>
      </w:r>
    </w:p>
    <w:p w:rsidRPr="00A672EA" w:rsidR="001801E2" w:rsidP="001801E2" w:rsidRDefault="001801E2" w14:paraId="6C31F769" w14:textId="77777777"/>
    <w:p w:rsidR="001801E2" w:rsidP="001801E2" w:rsidRDefault="00AD5E57" w14:paraId="53ED57BA" w14:textId="77777777">
      <w:r w:rsidRPr="00D35CF3">
        <w:rPr>
          <w:noProof/>
        </w:rPr>
        <w:drawing>
          <wp:inline distT="0" distB="0" distL="0" distR="0" wp14:anchorId="1F7AF34D" wp14:editId="4AD48559">
            <wp:extent cx="3999692" cy="3793958"/>
            <wp:effectExtent l="0" t="0" r="1270" b="0"/>
            <wp:docPr id="1242908098" name="Afbeelding 1" descr="Afbeelding met tekst, schermopname, cirkel, diagram&#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8098" name="Afbeelding 1" descr="Afbeelding met tekst, schermopname, cirkel, diagram&#10;&#10;Automatisch gegenereerde beschrijving"/>
                    <pic:cNvPicPr/>
                  </pic:nvPicPr>
                  <pic:blipFill>
                    <a:blip r:embed="rId62"/>
                    <a:stretch>
                      <a:fillRect/>
                    </a:stretch>
                  </pic:blipFill>
                  <pic:spPr>
                    <a:xfrm>
                      <a:off x="0" y="0"/>
                      <a:ext cx="4007322" cy="3801196"/>
                    </a:xfrm>
                    <a:prstGeom prst="rect">
                      <a:avLst/>
                    </a:prstGeom>
                  </pic:spPr>
                </pic:pic>
              </a:graphicData>
            </a:graphic>
          </wp:inline>
        </w:drawing>
      </w:r>
    </w:p>
    <w:p w:rsidRPr="00D35CF3" w:rsidR="001801E2" w:rsidP="00AD5E57" w:rsidRDefault="001801E2" w14:paraId="534B59A7" w14:textId="77777777">
      <w:pPr>
        <w:pStyle w:val="H3Theorie"/>
      </w:pPr>
      <w:bookmarkStart w:name="_Toc139896607" w:id="65"/>
      <w:bookmarkStart w:name="_Toc157414042" w:id="66"/>
      <w:r w:rsidRPr="00AD5E57">
        <w:rPr>
          <w:lang w:val="en-US"/>
        </w:rPr>
        <w:t>Privacy</w:t>
      </w:r>
      <w:bookmarkEnd w:id="65"/>
      <w:bookmarkEnd w:id="66"/>
      <w:r w:rsidRPr="00AD5E57" w:rsidR="00AD5E57">
        <w:rPr>
          <w:lang w:val="en-US"/>
        </w:rPr>
        <w:t xml:space="preserve"> </w:t>
      </w:r>
      <w:bookmarkStart w:name="_Toc157414043" w:id="67"/>
      <w:r w:rsidRPr="00D35CF3">
        <w:t>AVG</w:t>
      </w:r>
      <w:bookmarkEnd w:id="67"/>
    </w:p>
    <w:p w:rsidRPr="00D35CF3" w:rsidR="001801E2" w:rsidRDefault="001801E2" w14:paraId="0CBB48C4" w14:textId="77777777">
      <w:pPr>
        <w:pStyle w:val="Lijstalinea"/>
        <w:numPr>
          <w:ilvl w:val="0"/>
          <w:numId w:val="120"/>
        </w:numPr>
      </w:pPr>
      <w:r w:rsidRPr="00D35CF3">
        <w:t>Nederlandse implementatie van Europese GDPR</w:t>
      </w:r>
    </w:p>
    <w:p w:rsidRPr="00D35CF3" w:rsidR="001801E2" w:rsidRDefault="001801E2" w14:paraId="07E34CAA" w14:textId="77777777">
      <w:pPr>
        <w:pStyle w:val="Lijstalinea"/>
        <w:numPr>
          <w:ilvl w:val="0"/>
          <w:numId w:val="120"/>
        </w:numPr>
      </w:pPr>
      <w:r w:rsidRPr="00D35CF3">
        <w:t>Regels over persoonsgegevens</w:t>
      </w:r>
    </w:p>
    <w:p w:rsidRPr="00D35CF3" w:rsidR="001801E2" w:rsidRDefault="001801E2" w14:paraId="3600D7D8" w14:textId="77777777">
      <w:pPr>
        <w:pStyle w:val="Lijstalinea"/>
        <w:numPr>
          <w:ilvl w:val="0"/>
          <w:numId w:val="120"/>
        </w:numPr>
      </w:pPr>
      <w:r w:rsidRPr="00D35CF3">
        <w:t>Cookies</w:t>
      </w:r>
    </w:p>
    <w:p w:rsidRPr="00D35CF3" w:rsidR="001801E2" w:rsidRDefault="001801E2" w14:paraId="59655B40" w14:textId="77777777">
      <w:pPr>
        <w:pStyle w:val="Lijstalinea"/>
        <w:numPr>
          <w:ilvl w:val="0"/>
          <w:numId w:val="120"/>
        </w:numPr>
      </w:pPr>
      <w:r w:rsidRPr="00D35CF3">
        <w:t>Beveiliging</w:t>
      </w:r>
    </w:p>
    <w:p w:rsidR="001801E2" w:rsidRDefault="001801E2" w14:paraId="206A81AA" w14:textId="77777777">
      <w:pPr>
        <w:pStyle w:val="Lijstalinea"/>
        <w:numPr>
          <w:ilvl w:val="0"/>
          <w:numId w:val="120"/>
        </w:numPr>
      </w:pPr>
      <w:r w:rsidRPr="00D35CF3">
        <w:t>Watchdog: Autoriteit Persoonsgegevens</w:t>
      </w:r>
    </w:p>
    <w:p w:rsidRPr="00D35CF3" w:rsidR="001801E2" w:rsidP="001801E2" w:rsidRDefault="001801E2" w14:paraId="30FD2150" w14:textId="77777777"/>
    <w:p w:rsidR="001801E2" w:rsidP="001801E2" w:rsidRDefault="00000000" w14:paraId="79F3C9A2" w14:textId="77777777">
      <w:hyperlink w:history="1" r:id="rId63">
        <w:r w:rsidRPr="0047116E" w:rsidR="001801E2">
          <w:rPr>
            <w:rStyle w:val="Hyperlink"/>
          </w:rPr>
          <w:t>https://autoriteitpersoonsgegevens.nl/</w:t>
        </w:r>
      </w:hyperlink>
    </w:p>
    <w:p w:rsidRPr="00D35CF3" w:rsidR="001801E2" w:rsidP="001801E2" w:rsidRDefault="001801E2" w14:paraId="188B484F" w14:textId="77777777"/>
    <w:p w:rsidRPr="00D35CF3" w:rsidR="001801E2" w:rsidP="00AD5E57" w:rsidRDefault="001801E2" w14:paraId="3261CD4D" w14:textId="77777777">
      <w:pPr>
        <w:pStyle w:val="H3Theorie"/>
      </w:pPr>
      <w:bookmarkStart w:name="_Toc157414044" w:id="68"/>
      <w:r w:rsidRPr="00D35CF3">
        <w:t>AVG en Security Ethiek en Privacy</w:t>
      </w:r>
      <w:bookmarkEnd w:id="68"/>
    </w:p>
    <w:p w:rsidRPr="00D35CF3" w:rsidR="001801E2" w:rsidP="001801E2" w:rsidRDefault="001801E2" w14:paraId="6D0DCB33" w14:textId="77777777">
      <w:r w:rsidRPr="00D35CF3">
        <w:t>Compliance begint bij het ontwerpen van systemen</w:t>
      </w:r>
    </w:p>
    <w:p w:rsidRPr="00D35CF3" w:rsidR="001801E2" w:rsidP="001801E2" w:rsidRDefault="001801E2" w14:paraId="453967A0" w14:textId="77777777">
      <w:r w:rsidRPr="00D35CF3">
        <w:t>Uiteindelijk de verantwoordelijkheid van managers</w:t>
      </w:r>
    </w:p>
    <w:p w:rsidRPr="00D35CF3" w:rsidR="001801E2" w:rsidP="001801E2" w:rsidRDefault="001801E2" w14:paraId="464947F5" w14:textId="77777777">
      <w:r w:rsidRPr="00D35CF3">
        <w:t>Maar ook developers houden zich aan de regels.</w:t>
      </w:r>
    </w:p>
    <w:p w:rsidRPr="00D35CF3" w:rsidR="001801E2" w:rsidP="001801E2" w:rsidRDefault="001801E2" w14:paraId="045A4BE3" w14:textId="77777777">
      <w:r w:rsidRPr="00D35CF3">
        <w:t>Ook als er wordt gevraagd ze te breken!</w:t>
      </w:r>
    </w:p>
    <w:p w:rsidRPr="00D35CF3" w:rsidR="001801E2" w:rsidP="00AD5E57" w:rsidRDefault="001801E2" w14:paraId="171DFAB1" w14:textId="77777777">
      <w:pPr>
        <w:pStyle w:val="H3Theorie"/>
      </w:pPr>
      <w:bookmarkStart w:name="_Toc157414045" w:id="69"/>
      <w:r w:rsidRPr="00D35CF3">
        <w:t>Uitzonderingen</w:t>
      </w:r>
      <w:bookmarkEnd w:id="69"/>
    </w:p>
    <w:p w:rsidRPr="00D35CF3" w:rsidR="001801E2" w:rsidP="001801E2" w:rsidRDefault="001801E2" w14:paraId="742706C1" w14:textId="77777777">
      <w:r w:rsidRPr="00D35CF3">
        <w:t>Exclusief persoonlijke systemen zijn uitgezonderd. Je mag zelf een database aanleggen van de persoonsgevens van mensen die je kent, bijvoorbeeld in een adresboek.</w:t>
      </w:r>
    </w:p>
    <w:p w:rsidRPr="00D35CF3" w:rsidR="001801E2" w:rsidP="001801E2" w:rsidRDefault="001801E2" w14:paraId="183B0BA2" w14:textId="77777777"/>
    <w:p w:rsidRPr="00D35CF3" w:rsidR="001801E2" w:rsidP="001801E2" w:rsidRDefault="001801E2" w14:paraId="2C3A0086" w14:textId="77777777">
      <w:r w:rsidRPr="00D35CF3">
        <w:t>Maar; het geldt wel voor je persoonlijke projecten en je schoolprojecten die je online zet!</w:t>
      </w:r>
    </w:p>
    <w:p w:rsidRPr="00D35CF3" w:rsidR="001801E2" w:rsidP="00AD5E57" w:rsidRDefault="001801E2" w14:paraId="4832D0C6" w14:textId="77777777">
      <w:pPr>
        <w:pStyle w:val="H3Theorie"/>
      </w:pPr>
      <w:bookmarkStart w:name="_Toc157414046" w:id="70"/>
      <w:r w:rsidRPr="00D35CF3">
        <w:t>Persoonsgegevens</w:t>
      </w:r>
      <w:bookmarkEnd w:id="70"/>
    </w:p>
    <w:p w:rsidRPr="00D35CF3" w:rsidR="001801E2" w:rsidP="001801E2" w:rsidRDefault="001801E2" w14:paraId="60800954" w14:textId="77777777">
      <w:pPr>
        <w:jc w:val="center"/>
        <w:rPr>
          <w:b/>
          <w:bCs/>
          <w:i/>
          <w:iCs/>
        </w:rPr>
      </w:pPr>
      <w:r w:rsidRPr="00D35CF3">
        <w:rPr>
          <w:b/>
          <w:bCs/>
          <w:i/>
          <w:iCs/>
        </w:rPr>
        <w:t>"Persoonsgegevens zijn alle gegevens die betrekking hebben op een geïdentificeerde, of identificeerbare natuurlijke persoon."</w:t>
      </w:r>
    </w:p>
    <w:p w:rsidRPr="00D35CF3" w:rsidR="001801E2" w:rsidP="001801E2" w:rsidRDefault="001801E2" w14:paraId="2AF2CDB5" w14:textId="77777777">
      <w:r w:rsidRPr="00D35CF3">
        <w:t>Dus:</w:t>
      </w:r>
    </w:p>
    <w:p w:rsidRPr="00D35CF3" w:rsidR="001801E2" w:rsidP="001801E2" w:rsidRDefault="001801E2" w14:paraId="3FCA6BB3" w14:textId="77777777">
      <w:pPr>
        <w:jc w:val="center"/>
        <w:rPr>
          <w:b/>
          <w:bCs/>
          <w:i/>
          <w:iCs/>
        </w:rPr>
      </w:pPr>
      <w:r w:rsidRPr="00D35CF3">
        <w:rPr>
          <w:b/>
          <w:bCs/>
          <w:i/>
          <w:iCs/>
        </w:rPr>
        <w:t>"Persoonsgegevens zijn alle gegevens die betrekking hebben op een geïdentificeerde, of identificeerbare Bijzondere Persoonsgegevens</w:t>
      </w:r>
    </w:p>
    <w:p w:rsidR="001801E2" w:rsidP="001801E2" w:rsidRDefault="001801E2" w14:paraId="53928ECA" w14:textId="77777777"/>
    <w:p w:rsidR="001801E2" w:rsidP="00AD5E57" w:rsidRDefault="001801E2" w14:paraId="387CB047" w14:textId="77777777">
      <w:pPr>
        <w:pStyle w:val="H3Theorie"/>
      </w:pPr>
      <w:bookmarkStart w:name="_Toc157414047" w:id="71"/>
      <w:r>
        <w:t>Bijzondere persoonsgegevens</w:t>
      </w:r>
      <w:bookmarkEnd w:id="71"/>
    </w:p>
    <w:p w:rsidRPr="00D35CF3" w:rsidR="001801E2" w:rsidP="001801E2" w:rsidRDefault="001801E2" w14:paraId="228365EB" w14:textId="77777777">
      <w:r w:rsidRPr="00D35CF3">
        <w:t>Een speciale status wordt gegeven aan "bijzondere" persoonsgegevens:</w:t>
      </w:r>
      <w:r w:rsidRPr="00D35CF3">
        <w:br/>
      </w:r>
    </w:p>
    <w:p w:rsidRPr="00D35CF3" w:rsidR="001801E2" w:rsidRDefault="001801E2" w14:paraId="25E99ED9" w14:textId="77777777">
      <w:pPr>
        <w:pStyle w:val="Lijstalinea"/>
        <w:numPr>
          <w:ilvl w:val="0"/>
          <w:numId w:val="121"/>
        </w:numPr>
      </w:pPr>
      <w:r w:rsidRPr="00D35CF3">
        <w:t>persoonsgegevens waaruit ras of etnische afkomst blijkt;</w:t>
      </w:r>
    </w:p>
    <w:p w:rsidRPr="00D35CF3" w:rsidR="001801E2" w:rsidRDefault="001801E2" w14:paraId="0E7FA056" w14:textId="77777777">
      <w:pPr>
        <w:pStyle w:val="Lijstalinea"/>
        <w:numPr>
          <w:ilvl w:val="0"/>
          <w:numId w:val="121"/>
        </w:numPr>
      </w:pPr>
      <w:r w:rsidRPr="00D35CF3">
        <w:t>persoonsgegevens waaruit politieke opvattingen blijken;</w:t>
      </w:r>
    </w:p>
    <w:p w:rsidRPr="00D35CF3" w:rsidR="001801E2" w:rsidRDefault="001801E2" w14:paraId="5136AAE1" w14:textId="77777777">
      <w:pPr>
        <w:pStyle w:val="Lijstalinea"/>
        <w:numPr>
          <w:ilvl w:val="0"/>
          <w:numId w:val="121"/>
        </w:numPr>
      </w:pPr>
      <w:r w:rsidRPr="00D35CF3">
        <w:t>persoonsgegevens waaruit religieuze of levensbeschouwelijke overtuigingen blijken;</w:t>
      </w:r>
    </w:p>
    <w:p w:rsidRPr="00D35CF3" w:rsidR="001801E2" w:rsidRDefault="001801E2" w14:paraId="394656F3" w14:textId="77777777">
      <w:pPr>
        <w:pStyle w:val="Lijstalinea"/>
        <w:numPr>
          <w:ilvl w:val="0"/>
          <w:numId w:val="121"/>
        </w:numPr>
      </w:pPr>
      <w:r w:rsidRPr="00D35CF3">
        <w:t>persoonsgegevens waaruit het lidmaatschap van een vakvereniging blijkt;</w:t>
      </w:r>
    </w:p>
    <w:p w:rsidRPr="00D35CF3" w:rsidR="001801E2" w:rsidRDefault="001801E2" w14:paraId="5A82809E" w14:textId="77777777">
      <w:pPr>
        <w:pStyle w:val="Lijstalinea"/>
        <w:numPr>
          <w:ilvl w:val="0"/>
          <w:numId w:val="121"/>
        </w:numPr>
      </w:pPr>
      <w:r w:rsidRPr="00D35CF3">
        <w:t>gegevens over iemands gezondheid;</w:t>
      </w:r>
    </w:p>
    <w:p w:rsidRPr="00D35CF3" w:rsidR="001801E2" w:rsidRDefault="001801E2" w14:paraId="5B8D0D28" w14:textId="77777777">
      <w:pPr>
        <w:pStyle w:val="Lijstalinea"/>
        <w:numPr>
          <w:ilvl w:val="0"/>
          <w:numId w:val="121"/>
        </w:numPr>
      </w:pPr>
      <w:r w:rsidRPr="00D35CF3">
        <w:t>gegevens over iemands seksueel gedrag of seksuele gerichtheid;</w:t>
      </w:r>
    </w:p>
    <w:p w:rsidRPr="00D35CF3" w:rsidR="001801E2" w:rsidRDefault="001801E2" w14:paraId="4D3E969D" w14:textId="77777777">
      <w:pPr>
        <w:pStyle w:val="Lijstalinea"/>
        <w:numPr>
          <w:ilvl w:val="0"/>
          <w:numId w:val="121"/>
        </w:numPr>
      </w:pPr>
      <w:r w:rsidRPr="00D35CF3">
        <w:t>genetische gegevens;</w:t>
      </w:r>
    </w:p>
    <w:p w:rsidRPr="00D35CF3" w:rsidR="001801E2" w:rsidRDefault="001801E2" w14:paraId="7524F221" w14:textId="77777777">
      <w:pPr>
        <w:pStyle w:val="Lijstalinea"/>
        <w:numPr>
          <w:ilvl w:val="0"/>
          <w:numId w:val="121"/>
        </w:numPr>
      </w:pPr>
      <w:r w:rsidRPr="00D35CF3">
        <w:t>biometrische gegevens met het oog op de unieke identificatie van een persoon.</w:t>
      </w:r>
    </w:p>
    <w:p w:rsidR="001801E2" w:rsidP="001801E2" w:rsidRDefault="001801E2" w14:paraId="2569C7D0" w14:textId="77777777"/>
    <w:p w:rsidRPr="00D35CF3" w:rsidR="001801E2" w:rsidP="001801E2" w:rsidRDefault="001801E2" w14:paraId="662338B9" w14:textId="77777777">
      <w:r>
        <w:t>Dus:</w:t>
      </w:r>
    </w:p>
    <w:p w:rsidRPr="00D35CF3" w:rsidR="001801E2" w:rsidP="001801E2" w:rsidRDefault="001801E2" w14:paraId="7043F9F4" w14:textId="77777777">
      <w:pPr>
        <w:jc w:val="center"/>
        <w:rPr>
          <w:b/>
          <w:bCs/>
          <w:i/>
          <w:iCs/>
        </w:rPr>
      </w:pPr>
      <w:r w:rsidRPr="00D35CF3">
        <w:rPr>
          <w:b/>
          <w:bCs/>
          <w:i/>
          <w:iCs/>
        </w:rPr>
        <w:t>Bijzondere persoonsgegevens zijn dus medische, politieke, of extreem persoonlijke gegevens waar aparte regels voor gelden.</w:t>
      </w:r>
    </w:p>
    <w:p w:rsidR="001801E2" w:rsidP="001801E2" w:rsidRDefault="001801E2" w14:paraId="7AD9034B" w14:textId="77777777"/>
    <w:p w:rsidRPr="00D35CF3" w:rsidR="001801E2" w:rsidP="00AD5E57" w:rsidRDefault="001801E2" w14:paraId="7260459C" w14:textId="77777777">
      <w:pPr>
        <w:pStyle w:val="H3Theorie"/>
      </w:pPr>
      <w:bookmarkStart w:name="_Toc157414048" w:id="72"/>
      <w:r w:rsidRPr="00D35CF3">
        <w:t>AVG &amp; Pr</w:t>
      </w:r>
      <w:r>
        <w:t>i</w:t>
      </w:r>
      <w:r w:rsidRPr="00D35CF3">
        <w:t>vacy</w:t>
      </w:r>
      <w:bookmarkEnd w:id="72"/>
    </w:p>
    <w:p w:rsidRPr="00D35CF3" w:rsidR="001801E2" w:rsidRDefault="001801E2" w14:paraId="725B6B21" w14:textId="77777777">
      <w:pPr>
        <w:pStyle w:val="Lijstalinea"/>
        <w:numPr>
          <w:ilvl w:val="0"/>
          <w:numId w:val="122"/>
        </w:numPr>
      </w:pPr>
      <w:r w:rsidRPr="00D35CF3">
        <w:t>Geen persoonsgegevens verwerken zonder goede reden</w:t>
      </w:r>
    </w:p>
    <w:p w:rsidRPr="00D35CF3" w:rsidR="001801E2" w:rsidRDefault="001801E2" w14:paraId="3829BBC3" w14:textId="77777777">
      <w:pPr>
        <w:pStyle w:val="Lijstalinea"/>
        <w:numPr>
          <w:ilvl w:val="0"/>
          <w:numId w:val="122"/>
        </w:numPr>
      </w:pPr>
      <w:r w:rsidRPr="00D35CF3">
        <w:t>Geen bijzondere persoonsgegevens zonder extreem goede reden</w:t>
      </w:r>
    </w:p>
    <w:p w:rsidRPr="00D35CF3" w:rsidR="001801E2" w:rsidRDefault="001801E2" w14:paraId="3414FB89" w14:textId="77777777">
      <w:pPr>
        <w:pStyle w:val="Lijstalinea"/>
        <w:numPr>
          <w:ilvl w:val="0"/>
          <w:numId w:val="122"/>
        </w:numPr>
      </w:pPr>
      <w:r w:rsidRPr="00D35CF3">
        <w:t>Geen cookies plaatsen zonder toestemming</w:t>
      </w:r>
    </w:p>
    <w:p w:rsidRPr="00D35CF3" w:rsidR="001801E2" w:rsidRDefault="001801E2" w14:paraId="24028C7D" w14:textId="77777777">
      <w:pPr>
        <w:pStyle w:val="Lijstalinea"/>
        <w:numPr>
          <w:ilvl w:val="0"/>
          <w:numId w:val="122"/>
        </w:numPr>
      </w:pPr>
      <w:r w:rsidRPr="00D35CF3">
        <w:t>Passend beveiligen van alle opgeslagen gegevens</w:t>
      </w:r>
    </w:p>
    <w:p w:rsidRPr="00D35CF3" w:rsidR="001801E2" w:rsidRDefault="001801E2" w14:paraId="10D46976" w14:textId="77777777">
      <w:pPr>
        <w:pStyle w:val="Lijstalinea"/>
        <w:numPr>
          <w:ilvl w:val="0"/>
          <w:numId w:val="122"/>
        </w:numPr>
      </w:pPr>
      <w:r w:rsidRPr="00D35CF3">
        <w:t>Reageren op verzoeken van gebruikers (Verwijderen, aanpassen, inzien)</w:t>
      </w:r>
    </w:p>
    <w:p w:rsidR="001801E2" w:rsidP="001801E2" w:rsidRDefault="001801E2" w14:paraId="3FDE835F" w14:textId="77777777">
      <w:pPr>
        <w:rPr>
          <w:color w:val="FFFFFF"/>
          <w:sz w:val="39"/>
          <w:szCs w:val="39"/>
          <w:shd w:val="clear" w:color="auto" w:fill="FFFFFF"/>
        </w:rPr>
      </w:pPr>
      <w:r>
        <w:rPr>
          <w:color w:val="FFFFFF"/>
          <w:sz w:val="39"/>
          <w:szCs w:val="39"/>
          <w:shd w:val="clear" w:color="auto" w:fill="FFFFFF"/>
        </w:rPr>
        <w:t>natuurlijke persoon."</w:t>
      </w:r>
    </w:p>
    <w:p w:rsidR="001801E2" w:rsidP="001801E2" w:rsidRDefault="001801E2" w14:paraId="5662B37E" w14:textId="77777777">
      <w:pPr>
        <w:rPr>
          <w:color w:val="FFFFFF"/>
          <w:sz w:val="39"/>
          <w:szCs w:val="39"/>
          <w:shd w:val="clear" w:color="auto" w:fill="FFFFFF"/>
        </w:rPr>
      </w:pPr>
      <w:r>
        <w:rPr>
          <w:color w:val="FFFFFF"/>
          <w:sz w:val="39"/>
          <w:szCs w:val="39"/>
          <w:shd w:val="clear" w:color="auto" w:fill="FFFFFF"/>
        </w:rPr>
        <w:t>"Persoonsgegevens zijn alle gegevens die betrekking hebben op een identificeerbaar persoon."</w:t>
      </w:r>
    </w:p>
    <w:p w:rsidR="001801E2" w:rsidP="001801E2" w:rsidRDefault="001801E2" w14:paraId="238CDCC4" w14:textId="77777777"/>
    <w:p w:rsidR="001801E2" w:rsidP="001801E2" w:rsidRDefault="001801E2" w14:paraId="6DFE0592" w14:textId="77777777"/>
    <w:p w:rsidR="001801E2" w:rsidP="001801E2" w:rsidRDefault="001801E2" w14:paraId="45289EFC" w14:textId="77777777">
      <w:pPr>
        <w:rPr>
          <w:rFonts w:eastAsiaTheme="majorEastAsia"/>
          <w:b/>
          <w:bCs/>
          <w:color w:val="004C35"/>
          <w:sz w:val="32"/>
          <w:szCs w:val="32"/>
        </w:rPr>
      </w:pPr>
      <w:r>
        <w:br w:type="page"/>
      </w:r>
    </w:p>
    <w:p w:rsidRPr="00A672EA" w:rsidR="001801E2" w:rsidP="00AD5E57" w:rsidRDefault="001801E2" w14:paraId="42680795" w14:textId="77777777">
      <w:pPr>
        <w:pStyle w:val="H3Theorie"/>
      </w:pPr>
      <w:bookmarkStart w:name="_Toc139896608" w:id="73"/>
      <w:bookmarkStart w:name="_Toc157414049" w:id="74"/>
      <w:r w:rsidRPr="00A672EA">
        <w:t>2</w:t>
      </w:r>
      <w:r w:rsidR="00C546BC">
        <w:t>.</w:t>
      </w:r>
      <w:r w:rsidRPr="00A672EA">
        <w:t xml:space="preserve"> Ethiek</w:t>
      </w:r>
      <w:bookmarkEnd w:id="73"/>
      <w:bookmarkEnd w:id="74"/>
    </w:p>
    <w:p w:rsidR="001801E2" w:rsidRDefault="001801E2" w14:paraId="2BF7B765" w14:textId="77777777">
      <w:pPr>
        <w:pStyle w:val="Lijstalinea"/>
        <w:numPr>
          <w:ilvl w:val="0"/>
          <w:numId w:val="118"/>
        </w:numPr>
        <w:shd w:val="clear" w:color="auto" w:fill="FFFFFF"/>
        <w:spacing w:after="0" w:line="240" w:lineRule="auto"/>
        <w:rPr>
          <w:lang w:eastAsia="nl-NL"/>
        </w:rPr>
      </w:pPr>
      <w:r>
        <w:rPr>
          <w:lang w:eastAsia="nl-NL"/>
        </w:rPr>
        <w:t>Melden datalekken</w:t>
      </w:r>
    </w:p>
    <w:p w:rsidRPr="00CC4CD4" w:rsidR="001801E2" w:rsidRDefault="001801E2" w14:paraId="5943767B" w14:textId="77777777">
      <w:pPr>
        <w:pStyle w:val="Lijstalinea"/>
        <w:numPr>
          <w:ilvl w:val="0"/>
          <w:numId w:val="118"/>
        </w:numPr>
        <w:shd w:val="clear" w:color="auto" w:fill="FFFFFF"/>
        <w:spacing w:after="0" w:line="240" w:lineRule="auto"/>
        <w:rPr>
          <w:lang w:eastAsia="nl-NL"/>
        </w:rPr>
      </w:pPr>
      <w:r w:rsidRPr="00CC4CD4">
        <w:rPr>
          <w:lang w:eastAsia="nl-NL"/>
        </w:rPr>
        <w:t>Privacy by Design</w:t>
      </w:r>
    </w:p>
    <w:p w:rsidRPr="00CC4CD4" w:rsidR="001801E2" w:rsidRDefault="001801E2" w14:paraId="0C252FE4" w14:textId="77777777">
      <w:pPr>
        <w:pStyle w:val="Lijstalinea"/>
        <w:numPr>
          <w:ilvl w:val="0"/>
          <w:numId w:val="118"/>
        </w:numPr>
        <w:shd w:val="clear" w:color="auto" w:fill="FFFFFF"/>
        <w:spacing w:after="0" w:line="240" w:lineRule="auto"/>
        <w:rPr>
          <w:lang w:eastAsia="nl-NL"/>
        </w:rPr>
      </w:pPr>
      <w:r w:rsidRPr="00CC4CD4">
        <w:rPr>
          <w:lang w:eastAsia="nl-NL"/>
        </w:rPr>
        <w:t>Privacy by Default</w:t>
      </w:r>
    </w:p>
    <w:p w:rsidRPr="00CC4CD4" w:rsidR="001801E2" w:rsidRDefault="001801E2" w14:paraId="09AB0430" w14:textId="77777777">
      <w:pPr>
        <w:pStyle w:val="Lijstalinea"/>
        <w:numPr>
          <w:ilvl w:val="0"/>
          <w:numId w:val="118"/>
        </w:numPr>
        <w:shd w:val="clear" w:color="auto" w:fill="FFFFFF"/>
        <w:spacing w:after="0" w:line="240" w:lineRule="auto"/>
        <w:rPr>
          <w:lang w:eastAsia="nl-NL"/>
        </w:rPr>
      </w:pPr>
      <w:r>
        <w:rPr>
          <w:lang w:eastAsia="nl-NL"/>
        </w:rPr>
        <w:t>“</w:t>
      </w:r>
      <w:r w:rsidRPr="00CC4CD4">
        <w:rPr>
          <w:lang w:eastAsia="nl-NL"/>
        </w:rPr>
        <w:t>Dark Patterns"</w:t>
      </w:r>
    </w:p>
    <w:p w:rsidRPr="00A672EA" w:rsidR="001801E2" w:rsidP="001801E2" w:rsidRDefault="001801E2" w14:paraId="00CC6E6C" w14:textId="77777777"/>
    <w:p w:rsidRPr="00CC4CD4" w:rsidR="001801E2" w:rsidP="00AD5E57" w:rsidRDefault="001801E2" w14:paraId="3DB4D590" w14:textId="77777777">
      <w:pPr>
        <w:pStyle w:val="H3Theorie"/>
        <w:rPr>
          <w:lang w:eastAsia="nl-NL"/>
        </w:rPr>
      </w:pPr>
      <w:bookmarkStart w:name="_Toc157414050" w:id="75"/>
      <w:r w:rsidRPr="00CC4CD4">
        <w:rPr>
          <w:lang w:eastAsia="nl-NL"/>
        </w:rPr>
        <w:t>Meldplicht datalekken</w:t>
      </w:r>
      <w:bookmarkEnd w:id="75"/>
    </w:p>
    <w:p w:rsidRPr="00A672EA" w:rsidR="001801E2" w:rsidP="001801E2" w:rsidRDefault="001801E2" w14:paraId="5D71D538" w14:textId="77777777">
      <w:r w:rsidRPr="00A672EA">
        <w:t>Als je een datalek hebt ben je verplicht om dat te melden! Het is immers belangrijk dat je gebruikers weten welke gegevens op straat liggen.</w:t>
      </w:r>
    </w:p>
    <w:p w:rsidRPr="00A672EA" w:rsidR="001801E2" w:rsidP="001801E2" w:rsidRDefault="001801E2" w14:paraId="730DBDD3" w14:textId="77777777"/>
    <w:p w:rsidRPr="00A672EA" w:rsidR="001801E2" w:rsidP="00AD5E57" w:rsidRDefault="001801E2" w14:paraId="71384AD9" w14:textId="77777777">
      <w:pPr>
        <w:pStyle w:val="H3Theorie"/>
      </w:pPr>
      <w:bookmarkStart w:name="_Toc157414051" w:id="76"/>
      <w:r w:rsidRPr="00A672EA">
        <w:t>Privacy by Design</w:t>
      </w:r>
      <w:bookmarkEnd w:id="76"/>
    </w:p>
    <w:p w:rsidRPr="00A672EA" w:rsidR="001801E2" w:rsidP="001801E2" w:rsidRDefault="001801E2" w14:paraId="179C6923" w14:textId="77777777">
      <w:r w:rsidRPr="00A672EA">
        <w:t>Vanaf het moment dat je begint met het plannen en ontwerpen van je applicatie houd je al rekening met hoe je de privacy gaat waarborgen.</w:t>
      </w:r>
    </w:p>
    <w:p w:rsidRPr="00A672EA" w:rsidR="001801E2" w:rsidP="00AD5E57" w:rsidRDefault="001801E2" w14:paraId="667A1265" w14:textId="77777777">
      <w:pPr>
        <w:pStyle w:val="H3Theorie"/>
      </w:pPr>
      <w:bookmarkStart w:name="_Toc157414052" w:id="77"/>
      <w:r w:rsidRPr="00A672EA">
        <w:t>Privacy by Defaul</w:t>
      </w:r>
      <w:bookmarkEnd w:id="77"/>
    </w:p>
    <w:p w:rsidRPr="00A672EA" w:rsidR="001801E2" w:rsidP="001801E2" w:rsidRDefault="001801E2" w14:paraId="74208CBF" w14:textId="77777777"/>
    <w:p w:rsidRPr="00A672EA" w:rsidR="001801E2" w:rsidP="00AD5E57" w:rsidRDefault="001801E2" w14:paraId="1FC47659" w14:textId="77777777">
      <w:pPr>
        <w:pStyle w:val="H3Theorie"/>
      </w:pPr>
      <w:bookmarkStart w:name="_Toc157414053" w:id="78"/>
      <w:r w:rsidRPr="00A672EA">
        <w:t>Dark Patterns</w:t>
      </w:r>
      <w:bookmarkEnd w:id="78"/>
    </w:p>
    <w:p w:rsidRPr="00A672EA" w:rsidR="001801E2" w:rsidP="001801E2" w:rsidRDefault="001801E2" w14:paraId="4EFCEAA8" w14:textId="77777777">
      <w:r w:rsidRPr="00A672EA">
        <w:t>Inhakend op 'Privacy by Default', zijn er zogenoemde "Dark Patterns". Designpatronen die zijn bedoeld om gebruikers in de maling te nemen, en ze iets te laten doen wat ze eigenlijk niet willen.</w:t>
      </w:r>
    </w:p>
    <w:p w:rsidRPr="007B6CA1" w:rsidR="001801E2" w:rsidP="001801E2" w:rsidRDefault="00000000" w14:paraId="57C2FCF5" w14:textId="77777777">
      <w:pPr>
        <w:rPr>
          <w:lang w:val="en-US"/>
        </w:rPr>
      </w:pPr>
      <w:hyperlink w:history="1" r:id="rId64">
        <w:r w:rsidRPr="00A672EA" w:rsidR="001801E2">
          <w:rPr>
            <w:lang w:val="en-US"/>
          </w:rPr>
          <w:t>How Dark Patterns Trick You Online - YouTube</w:t>
        </w:r>
      </w:hyperlink>
    </w:p>
    <w:p w:rsidRPr="007B6CA1" w:rsidR="001801E2" w:rsidP="001801E2" w:rsidRDefault="001801E2" w14:paraId="6E6F193E" w14:textId="77777777">
      <w:pPr>
        <w:rPr>
          <w:rFonts w:eastAsiaTheme="majorEastAsia"/>
          <w:b/>
          <w:bCs/>
          <w:color w:val="004C35"/>
          <w:sz w:val="32"/>
          <w:szCs w:val="32"/>
          <w:lang w:val="en-US"/>
        </w:rPr>
      </w:pPr>
      <w:r w:rsidRPr="007B6CA1">
        <w:rPr>
          <w:lang w:val="en-US"/>
        </w:rPr>
        <w:br w:type="page"/>
      </w:r>
    </w:p>
    <w:p w:rsidRPr="00A672EA" w:rsidR="001801E2" w:rsidP="00AD5E57" w:rsidRDefault="00AD5E57" w14:paraId="37286259" w14:textId="7AD05AF1">
      <w:pPr>
        <w:pStyle w:val="Kop1"/>
      </w:pPr>
      <w:bookmarkStart w:name="_Toc139896609" w:id="79"/>
      <w:bookmarkStart w:name="_Toc157414054" w:id="80"/>
      <w:bookmarkStart w:name="_Toc157876509" w:id="81"/>
      <w:r w:rsidRPr="00AD5E57">
        <w:t>1</w:t>
      </w:r>
      <w:r w:rsidR="00683066">
        <w:t>4</w:t>
      </w:r>
      <w:r w:rsidR="00C546BC">
        <w:t>.</w:t>
      </w:r>
      <w:r w:rsidRPr="00A672EA" w:rsidR="001801E2">
        <w:t xml:space="preserve"> Security</w:t>
      </w:r>
      <w:bookmarkEnd w:id="79"/>
      <w:bookmarkEnd w:id="80"/>
      <w:bookmarkEnd w:id="81"/>
    </w:p>
    <w:p w:rsidRPr="00A672EA" w:rsidR="001801E2" w:rsidP="001801E2" w:rsidRDefault="001801E2" w14:paraId="2351CFDE" w14:textId="77777777">
      <w:pPr>
        <w:shd w:val="clear" w:color="auto" w:fill="FFFFFF"/>
        <w:spacing w:after="0" w:line="240" w:lineRule="auto"/>
      </w:pPr>
    </w:p>
    <w:p w:rsidRPr="004A6F79" w:rsidR="001801E2" w:rsidRDefault="001801E2" w14:paraId="14A041D5" w14:textId="77777777">
      <w:pPr>
        <w:pStyle w:val="Lijstalinea"/>
        <w:numPr>
          <w:ilvl w:val="0"/>
          <w:numId w:val="119"/>
        </w:numPr>
        <w:shd w:val="clear" w:color="auto" w:fill="FFFFFF"/>
        <w:spacing w:after="0" w:line="240" w:lineRule="auto"/>
        <w:rPr>
          <w:lang w:eastAsia="nl-NL"/>
        </w:rPr>
      </w:pPr>
      <w:r w:rsidRPr="004A6F79">
        <w:rPr>
          <w:lang w:eastAsia="nl-NL"/>
        </w:rPr>
        <w:t>Plichten</w:t>
      </w:r>
    </w:p>
    <w:p w:rsidRPr="004A6F79" w:rsidR="001801E2" w:rsidRDefault="001801E2" w14:paraId="630A351C" w14:textId="77777777">
      <w:pPr>
        <w:pStyle w:val="Lijstalinea"/>
        <w:numPr>
          <w:ilvl w:val="0"/>
          <w:numId w:val="119"/>
        </w:numPr>
        <w:shd w:val="clear" w:color="auto" w:fill="FFFFFF"/>
        <w:spacing w:after="0" w:line="240" w:lineRule="auto"/>
        <w:rPr>
          <w:lang w:eastAsia="nl-NL"/>
        </w:rPr>
      </w:pPr>
      <w:r w:rsidRPr="004A6F79">
        <w:rPr>
          <w:lang w:eastAsia="nl-NL"/>
        </w:rPr>
        <w:t>HTTPS</w:t>
      </w:r>
    </w:p>
    <w:p w:rsidRPr="004A6F79" w:rsidR="001801E2" w:rsidRDefault="001801E2" w14:paraId="19A45DDF" w14:textId="77777777">
      <w:pPr>
        <w:pStyle w:val="Lijstalinea"/>
        <w:numPr>
          <w:ilvl w:val="0"/>
          <w:numId w:val="119"/>
        </w:numPr>
        <w:shd w:val="clear" w:color="auto" w:fill="FFFFFF"/>
        <w:spacing w:after="0" w:line="240" w:lineRule="auto"/>
        <w:rPr>
          <w:lang w:eastAsia="nl-NL"/>
        </w:rPr>
      </w:pPr>
      <w:r w:rsidRPr="004A6F79">
        <w:rPr>
          <w:lang w:eastAsia="nl-NL"/>
        </w:rPr>
        <w:t>Wachtwoorden gebruiken</w:t>
      </w:r>
    </w:p>
    <w:p w:rsidRPr="004A6F79" w:rsidR="001801E2" w:rsidRDefault="001801E2" w14:paraId="51B200AA" w14:textId="77777777">
      <w:pPr>
        <w:pStyle w:val="Lijstalinea"/>
        <w:numPr>
          <w:ilvl w:val="0"/>
          <w:numId w:val="119"/>
        </w:numPr>
        <w:shd w:val="clear" w:color="auto" w:fill="FFFFFF"/>
        <w:spacing w:after="0" w:line="240" w:lineRule="auto"/>
        <w:rPr>
          <w:lang w:eastAsia="nl-NL"/>
        </w:rPr>
      </w:pPr>
      <w:r w:rsidRPr="004A6F79">
        <w:rPr>
          <w:lang w:eastAsia="nl-NL"/>
        </w:rPr>
        <w:t>Wachtwoorden opslaan</w:t>
      </w:r>
    </w:p>
    <w:p w:rsidR="001801E2" w:rsidP="001801E2" w:rsidRDefault="001801E2" w14:paraId="34D04CA1" w14:textId="77777777"/>
    <w:p w:rsidRPr="00A672EA" w:rsidR="001801E2" w:rsidP="00AD5E57" w:rsidRDefault="001801E2" w14:paraId="36189248" w14:textId="77777777">
      <w:pPr>
        <w:pStyle w:val="H3Theorie"/>
      </w:pPr>
      <w:bookmarkStart w:name="_Toc157414055" w:id="82"/>
      <w:r>
        <w:t>Plicht als developer</w:t>
      </w:r>
      <w:bookmarkEnd w:id="82"/>
    </w:p>
    <w:p w:rsidRPr="00373248" w:rsidR="001801E2" w:rsidP="001801E2" w:rsidRDefault="001801E2" w14:paraId="67B0AD2B" w14:textId="77777777">
      <w:r w:rsidRPr="00373248">
        <w:rPr>
          <w:lang w:eastAsia="nl-NL"/>
        </w:rPr>
        <w:t>De AVG stelt dat bedrijven “passende maatregelen” moeten nemen op technisch vlak om de veiligheid van persoonsgegevens te waarborgen.</w:t>
      </w:r>
    </w:p>
    <w:p w:rsidRPr="00373248" w:rsidR="001801E2" w:rsidP="001801E2" w:rsidRDefault="001801E2" w14:paraId="7FF042BA" w14:textId="77777777">
      <w:pPr>
        <w:shd w:val="clear" w:color="auto" w:fill="FFFFFF"/>
        <w:spacing w:after="0" w:line="240" w:lineRule="auto"/>
        <w:rPr>
          <w:lang w:eastAsia="nl-NL"/>
        </w:rPr>
      </w:pPr>
    </w:p>
    <w:p w:rsidR="001801E2" w:rsidP="00AD5E57" w:rsidRDefault="001801E2" w14:paraId="3F3CE04B" w14:textId="77777777">
      <w:pPr>
        <w:pStyle w:val="H3Theorie"/>
        <w:rPr>
          <w:lang w:eastAsia="nl-NL"/>
        </w:rPr>
      </w:pPr>
      <w:bookmarkStart w:name="_Toc157414056" w:id="83"/>
      <w:r>
        <w:rPr>
          <w:lang w:eastAsia="nl-NL"/>
        </w:rPr>
        <w:t>HTTPS</w:t>
      </w:r>
      <w:bookmarkEnd w:id="83"/>
    </w:p>
    <w:p w:rsidRPr="00373248" w:rsidR="001801E2" w:rsidP="001801E2" w:rsidRDefault="001801E2" w14:paraId="1D756781" w14:textId="77777777">
      <w:pPr>
        <w:shd w:val="clear" w:color="auto" w:fill="FFFFFF"/>
        <w:spacing w:after="0" w:line="240" w:lineRule="auto"/>
        <w:rPr>
          <w:lang w:eastAsia="nl-NL"/>
        </w:rPr>
      </w:pPr>
      <w:r w:rsidRPr="00373248">
        <w:rPr>
          <w:lang w:eastAsia="nl-NL"/>
        </w:rPr>
        <w:t>In ieder geval; HTTPS, alles met veilige wachtwoorden beveiligd, en gehashd wachtwoorden van gebruikers opslaan.</w:t>
      </w:r>
    </w:p>
    <w:p w:rsidRPr="00373248" w:rsidR="001801E2" w:rsidP="001801E2" w:rsidRDefault="001801E2" w14:paraId="3C107390" w14:textId="77777777">
      <w:pPr>
        <w:shd w:val="clear" w:color="auto" w:fill="FFFFFF"/>
        <w:spacing w:after="0" w:line="240" w:lineRule="auto"/>
        <w:rPr>
          <w:lang w:eastAsia="nl-NL"/>
        </w:rPr>
      </w:pPr>
    </w:p>
    <w:p w:rsidRPr="00373248" w:rsidR="001801E2" w:rsidP="001801E2" w:rsidRDefault="001801E2" w14:paraId="5E2E41E3" w14:textId="77777777">
      <w:pPr>
        <w:shd w:val="clear" w:color="auto" w:fill="FFFFFF"/>
        <w:spacing w:after="0" w:line="240" w:lineRule="auto"/>
        <w:rPr>
          <w:lang w:eastAsia="nl-NL"/>
        </w:rPr>
      </w:pPr>
      <w:r w:rsidRPr="00373248">
        <w:rPr>
          <w:lang w:eastAsia="nl-NL"/>
        </w:rPr>
        <w:t>Als er data op straat komt te liggen door onvoldoende beveiliging is dat de schuld van het bedrijf wat de data heeft beheerd!</w:t>
      </w:r>
    </w:p>
    <w:p w:rsidRPr="00A672EA" w:rsidR="001801E2" w:rsidP="001801E2" w:rsidRDefault="001801E2" w14:paraId="2FA294DB" w14:textId="77777777"/>
    <w:p w:rsidRPr="0055318E" w:rsidR="001801E2" w:rsidP="001801E2" w:rsidRDefault="001801E2" w14:paraId="0B3564E9" w14:textId="77777777">
      <w:pPr>
        <w:shd w:val="clear" w:color="auto" w:fill="FFFFFF"/>
        <w:spacing w:after="0" w:line="240" w:lineRule="auto"/>
        <w:rPr>
          <w:lang w:eastAsia="nl-NL"/>
        </w:rPr>
      </w:pPr>
      <w:r w:rsidRPr="0055318E">
        <w:rPr>
          <w:lang w:eastAsia="nl-NL"/>
        </w:rPr>
        <w:t>Een HTTPS verbinding is tegenwoordig niet meer weg te denken van het internet. Zonder HTTPS is het mogelijk voor iedereen op de lijn om alles af te luisteren.</w:t>
      </w:r>
    </w:p>
    <w:p w:rsidRPr="0055318E" w:rsidR="001801E2" w:rsidP="001801E2" w:rsidRDefault="001801E2" w14:paraId="1A6CFFD6" w14:textId="77777777">
      <w:pPr>
        <w:shd w:val="clear" w:color="auto" w:fill="FFFFFF"/>
        <w:spacing w:after="0" w:line="240" w:lineRule="auto"/>
        <w:rPr>
          <w:lang w:eastAsia="nl-NL"/>
        </w:rPr>
      </w:pPr>
    </w:p>
    <w:p w:rsidRPr="0055318E" w:rsidR="001801E2" w:rsidP="001801E2" w:rsidRDefault="001801E2" w14:paraId="629F6944" w14:textId="77777777">
      <w:pPr>
        <w:shd w:val="clear" w:color="auto" w:fill="FFFFFF"/>
        <w:spacing w:after="0" w:line="240" w:lineRule="auto"/>
        <w:rPr>
          <w:lang w:eastAsia="nl-NL"/>
        </w:rPr>
      </w:pPr>
      <w:r w:rsidRPr="0055318E">
        <w:rPr>
          <w:lang w:eastAsia="nl-NL"/>
        </w:rPr>
        <w:t>Zorg er voor dat je een webhost gebruikt die via HTTPS werkt!</w:t>
      </w:r>
    </w:p>
    <w:p w:rsidRPr="00A672EA" w:rsidR="001801E2" w:rsidP="001801E2" w:rsidRDefault="001801E2" w14:paraId="18963C35" w14:textId="77777777"/>
    <w:p w:rsidRPr="00A672EA" w:rsidR="001801E2" w:rsidP="00AD5E57" w:rsidRDefault="001801E2" w14:paraId="56908350" w14:textId="77777777">
      <w:pPr>
        <w:pStyle w:val="H3Theorie"/>
      </w:pPr>
      <w:bookmarkStart w:name="_Toc157414057" w:id="84"/>
      <w:r w:rsidRPr="00A672EA">
        <w:t>Veilige wachtwoorden kiezen</w:t>
      </w:r>
      <w:bookmarkEnd w:id="84"/>
    </w:p>
    <w:p w:rsidRPr="007F5FA6" w:rsidR="001801E2" w:rsidP="001801E2" w:rsidRDefault="001801E2" w14:paraId="010A6789" w14:textId="77777777">
      <w:pPr>
        <w:shd w:val="clear" w:color="auto" w:fill="FFFFFF"/>
        <w:spacing w:after="0" w:line="240" w:lineRule="auto"/>
        <w:rPr>
          <w:lang w:eastAsia="nl-NL"/>
        </w:rPr>
      </w:pPr>
      <w:r w:rsidRPr="007F5FA6">
        <w:rPr>
          <w:lang w:eastAsia="nl-NL"/>
        </w:rPr>
        <w:t>Paar richtlijnen:</w:t>
      </w:r>
    </w:p>
    <w:p w:rsidRPr="007F5FA6" w:rsidR="001801E2" w:rsidRDefault="001801E2" w14:paraId="0732B396" w14:textId="77777777">
      <w:pPr>
        <w:numPr>
          <w:ilvl w:val="0"/>
          <w:numId w:val="117"/>
        </w:numPr>
        <w:shd w:val="clear" w:color="auto" w:fill="FFFFFF"/>
        <w:spacing w:after="0" w:line="240" w:lineRule="auto"/>
        <w:ind w:hanging="96"/>
        <w:rPr>
          <w:lang w:eastAsia="nl-NL"/>
        </w:rPr>
      </w:pPr>
      <w:r w:rsidRPr="007F5FA6">
        <w:rPr>
          <w:lang w:eastAsia="nl-NL"/>
        </w:rPr>
        <w:t>Langer is beter</w:t>
      </w:r>
    </w:p>
    <w:p w:rsidRPr="007F5FA6" w:rsidR="001801E2" w:rsidRDefault="001801E2" w14:paraId="3F20398A" w14:textId="77777777">
      <w:pPr>
        <w:numPr>
          <w:ilvl w:val="0"/>
          <w:numId w:val="117"/>
        </w:numPr>
        <w:shd w:val="clear" w:color="auto" w:fill="FFFFFF"/>
        <w:spacing w:after="0" w:line="240" w:lineRule="auto"/>
        <w:ind w:hanging="96"/>
        <w:rPr>
          <w:lang w:eastAsia="nl-NL"/>
        </w:rPr>
      </w:pPr>
      <w:r w:rsidRPr="007F5FA6">
        <w:rPr>
          <w:lang w:eastAsia="nl-NL"/>
        </w:rPr>
        <w:t>Passphrase &gt; password</w:t>
      </w:r>
    </w:p>
    <w:p w:rsidRPr="007F5FA6" w:rsidR="001801E2" w:rsidRDefault="001801E2" w14:paraId="524C4361" w14:textId="77777777">
      <w:pPr>
        <w:numPr>
          <w:ilvl w:val="0"/>
          <w:numId w:val="117"/>
        </w:numPr>
        <w:shd w:val="clear" w:color="auto" w:fill="FFFFFF"/>
        <w:spacing w:after="0" w:line="240" w:lineRule="auto"/>
        <w:ind w:hanging="96"/>
        <w:rPr>
          <w:lang w:eastAsia="nl-NL"/>
        </w:rPr>
      </w:pPr>
      <w:r w:rsidRPr="007F5FA6">
        <w:rPr>
          <w:lang w:eastAsia="nl-NL"/>
        </w:rPr>
        <w:t>Gebruik een password manager</w:t>
      </w:r>
    </w:p>
    <w:p w:rsidRPr="007F5FA6" w:rsidR="001801E2" w:rsidRDefault="001801E2" w14:paraId="52C1B31C" w14:textId="77777777">
      <w:pPr>
        <w:numPr>
          <w:ilvl w:val="0"/>
          <w:numId w:val="117"/>
        </w:numPr>
        <w:shd w:val="clear" w:color="auto" w:fill="FFFFFF"/>
        <w:spacing w:after="0" w:line="240" w:lineRule="auto"/>
        <w:ind w:hanging="96"/>
        <w:rPr>
          <w:lang w:eastAsia="nl-NL"/>
        </w:rPr>
      </w:pPr>
      <w:r w:rsidRPr="007F5FA6">
        <w:rPr>
          <w:lang w:eastAsia="nl-NL"/>
        </w:rPr>
        <w:t>Hergebruik wachtwoorden niet</w:t>
      </w:r>
    </w:p>
    <w:p w:rsidRPr="007F5FA6" w:rsidR="001801E2" w:rsidRDefault="001801E2" w14:paraId="6C010EF6" w14:textId="77777777">
      <w:pPr>
        <w:numPr>
          <w:ilvl w:val="0"/>
          <w:numId w:val="117"/>
        </w:numPr>
        <w:shd w:val="clear" w:color="auto" w:fill="FFFFFF"/>
        <w:spacing w:after="0" w:line="240" w:lineRule="auto"/>
        <w:ind w:hanging="96"/>
        <w:rPr>
          <w:lang w:eastAsia="nl-NL"/>
        </w:rPr>
      </w:pPr>
      <w:r w:rsidRPr="007F5FA6">
        <w:rPr>
          <w:lang w:eastAsia="nl-NL"/>
        </w:rPr>
        <w:t>Géén welkom123</w:t>
      </w:r>
    </w:p>
    <w:p w:rsidRPr="00A672EA" w:rsidR="001801E2" w:rsidP="001801E2" w:rsidRDefault="001801E2" w14:paraId="7FA7F2BE" w14:textId="77777777"/>
    <w:p w:rsidRPr="00A672EA" w:rsidR="001801E2" w:rsidP="00AD5E57" w:rsidRDefault="001801E2" w14:paraId="69185B22" w14:textId="77777777">
      <w:pPr>
        <w:pStyle w:val="H3Theorie"/>
      </w:pPr>
      <w:bookmarkStart w:name="_Toc157414058" w:id="85"/>
      <w:r w:rsidRPr="00A672EA">
        <w:t>Wachtwoorden opslaan</w:t>
      </w:r>
      <w:bookmarkEnd w:id="85"/>
    </w:p>
    <w:p w:rsidRPr="007F5FA6" w:rsidR="001801E2" w:rsidP="001801E2" w:rsidRDefault="001801E2" w14:paraId="666D07C8" w14:textId="77777777">
      <w:pPr>
        <w:shd w:val="clear" w:color="auto" w:fill="FFFFFF"/>
        <w:spacing w:after="0" w:line="240" w:lineRule="auto"/>
        <w:rPr>
          <w:lang w:eastAsia="nl-NL"/>
        </w:rPr>
      </w:pPr>
      <w:r w:rsidRPr="007F5FA6">
        <w:rPr>
          <w:lang w:eastAsia="nl-NL"/>
        </w:rPr>
        <w:t>Wachtwoorden zijn extreem gevoelige gegevens. We willen eigenlijk onder geen enkele omstandigheid dat het wachtwoord van een gebruiker beschikbaar is; zowel voor de beheerders van het systeem, als voor hackers.</w:t>
      </w:r>
    </w:p>
    <w:p w:rsidRPr="007F5FA6" w:rsidR="001801E2" w:rsidP="001801E2" w:rsidRDefault="001801E2" w14:paraId="7FD07B17" w14:textId="77777777">
      <w:pPr>
        <w:shd w:val="clear" w:color="auto" w:fill="FFFFFF"/>
        <w:spacing w:after="0" w:line="240" w:lineRule="auto"/>
        <w:rPr>
          <w:lang w:eastAsia="nl-NL"/>
        </w:rPr>
      </w:pPr>
    </w:p>
    <w:p w:rsidRPr="00A672EA" w:rsidR="001801E2" w:rsidP="001801E2" w:rsidRDefault="001801E2" w14:paraId="7C0F0FB9" w14:textId="77777777">
      <w:pPr>
        <w:shd w:val="clear" w:color="auto" w:fill="FFFFFF"/>
        <w:spacing w:after="0" w:line="240" w:lineRule="auto"/>
      </w:pPr>
      <w:r w:rsidRPr="007F5FA6">
        <w:rPr>
          <w:lang w:eastAsia="nl-NL"/>
        </w:rPr>
        <w:t>Het probleem is dan: hoe zorgen we er voor dat we niet het wachtwoord opslaan, maar toch weten dat een gebruiker het juiste wachtwoord invult?</w:t>
      </w:r>
    </w:p>
    <w:p w:rsidRPr="00A672EA" w:rsidR="001801E2" w:rsidP="001801E2" w:rsidRDefault="001801E2" w14:paraId="68DB1B79" w14:textId="77777777">
      <w:pPr>
        <w:shd w:val="clear" w:color="auto" w:fill="FFFFFF"/>
        <w:spacing w:after="0" w:line="240" w:lineRule="auto"/>
      </w:pPr>
    </w:p>
    <w:p w:rsidR="001801E2" w:rsidP="00AD5E57" w:rsidRDefault="001801E2" w14:paraId="38B9E71F" w14:textId="77777777">
      <w:pPr>
        <w:pStyle w:val="H3Theorie"/>
        <w:rPr>
          <w:lang w:val="en-US"/>
        </w:rPr>
      </w:pPr>
      <w:bookmarkStart w:name="_Toc157414059" w:id="86"/>
      <w:r w:rsidRPr="4AD414BE" w:rsidR="4AD414BE">
        <w:rPr>
          <w:lang w:val="en-US"/>
        </w:rPr>
        <w:t xml:space="preserve">Hashing </w:t>
      </w:r>
      <w:proofErr w:type="spellStart"/>
      <w:r w:rsidRPr="4AD414BE" w:rsidR="4AD414BE">
        <w:rPr>
          <w:lang w:val="en-US"/>
        </w:rPr>
        <w:t>functies</w:t>
      </w:r>
      <w:proofErr w:type="spellEnd"/>
      <w:bookmarkEnd w:id="86"/>
    </w:p>
    <w:p w:rsidR="4AD414BE" w:rsidP="4AD414BE" w:rsidRDefault="4AD414BE" w14:paraId="25B39EFD" w14:textId="7F9C447B">
      <w:pPr>
        <w:pStyle w:val="Standaard"/>
        <w:rPr>
          <w:rFonts w:ascii="Arial" w:hAnsi="Arial" w:eastAsia="Arial" w:cs="Arial"/>
          <w:noProof w:val="0"/>
          <w:sz w:val="20"/>
          <w:szCs w:val="20"/>
          <w:lang w:val="en-US"/>
        </w:rPr>
      </w:pPr>
      <w:hyperlink r:id="R8324c8856ae44f4a">
        <w:r w:rsidRPr="4AD414BE" w:rsidR="4AD414BE">
          <w:rPr>
            <w:rStyle w:val="Hyperlink"/>
            <w:rFonts w:ascii="Arial" w:hAnsi="Arial" w:eastAsia="Arial" w:cs="Arial"/>
            <w:noProof w:val="0"/>
            <w:sz w:val="20"/>
            <w:szCs w:val="20"/>
            <w:lang w:val="en-US"/>
          </w:rPr>
          <w:t>Hoe weet ik of mijn account is gehackt? | politie.nl</w:t>
        </w:r>
      </w:hyperlink>
    </w:p>
    <w:p w:rsidRPr="000C7464" w:rsidR="001801E2" w:rsidP="001801E2" w:rsidRDefault="00000000" w14:paraId="4EE454E5" w14:textId="77777777">
      <w:pPr>
        <w:rPr>
          <w:lang w:val="en-US"/>
        </w:rPr>
      </w:pPr>
      <w:hyperlink w:history="1" r:id="rId65">
        <w:r w:rsidRPr="000C7464" w:rsidR="001801E2">
          <w:rPr>
            <w:rStyle w:val="Hyperlink"/>
            <w:lang w:val="en-US"/>
          </w:rPr>
          <w:t>Passwords &amp; hash functions (Simply Explained) - YouTube</w:t>
        </w:r>
      </w:hyperlink>
    </w:p>
    <w:p w:rsidRPr="00A672EA" w:rsidR="001801E2" w:rsidP="001801E2" w:rsidRDefault="001801E2" w14:paraId="2899BDB8" w14:textId="77777777">
      <w:pPr>
        <w:rPr>
          <w:lang w:val="en-US"/>
        </w:rPr>
      </w:pPr>
    </w:p>
    <w:p w:rsidRPr="00A672EA" w:rsidR="001801E2" w:rsidP="001801E2" w:rsidRDefault="001801E2" w14:paraId="2D0FFE3B" w14:textId="77777777">
      <w:pPr>
        <w:jc w:val="center"/>
        <w:rPr>
          <w:b/>
          <w:bCs/>
          <w:i/>
          <w:iCs/>
          <w:lang w:val="en-US" w:eastAsia="nl-NL"/>
        </w:rPr>
      </w:pPr>
      <w:r w:rsidRPr="00A672EA">
        <w:rPr>
          <w:b/>
          <w:bCs/>
          <w:i/>
          <w:iCs/>
          <w:lang w:val="en-US" w:eastAsia="nl-NL"/>
        </w:rPr>
        <w:t>"A hash function is</w:t>
      </w:r>
    </w:p>
    <w:p w:rsidRPr="00A672EA" w:rsidR="001801E2" w:rsidP="001801E2" w:rsidRDefault="001801E2" w14:paraId="5998F4B9" w14:textId="77777777">
      <w:pPr>
        <w:jc w:val="center"/>
        <w:rPr>
          <w:b/>
          <w:bCs/>
          <w:i/>
          <w:iCs/>
          <w:lang w:val="en-US" w:eastAsia="nl-NL"/>
        </w:rPr>
      </w:pPr>
      <w:r w:rsidRPr="00A672EA">
        <w:rPr>
          <w:b/>
          <w:bCs/>
          <w:i/>
          <w:iCs/>
          <w:lang w:val="en-US" w:eastAsia="nl-NL"/>
        </w:rPr>
        <w:t>any function that can be used to map data of arbitrary size to fixed-size values."</w:t>
      </w:r>
    </w:p>
    <w:p w:rsidRPr="00AB41FE" w:rsidR="001801E2" w:rsidP="001801E2" w:rsidRDefault="001801E2" w14:paraId="5BF14E7F" w14:textId="77777777">
      <w:pPr>
        <w:rPr>
          <w:lang w:val="en-US"/>
        </w:rPr>
      </w:pPr>
    </w:p>
    <w:p w:rsidRPr="00AB41FE" w:rsidR="001801E2" w:rsidP="001801E2" w:rsidRDefault="001801E2" w14:paraId="535D508D" w14:textId="77777777">
      <w:pPr>
        <w:shd w:val="clear" w:color="auto" w:fill="FFFFFF"/>
        <w:spacing w:after="0" w:line="240" w:lineRule="auto"/>
        <w:rPr>
          <w:lang w:val="en-US" w:eastAsia="nl-NL"/>
        </w:rPr>
      </w:pPr>
      <w:r w:rsidRPr="00AB41FE">
        <w:rPr>
          <w:lang w:val="en-US" w:eastAsia="nl-NL"/>
        </w:rPr>
        <w:t>https://en.wikipedia.org/wiki/Hash_function</w:t>
      </w:r>
    </w:p>
    <w:p w:rsidRPr="00A672EA" w:rsidR="001801E2" w:rsidP="001801E2" w:rsidRDefault="001801E2" w14:paraId="3DE81913" w14:textId="77777777">
      <w:pPr>
        <w:shd w:val="clear" w:color="auto" w:fill="FFFFFF"/>
        <w:spacing w:after="0" w:line="240" w:lineRule="auto"/>
        <w:rPr>
          <w:lang w:val="en-US"/>
        </w:rPr>
      </w:pPr>
    </w:p>
    <w:p w:rsidRPr="007F5FA6" w:rsidR="001801E2" w:rsidP="001801E2" w:rsidRDefault="001801E2" w14:paraId="0C16BE4E" w14:textId="77777777">
      <w:pPr>
        <w:shd w:val="clear" w:color="auto" w:fill="FFFFFF"/>
        <w:spacing w:after="0" w:line="240" w:lineRule="auto"/>
        <w:rPr>
          <w:lang w:val="en-US" w:eastAsia="nl-NL"/>
        </w:rPr>
      </w:pPr>
    </w:p>
    <w:p w:rsidRPr="00A672EA" w:rsidR="001801E2" w:rsidP="001801E2" w:rsidRDefault="001801E2" w14:paraId="5F8F65FD" w14:textId="77777777">
      <w:r w:rsidRPr="00A672EA">
        <w:t>Specifiek kunnen we er met een hash-functie voor zorgen dat we van het wachtwoord een waarde kunnen maken die we niet terug kunnen herleiden tot een wachtwoord. Het is dus een functie die maar één kant op werkt.</w:t>
      </w:r>
    </w:p>
    <w:p w:rsidRPr="00A672EA" w:rsidR="001801E2" w:rsidP="001801E2" w:rsidRDefault="001801E2" w14:paraId="1B4888D5" w14:textId="77777777"/>
    <w:p w:rsidRPr="00AB41FE" w:rsidR="001801E2" w:rsidP="001801E2" w:rsidRDefault="001801E2" w14:paraId="48B618C3" w14:textId="77777777">
      <w:pPr>
        <w:shd w:val="clear" w:color="auto" w:fill="FFFFFF"/>
        <w:spacing w:after="0" w:line="240" w:lineRule="auto"/>
        <w:rPr>
          <w:lang w:eastAsia="nl-NL"/>
        </w:rPr>
      </w:pPr>
      <w:r w:rsidRPr="00AB41FE">
        <w:rPr>
          <w:lang w:eastAsia="nl-NL"/>
        </w:rPr>
        <w:t>Gelukkig hoeven we zelf geen hashing functies te schrijven, want die zijn al netjes bedacht en beschikbaar.</w:t>
      </w:r>
    </w:p>
    <w:p w:rsidRPr="00AB41FE" w:rsidR="001801E2" w:rsidP="001801E2" w:rsidRDefault="001801E2" w14:paraId="0CE0D253" w14:textId="77777777">
      <w:pPr>
        <w:shd w:val="clear" w:color="auto" w:fill="FFFFFF"/>
        <w:spacing w:after="0" w:line="240" w:lineRule="auto"/>
        <w:rPr>
          <w:lang w:eastAsia="nl-NL"/>
        </w:rPr>
      </w:pPr>
      <w:r w:rsidRPr="00AB41FE">
        <w:rPr>
          <w:lang w:eastAsia="nl-NL"/>
        </w:rPr>
        <w:t>Om wachtwoorden op te slaan gebruiken we typisch het SHA512 algoritme, maar er zijn meerdere beschikbaar.</w:t>
      </w:r>
    </w:p>
    <w:p w:rsidRPr="00AB41FE" w:rsidR="001801E2" w:rsidP="001801E2" w:rsidRDefault="001801E2" w14:paraId="27F179B1" w14:textId="77777777">
      <w:pPr>
        <w:shd w:val="clear" w:color="auto" w:fill="FFFFFF"/>
        <w:spacing w:after="0" w:line="240" w:lineRule="auto"/>
        <w:rPr>
          <w:lang w:eastAsia="nl-NL"/>
        </w:rPr>
      </w:pPr>
    </w:p>
    <w:p w:rsidR="001801E2" w:rsidP="001801E2" w:rsidRDefault="001801E2" w14:paraId="75D65656" w14:textId="77777777">
      <w:pPr>
        <w:shd w:val="clear" w:color="auto" w:fill="FFFFFF"/>
        <w:spacing w:after="0" w:line="240" w:lineRule="auto"/>
        <w:rPr>
          <w:lang w:eastAsia="nl-NL"/>
        </w:rPr>
      </w:pPr>
      <w:r w:rsidRPr="00AB41FE">
        <w:rPr>
          <w:lang w:eastAsia="nl-NL"/>
        </w:rPr>
        <w:t>We gebruiken in ieder geval niet MD5 om wachtwoorden op te slaan.</w:t>
      </w:r>
    </w:p>
    <w:p w:rsidRPr="00A672EA" w:rsidR="001801E2" w:rsidP="001801E2" w:rsidRDefault="001801E2" w14:paraId="3ABB15AE" w14:textId="77777777">
      <w:pPr>
        <w:shd w:val="clear" w:color="auto" w:fill="FFFFFF"/>
        <w:spacing w:after="0" w:line="240" w:lineRule="auto"/>
      </w:pPr>
    </w:p>
    <w:p w:rsidRPr="00A672EA" w:rsidR="001801E2" w:rsidP="00AD5E57" w:rsidRDefault="001801E2" w14:paraId="363B988A" w14:textId="77777777">
      <w:pPr>
        <w:pStyle w:val="H3Theorie"/>
      </w:pPr>
      <w:bookmarkStart w:name="_Toc157414060" w:id="87"/>
      <w:r w:rsidRPr="00A672EA">
        <w:t>Rainbow tables</w:t>
      </w:r>
      <w:bookmarkEnd w:id="87"/>
    </w:p>
    <w:p w:rsidRPr="00ED60B2" w:rsidR="001801E2" w:rsidP="001801E2" w:rsidRDefault="001801E2" w14:paraId="2757C84A" w14:textId="77777777">
      <w:pPr>
        <w:shd w:val="clear" w:color="auto" w:fill="FFFFFF"/>
        <w:spacing w:after="0" w:line="240" w:lineRule="auto"/>
        <w:rPr>
          <w:lang w:eastAsia="nl-NL"/>
        </w:rPr>
      </w:pPr>
      <w:r w:rsidRPr="00ED60B2">
        <w:rPr>
          <w:lang w:eastAsia="nl-NL"/>
        </w:rPr>
        <w:t>Hashing functies zijn dus niet omkeerbaar. Maar je kan wel van alle mogelijke inputs de hash berekenen en die dan later opzoeken. Dit gebeurt in zogenaamde Rainbow Tables.</w:t>
      </w:r>
    </w:p>
    <w:p w:rsidRPr="00ED60B2" w:rsidR="001801E2" w:rsidP="001801E2" w:rsidRDefault="001801E2" w14:paraId="6DAB96C5" w14:textId="77777777">
      <w:pPr>
        <w:shd w:val="clear" w:color="auto" w:fill="FFFFFF"/>
        <w:spacing w:after="0" w:line="240" w:lineRule="auto"/>
        <w:rPr>
          <w:lang w:eastAsia="nl-NL"/>
        </w:rPr>
      </w:pPr>
    </w:p>
    <w:p w:rsidRPr="00ED60B2" w:rsidR="001801E2" w:rsidP="001801E2" w:rsidRDefault="001801E2" w14:paraId="6AC4063D" w14:textId="77777777">
      <w:pPr>
        <w:shd w:val="clear" w:color="auto" w:fill="FFFFFF"/>
        <w:spacing w:after="0" w:line="240" w:lineRule="auto"/>
        <w:rPr>
          <w:lang w:eastAsia="nl-NL"/>
        </w:rPr>
      </w:pPr>
      <w:r w:rsidRPr="00ED60B2">
        <w:rPr>
          <w:lang w:eastAsia="nl-NL"/>
        </w:rPr>
        <w:t>Dit zijn tabellen waar voor bepaalde hash-functies de meest voorkomende wachtwoorden als hash zijn opgeslagen.</w:t>
      </w:r>
    </w:p>
    <w:p w:rsidRPr="00A672EA" w:rsidR="001801E2" w:rsidP="001801E2" w:rsidRDefault="001801E2" w14:paraId="7D3049F8" w14:textId="77777777">
      <w:pPr>
        <w:shd w:val="clear" w:color="auto" w:fill="FFFFFF"/>
        <w:spacing w:after="0" w:line="240" w:lineRule="auto"/>
      </w:pPr>
    </w:p>
    <w:p w:rsidRPr="00A672EA" w:rsidR="001801E2" w:rsidP="00AD5E57" w:rsidRDefault="001801E2" w14:paraId="409299F1" w14:textId="77777777">
      <w:pPr>
        <w:pStyle w:val="H3Theorie"/>
      </w:pPr>
      <w:bookmarkStart w:name="_Toc157414061" w:id="88"/>
      <w:r w:rsidRPr="00A672EA">
        <w:t>Rainbow tables &amp; salts</w:t>
      </w:r>
      <w:bookmarkEnd w:id="88"/>
    </w:p>
    <w:p w:rsidR="00835EA6" w:rsidP="001801E2" w:rsidRDefault="001801E2" w14:paraId="53288D4A" w14:textId="77777777">
      <w:pPr>
        <w:shd w:val="clear" w:color="auto" w:fill="FFFFFF"/>
        <w:spacing w:after="0" w:line="240" w:lineRule="auto"/>
        <w:rPr>
          <w:rFonts w:ascii="Open Sans" w:hAnsi="Open Sans" w:cs="Open Sans"/>
          <w:color w:val="333333"/>
        </w:rPr>
      </w:pPr>
      <w:r w:rsidRPr="00A672EA">
        <w:t>Naast een onbekend wachtwoord kiezen kun je je ook wapenen tegen rainbow tables met zogenaamde "salts". Een salt is een stukje tekst wat je voor of achter een wachtwoord plakt voordat het de hash-functie in gaat. Op die manier wordt het wachtwoord dus uniek aan jouw site of zelfs aan die gebruiker, en wordt het opzoeken in een rainbow table onmogelijk.</w:t>
      </w:r>
      <w:r w:rsidRPr="00835EA6" w:rsidR="00835EA6">
        <w:rPr>
          <w:rFonts w:ascii="Open Sans" w:hAnsi="Open Sans" w:cs="Open Sans"/>
          <w:color w:val="333333"/>
        </w:rPr>
        <w:t xml:space="preserve"> </w:t>
      </w:r>
    </w:p>
    <w:p w:rsidR="00835EA6" w:rsidP="001801E2" w:rsidRDefault="00835EA6" w14:paraId="55C12872" w14:textId="77777777">
      <w:pPr>
        <w:shd w:val="clear" w:color="auto" w:fill="FFFFFF"/>
        <w:spacing w:after="0" w:line="240" w:lineRule="auto"/>
        <w:rPr>
          <w:rFonts w:ascii="Open Sans" w:hAnsi="Open Sans" w:cs="Open Sans"/>
          <w:color w:val="333333"/>
        </w:rPr>
      </w:pPr>
    </w:p>
    <w:p w:rsidR="00835EA6" w:rsidP="00835EA6" w:rsidRDefault="00835EA6" w14:paraId="6E399213" w14:textId="77777777">
      <w:pPr>
        <w:pStyle w:val="H3Theorie"/>
      </w:pPr>
      <w:r>
        <w:t>Hashing</w:t>
      </w:r>
    </w:p>
    <w:p w:rsidR="001801E2" w:rsidP="00835EA6" w:rsidRDefault="00835EA6" w14:paraId="31A5DBFD" w14:textId="77777777">
      <w:r>
        <w:t>Hashing is het omzetten van een string naar een ‘hash’, zonder dat die ooit teruggedraait kan worden. Het is dus anders dan encryptie, want bij encryptie kun je nog ‘decrypten’. Bij een hash kan dat niet</w:t>
      </w:r>
    </w:p>
    <w:p w:rsidR="00835EA6" w:rsidP="00835EA6" w:rsidRDefault="00835EA6" w14:paraId="42F540C4" w14:textId="77777777">
      <w:pPr>
        <w:pStyle w:val="Normaalweb"/>
        <w:pBdr>
          <w:top w:val="single" w:color="ECECEC" w:sz="6" w:space="0"/>
          <w:left w:val="single" w:color="ECECEC" w:sz="6" w:space="0"/>
          <w:bottom w:val="single" w:color="ECECEC" w:sz="6" w:space="0"/>
          <w:right w:val="single" w:color="ECECEC" w:sz="6" w:space="0"/>
        </w:pBdr>
        <w:spacing w:before="0" w:beforeAutospacing="0" w:after="120" w:afterAutospacing="0"/>
        <w:ind w:left="720"/>
        <w:rPr>
          <w:rFonts w:ascii="Open Sans" w:hAnsi="Open Sans" w:cs="Open Sans"/>
          <w:color w:val="333333"/>
        </w:rPr>
      </w:pPr>
      <w:r>
        <w:rPr>
          <w:rStyle w:val="Nadruk"/>
          <w:rFonts w:ascii="Open Sans" w:hAnsi="Open Sans" w:cs="Open Sans"/>
          <w:color w:val="333333"/>
        </w:rPr>
        <w:t>Voorbeeld: Het hashing algortime SHA512 zet de tekst “test” altijd om naar: “ee26b0dd4af7e749aa1a8ee3c10ae9923f618980772e473f8819a5d4940e0db27ac185f8a0e1d5f84f88bc887fd67b143732c304cc5fa9ad8e6f57f50028a8ff”</w:t>
      </w:r>
    </w:p>
    <w:p w:rsidR="00835EA6" w:rsidP="00835EA6" w:rsidRDefault="00835EA6" w14:paraId="55C28076" w14:textId="77777777">
      <w:r>
        <w:t>We gebruiken hashing vaak bij het opslaan van wachtwoorden. Want op die manier kan (als onze database gehackt wordt) niet zomaar achterhaald worden wat de wachtwoorden zijn van alle gebruikers</w:t>
      </w:r>
    </w:p>
    <w:p w:rsidR="00835EA6" w:rsidP="00835EA6" w:rsidRDefault="00835EA6" w14:paraId="21C6FFDE" w14:textId="77777777">
      <w:r>
        <w:t>Om een idee te krijgen hoe hashing werkt gebruiken we in dit voorbeeld in plaats van wachtwoorden getallen:</w:t>
      </w:r>
    </w:p>
    <w:tbl>
      <w:tblPr>
        <w:tblpPr w:leftFromText="141" w:rightFromText="141" w:vertAnchor="text" w:horzAnchor="margin" w:tblpXSpec="center" w:tblpY="19"/>
        <w:tblW w:w="8233" w:type="dxa"/>
        <w:tblCellSpacing w:w="6" w:type="dxa"/>
        <w:tblBorders>
          <w:top w:val="outset" w:color="auto" w:sz="6" w:space="0"/>
          <w:left w:val="outset" w:color="auto" w:sz="6" w:space="0"/>
          <w:bottom w:val="outset" w:color="auto" w:sz="6" w:space="0"/>
          <w:right w:val="outset" w:color="auto" w:sz="6" w:space="0"/>
        </w:tblBorders>
        <w:tblCellMar>
          <w:top w:w="12" w:type="dxa"/>
          <w:left w:w="12" w:type="dxa"/>
          <w:bottom w:w="12" w:type="dxa"/>
          <w:right w:w="12" w:type="dxa"/>
        </w:tblCellMar>
        <w:tblLook w:val="04A0" w:firstRow="1" w:lastRow="0" w:firstColumn="1" w:lastColumn="0" w:noHBand="0" w:noVBand="1"/>
      </w:tblPr>
      <w:tblGrid>
        <w:gridCol w:w="8233"/>
      </w:tblGrid>
      <w:tr w:rsidR="00835EA6" w:rsidTr="00835EA6" w14:paraId="4DE727FF" w14:textId="77777777">
        <w:trPr>
          <w:trHeight w:val="1765"/>
          <w:tblCellSpacing w:w="6" w:type="dxa"/>
        </w:trPr>
        <w:tc>
          <w:tcPr>
            <w:tcW w:w="0" w:type="auto"/>
            <w:tcBorders>
              <w:top w:val="outset" w:color="auto" w:sz="6" w:space="0"/>
              <w:left w:val="outset" w:color="auto" w:sz="6" w:space="0"/>
              <w:bottom w:val="outset" w:color="auto" w:sz="6" w:space="0"/>
              <w:right w:val="outset" w:color="auto" w:sz="6" w:space="0"/>
            </w:tcBorders>
            <w:vAlign w:val="center"/>
            <w:hideMark/>
          </w:tcPr>
          <w:p w:rsidR="00835EA6" w:rsidP="00835EA6" w:rsidRDefault="00835EA6" w14:paraId="6A52A8AF" w14:textId="77777777">
            <w:pPr>
              <w:numPr>
                <w:ilvl w:val="1"/>
                <w:numId w:val="123"/>
              </w:numPr>
              <w:spacing w:before="100" w:beforeAutospacing="1" w:after="100" w:afterAutospacing="1" w:line="240" w:lineRule="auto"/>
              <w:ind w:left="720"/>
            </w:pPr>
            <w:r>
              <w:rPr>
                <w:u w:val="single"/>
              </w:rPr>
              <w:t>Alice</w:t>
            </w:r>
            <w:r>
              <w:t> krijgt zo drie getallen van iemand </w:t>
            </w:r>
            <w:r>
              <w:rPr>
                <w:rStyle w:val="Zwaar"/>
              </w:rPr>
              <w:t>(input)</w:t>
            </w:r>
            <w:r>
              <w:t>. Ze zal die getallen vermenigvuldigen met elkaar </w:t>
            </w:r>
            <w:r>
              <w:rPr>
                <w:rStyle w:val="Zwaar"/>
              </w:rPr>
              <w:t>(dit is het hashing algoritme)</w:t>
            </w:r>
          </w:p>
          <w:p w:rsidR="00835EA6" w:rsidP="00835EA6" w:rsidRDefault="00835EA6" w14:paraId="001E34E5" w14:textId="77777777">
            <w:pPr>
              <w:numPr>
                <w:ilvl w:val="1"/>
                <w:numId w:val="123"/>
              </w:numPr>
              <w:spacing w:before="100" w:beforeAutospacing="1" w:after="100" w:afterAutospacing="1" w:line="240" w:lineRule="auto"/>
              <w:ind w:left="720"/>
            </w:pPr>
            <w:r>
              <w:rPr>
                <w:u w:val="single"/>
              </w:rPr>
              <w:t>Bob</w:t>
            </w:r>
            <w:r>
              <w:t> geeft </w:t>
            </w:r>
            <w:r>
              <w:rPr>
                <w:u w:val="single"/>
              </w:rPr>
              <w:t>Alice</w:t>
            </w:r>
            <w:r>
              <w:t> de getallen: 91, 33 en 2 </w:t>
            </w:r>
            <w:r>
              <w:rPr>
                <w:rStyle w:val="Zwaar"/>
              </w:rPr>
              <w:t>(input)</w:t>
            </w:r>
          </w:p>
          <w:p w:rsidR="00835EA6" w:rsidP="00835EA6" w:rsidRDefault="00835EA6" w14:paraId="21DFD736" w14:textId="77777777">
            <w:pPr>
              <w:numPr>
                <w:ilvl w:val="1"/>
                <w:numId w:val="123"/>
              </w:numPr>
              <w:spacing w:before="100" w:beforeAutospacing="1" w:after="100" w:afterAutospacing="1" w:line="240" w:lineRule="auto"/>
              <w:ind w:left="720"/>
            </w:pPr>
            <w:r>
              <w:rPr>
                <w:u w:val="single"/>
              </w:rPr>
              <w:t>Alice</w:t>
            </w:r>
            <w:r>
              <w:t> geeft haar antwoord 91 * 33 * 2 = 6006 </w:t>
            </w:r>
            <w:r>
              <w:rPr>
                <w:rStyle w:val="Zwaar"/>
              </w:rPr>
              <w:t>(dit is de hash)</w:t>
            </w:r>
          </w:p>
          <w:p w:rsidR="00835EA6" w:rsidP="00835EA6" w:rsidRDefault="00835EA6" w14:paraId="234FF7EE" w14:textId="77777777">
            <w:pPr>
              <w:numPr>
                <w:ilvl w:val="1"/>
                <w:numId w:val="123"/>
              </w:numPr>
              <w:spacing w:before="100" w:beforeAutospacing="1" w:after="100" w:afterAutospacing="1" w:line="240" w:lineRule="auto"/>
              <w:ind w:left="720"/>
            </w:pPr>
            <w:r>
              <w:t>Stel dat </w:t>
            </w:r>
            <w:r>
              <w:rPr>
                <w:u w:val="single"/>
              </w:rPr>
              <w:t>Mallory</w:t>
            </w:r>
            <w:r>
              <w:t> alleen de hash ziet: 6006, kan hij dan uitvinden welke drie getallen precies de input waren?</w:t>
            </w:r>
          </w:p>
        </w:tc>
      </w:tr>
    </w:tbl>
    <w:p w:rsidR="00835EA6" w:rsidP="00835EA6" w:rsidRDefault="00835EA6" w14:paraId="37F646DE" w14:textId="77777777"/>
    <w:p w:rsidR="00835EA6" w:rsidP="00835EA6" w:rsidRDefault="00835EA6" w14:paraId="7E097555" w14:textId="77777777"/>
    <w:p w:rsidR="00835EA6" w:rsidP="00835EA6" w:rsidRDefault="00835EA6" w14:paraId="4BE7310B" w14:textId="77777777"/>
    <w:p w:rsidR="00835EA6" w:rsidP="00835EA6" w:rsidRDefault="00835EA6" w14:paraId="7F5153E0" w14:textId="77777777"/>
    <w:p w:rsidR="00835EA6" w:rsidP="00835EA6" w:rsidRDefault="00835EA6" w14:paraId="6E0BB341" w14:textId="77777777"/>
    <w:p w:rsidR="00835EA6" w:rsidP="00835EA6" w:rsidRDefault="00835EA6" w14:paraId="51E8C09E" w14:textId="77777777"/>
    <w:p w:rsidR="00835EA6" w:rsidP="00835EA6" w:rsidRDefault="00835EA6" w14:paraId="69325EEA" w14:textId="77777777">
      <w:pPr>
        <w:rPr>
          <w:rFonts w:ascii="Open Sans" w:hAnsi="Open Sans" w:cs="Open Sans"/>
          <w:color w:val="333333"/>
        </w:rPr>
      </w:pPr>
      <w:r>
        <w:t>Bij hashing kan het gebeuren dat verschillende inputs tot dezelfde hash leiden (91 * 33 * 2 = 6006, maar ook 143 * 3 * 14 = 6006, etc...). Dit heet een ‘hash collision’, letterlijk vertaald een botsting tussen hashes</w:t>
      </w:r>
      <w:r w:rsidRPr="00835EA6">
        <w:rPr>
          <w:rFonts w:ascii="Open Sans" w:hAnsi="Open Sans" w:cs="Open Sans"/>
          <w:color w:val="333333"/>
        </w:rPr>
        <w:t xml:space="preserve"> </w:t>
      </w:r>
    </w:p>
    <w:p w:rsidR="00835EA6" w:rsidP="00835EA6" w:rsidRDefault="00835EA6" w14:paraId="4C7017F7" w14:textId="77777777">
      <w:r>
        <w:t>Voor het opslaan van wachtworden wordt naast hashen vaak ook een willekeurige ‘salt’ toegevoegd voordat de hashing plaatsvindt. Ook herhaalt een hash algoritme vaak het hashen een aantal iteraties. Daarmee wordt de hash, dus meerdere keren gehasht.</w:t>
      </w:r>
    </w:p>
    <w:p w:rsidRPr="00835EA6" w:rsidR="00835EA6" w:rsidP="00835EA6" w:rsidRDefault="00835EA6" w14:paraId="03543A39" w14:textId="77777777">
      <w:r w:rsidRPr="00835EA6">
        <w:t xml:space="preserve">Alleen </w:t>
      </w:r>
      <w:r w:rsidRPr="00835EA6">
        <w:rPr>
          <w:b/>
          <w:bCs/>
        </w:rPr>
        <w:t>hashen</w:t>
      </w:r>
      <w:r w:rsidRPr="00835EA6">
        <w:t>: hashedPassword = SHA512(“wachtwoord”)</w:t>
      </w:r>
    </w:p>
    <w:p w:rsidRPr="00DB453E" w:rsidR="00835EA6" w:rsidP="00835EA6" w:rsidRDefault="00835EA6" w14:paraId="514A47DD" w14:textId="77777777">
      <w:pPr>
        <w:ind w:left="567" w:right="984"/>
        <w:rPr>
          <w:rFonts w:ascii="Open Sans" w:hAnsi="Open Sans" w:cs="Open Sans"/>
          <w:color w:val="333333"/>
          <w:lang w:val="en-US"/>
        </w:rPr>
      </w:pPr>
      <w:r w:rsidRPr="00745EB2">
        <w:rPr>
          <w:lang w:val="en-US"/>
        </w:rPr>
        <w:t>Hash: 1a43a304a70b9eb55a53791692d487f75196379de975d4a22e5141b31d9c3652eb6ccc279a4401cdf879301e7fc7525d831a9d70bff3ccfe600be4013b68971f</w:t>
      </w:r>
    </w:p>
    <w:p w:rsidRPr="00745EB2" w:rsidR="00835EA6" w:rsidP="00835EA6" w:rsidRDefault="00835EA6" w14:paraId="29B3DB1B" w14:textId="77777777">
      <w:pPr>
        <w:pStyle w:val="Normaalweb"/>
        <w:rPr>
          <w:lang w:val="en-US"/>
        </w:rPr>
      </w:pPr>
      <w:r w:rsidRPr="00745EB2">
        <w:rPr>
          <w:lang w:val="en-US"/>
        </w:rPr>
        <w:t xml:space="preserve">Ook met </w:t>
      </w:r>
      <w:r w:rsidRPr="00745EB2">
        <w:rPr>
          <w:b/>
          <w:bCs/>
          <w:lang w:val="en-US"/>
        </w:rPr>
        <w:t>salt</w:t>
      </w:r>
      <w:r w:rsidRPr="00745EB2">
        <w:rPr>
          <w:lang w:val="en-US"/>
        </w:rPr>
        <w:t>: hashedPassword = SHA512(“wachtwoord” + “12jrnhsfm”)</w:t>
      </w:r>
    </w:p>
    <w:p w:rsidRPr="00745EB2" w:rsidR="00835EA6" w:rsidP="00835EA6" w:rsidRDefault="00835EA6" w14:paraId="73E961EA" w14:textId="77777777">
      <w:pPr>
        <w:pStyle w:val="Normaalweb"/>
        <w:ind w:left="567"/>
        <w:rPr>
          <w:lang w:val="en-US"/>
        </w:rPr>
      </w:pPr>
      <w:r w:rsidRPr="00745EB2">
        <w:rPr>
          <w:lang w:val="en-US"/>
        </w:rPr>
        <w:t>Hash: 9a1596c80801b0f3a0517f025bb93bddf98e849d1057f40480450521db82d84c10dea5dbb502758b9245508bf73f76150a9c351314d90befc992403f29da7798</w:t>
      </w:r>
    </w:p>
    <w:p w:rsidRPr="00745EB2" w:rsidR="00835EA6" w:rsidP="00835EA6" w:rsidRDefault="00835EA6" w14:paraId="5B5E364F" w14:textId="77777777">
      <w:pPr>
        <w:pStyle w:val="Normaalweb"/>
        <w:rPr>
          <w:b/>
          <w:bCs/>
          <w:lang w:val="en-US"/>
        </w:rPr>
      </w:pPr>
      <w:r w:rsidRPr="00745EB2">
        <w:rPr>
          <w:b/>
          <w:bCs/>
          <w:lang w:val="en-US"/>
        </w:rPr>
        <w:t>Met 10,000 iteraties:</w:t>
      </w:r>
    </w:p>
    <w:p w:rsidRPr="00745EB2" w:rsidR="00835EA6" w:rsidP="00835EA6" w:rsidRDefault="00835EA6" w14:paraId="4856488B" w14:textId="77777777">
      <w:pPr>
        <w:pStyle w:val="Normaalweb"/>
        <w:spacing w:before="0" w:beforeAutospacing="0" w:after="0" w:afterAutospacing="0"/>
        <w:ind w:left="567"/>
        <w:rPr>
          <w:lang w:val="en-US"/>
        </w:rPr>
      </w:pPr>
      <w:r w:rsidRPr="00745EB2">
        <w:rPr>
          <w:lang w:val="en-US"/>
        </w:rPr>
        <w:t>hashedPassword = SHA512(“wachtwoord” + “12jrnhsfm”)</w:t>
      </w:r>
    </w:p>
    <w:p w:rsidRPr="00745EB2" w:rsidR="00835EA6" w:rsidP="00835EA6" w:rsidRDefault="00835EA6" w14:paraId="3129E027" w14:textId="77777777">
      <w:pPr>
        <w:pStyle w:val="Normaalweb"/>
        <w:spacing w:before="0" w:beforeAutospacing="0" w:after="0" w:afterAutospacing="0"/>
        <w:ind w:left="567"/>
        <w:rPr>
          <w:lang w:val="en-US"/>
        </w:rPr>
      </w:pPr>
      <w:r w:rsidRPr="00745EB2">
        <w:rPr>
          <w:lang w:val="en-US"/>
        </w:rPr>
        <w:t>for (i = 0; i &lt; 9999; i++) {</w:t>
      </w:r>
    </w:p>
    <w:p w:rsidRPr="00745EB2" w:rsidR="00835EA6" w:rsidP="00835EA6" w:rsidRDefault="00835EA6" w14:paraId="2E8901F9" w14:textId="77777777">
      <w:pPr>
        <w:pStyle w:val="Normaalweb"/>
        <w:spacing w:before="0" w:beforeAutospacing="0" w:after="0" w:afterAutospacing="0"/>
        <w:ind w:left="567"/>
        <w:rPr>
          <w:lang w:val="en-US"/>
        </w:rPr>
      </w:pPr>
      <w:r w:rsidRPr="00745EB2">
        <w:rPr>
          <w:lang w:val="en-US"/>
        </w:rPr>
        <w:t>   hashedPassword = SHA512(hashedPassword);</w:t>
      </w:r>
    </w:p>
    <w:p w:rsidRPr="00835EA6" w:rsidR="00835EA6" w:rsidP="00835EA6" w:rsidRDefault="00835EA6" w14:paraId="591D8413" w14:textId="77777777">
      <w:pPr>
        <w:pStyle w:val="Normaalweb"/>
        <w:spacing w:before="0" w:beforeAutospacing="0" w:after="0" w:afterAutospacing="0"/>
        <w:ind w:left="567"/>
      </w:pPr>
      <w:r w:rsidRPr="00835EA6">
        <w:t>}</w:t>
      </w:r>
    </w:p>
    <w:p w:rsidRPr="00A672EA" w:rsidR="00835EA6" w:rsidP="00835EA6" w:rsidRDefault="00835EA6" w14:paraId="5C60A5D7" w14:textId="77777777"/>
    <w:p w:rsidRPr="00835EA6" w:rsidR="001801E2" w:rsidP="00835EA6" w:rsidRDefault="001801E2" w14:paraId="02C71A40" w14:textId="77777777">
      <w:pPr>
        <w:pStyle w:val="Kop3-theorie"/>
        <w:rPr>
          <w:rFonts w:ascii="Arial" w:hAnsi="Arial"/>
          <w:color w:val="auto"/>
        </w:rPr>
      </w:pPr>
      <w:bookmarkStart w:name="_Toc157414062" w:id="89"/>
      <w:r>
        <w:t>Waarom een salt en waarom meerdere keren hashen?</w:t>
      </w:r>
      <w:bookmarkEnd w:id="89"/>
    </w:p>
    <w:p w:rsidR="001801E2" w:rsidP="00835EA6" w:rsidRDefault="001801E2" w14:paraId="2B46C75E" w14:textId="77777777">
      <w:pPr>
        <w:rPr>
          <w:color w:val="333333"/>
        </w:rPr>
      </w:pPr>
      <w:r>
        <w:rPr>
          <w:color w:val="333333"/>
        </w:rPr>
        <w:t>Stel je voor dat we geen Salt gebruiken en maar 1x hashen met sha512. Je kunt deze website gebruiken om een sha512 hash te maken: </w:t>
      </w:r>
      <w:hyperlink w:tgtFrame="_blank" w:history="1" r:id="rId66">
        <w:r>
          <w:rPr>
            <w:rStyle w:val="Hyperlink"/>
            <w:rFonts w:ascii="Open Sans" w:hAnsi="Open Sans" w:cs="Open Sans"/>
            <w:color w:val="0055B0"/>
          </w:rPr>
          <w:t>https://emn178.github.io/online-tools/sha512.html</w:t>
        </w:r>
      </w:hyperlink>
    </w:p>
    <w:p w:rsidR="001801E2" w:rsidP="00835EA6" w:rsidRDefault="001801E2" w14:paraId="555B2AE1" w14:textId="77777777">
      <w:pPr>
        <w:rPr>
          <w:color w:val="333333"/>
        </w:rPr>
      </w:pPr>
      <w:r>
        <w:rPr>
          <w:color w:val="333333"/>
        </w:rPr>
        <w:t>Maak hashes met deze tool voor al deze wachtwoorden:</w:t>
      </w:r>
    </w:p>
    <w:tbl>
      <w:tblPr>
        <w:tblW w:w="18735" w:type="dxa"/>
        <w:tblCellSpacing w:w="6" w:type="dxa"/>
        <w:tblInd w:w="720" w:type="dxa"/>
        <w:tblBorders>
          <w:top w:val="outset" w:color="auto" w:sz="6" w:space="0"/>
          <w:left w:val="outset" w:color="auto" w:sz="6" w:space="0"/>
          <w:bottom w:val="outset" w:color="auto" w:sz="6" w:space="0"/>
          <w:right w:val="outset" w:color="auto" w:sz="6" w:space="0"/>
        </w:tblBorders>
        <w:tblCellMar>
          <w:top w:w="12" w:type="dxa"/>
          <w:left w:w="12" w:type="dxa"/>
          <w:bottom w:w="12" w:type="dxa"/>
          <w:right w:w="12" w:type="dxa"/>
        </w:tblCellMar>
        <w:tblLook w:val="04A0" w:firstRow="1" w:lastRow="0" w:firstColumn="1" w:lastColumn="0" w:noHBand="0" w:noVBand="1"/>
      </w:tblPr>
      <w:tblGrid>
        <w:gridCol w:w="1478"/>
        <w:gridCol w:w="17257"/>
      </w:tblGrid>
      <w:tr w:rsidR="001801E2" w:rsidTr="002B34A2" w14:paraId="3AEBAB62" w14:textId="77777777">
        <w:trPr>
          <w:tblCellSpacing w:w="6" w:type="dxa"/>
        </w:trPr>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2588E064" w14:textId="77777777">
            <w:pPr>
              <w:rPr>
                <w:rFonts w:ascii="Times New Roman" w:hAnsi="Times New Roman" w:cs="Times New Roman"/>
              </w:rPr>
            </w:pPr>
            <w:r>
              <w:t>Wachtwoord</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0F153053" w14:textId="77777777">
            <w:r>
              <w:t>Hash</w:t>
            </w:r>
          </w:p>
        </w:tc>
      </w:tr>
      <w:tr w:rsidR="001801E2" w:rsidTr="002B34A2" w14:paraId="574F362C" w14:textId="77777777">
        <w:trPr>
          <w:tblCellSpacing w:w="6" w:type="dxa"/>
        </w:trPr>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7E1A9029" w14:textId="77777777">
            <w:r>
              <w:t>password</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5C19729F" w14:textId="77777777">
            <w:r>
              <w:t>b109f3bbbc244eb82441917ed06d618b9008dd09b3befd1b5e07394c706a8bb980b1d7785e5976ec049b46df5f1326af5a2ea6d103fd07c95385ffab0cacbc86</w:t>
            </w:r>
          </w:p>
        </w:tc>
      </w:tr>
      <w:tr w:rsidR="001801E2" w:rsidTr="002B34A2" w14:paraId="42B6D456" w14:textId="77777777">
        <w:trPr>
          <w:tblCellSpacing w:w="6" w:type="dxa"/>
        </w:trPr>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14DE0BDB" w14:textId="77777777">
            <w:r>
              <w:t>123456</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25798A2E" w14:textId="77777777">
            <w:r>
              <w:t>...</w:t>
            </w:r>
          </w:p>
        </w:tc>
      </w:tr>
      <w:tr w:rsidR="001801E2" w:rsidTr="002B34A2" w14:paraId="19CDB575" w14:textId="77777777">
        <w:trPr>
          <w:tblCellSpacing w:w="6" w:type="dxa"/>
        </w:trPr>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7AFCC7F9" w14:textId="77777777">
            <w:r>
              <w:t>qwerty</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4E908867" w14:textId="77777777">
            <w:r>
              <w:t>...</w:t>
            </w:r>
          </w:p>
        </w:tc>
      </w:tr>
      <w:tr w:rsidR="001801E2" w:rsidTr="002B34A2" w14:paraId="73C4CD3E" w14:textId="77777777">
        <w:trPr>
          <w:tblCellSpacing w:w="6" w:type="dxa"/>
        </w:trPr>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03B6FB69" w14:textId="77777777">
            <w:r>
              <w:t>welkom</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1DD79D93" w14:textId="77777777">
            <w:r>
              <w:t>...</w:t>
            </w:r>
          </w:p>
        </w:tc>
      </w:tr>
    </w:tbl>
    <w:p w:rsidR="001801E2" w:rsidP="00835EA6" w:rsidRDefault="001801E2" w14:paraId="6002B03E" w14:textId="77777777">
      <w:pPr>
        <w:rPr>
          <w:color w:val="333333"/>
        </w:rPr>
      </w:pPr>
      <w:r>
        <w:rPr>
          <w:color w:val="333333"/>
        </w:rPr>
        <w:t> </w:t>
      </w:r>
    </w:p>
    <w:p w:rsidR="001801E2" w:rsidP="00835EA6" w:rsidRDefault="001801E2" w14:paraId="623029F1" w14:textId="77777777">
      <w:pPr>
        <w:rPr>
          <w:color w:val="333333"/>
        </w:rPr>
      </w:pPr>
      <w:r>
        <w:rPr>
          <w:color w:val="333333"/>
        </w:rPr>
        <w:t>Als we een computerscript schrijven dat alle mogelijke combinaties van letters en cijfers langsgaat, die hasht en dat opslaat in een database, dan hebben we een goudmijn. Daarmee kunnen we namelijk makkelijk opzoeken welke hash bij welk wachtwoord hoort. Daarmee “decrypten” we niet, maar zoeken de hash op in een zogenaamde </w:t>
      </w:r>
      <w:hyperlink w:tgtFrame="_blank" w:history="1" r:id="rId67">
        <w:r>
          <w:rPr>
            <w:rStyle w:val="Hyperlink"/>
            <w:rFonts w:ascii="Open Sans" w:hAnsi="Open Sans" w:cs="Open Sans"/>
            <w:color w:val="0055B0"/>
          </w:rPr>
          <w:t>Rainbow Table</w:t>
        </w:r>
      </w:hyperlink>
      <w:r>
        <w:rPr>
          <w:color w:val="333333"/>
        </w:rPr>
        <w:t>.</w:t>
      </w:r>
    </w:p>
    <w:p w:rsidR="001801E2" w:rsidP="00835EA6" w:rsidRDefault="001801E2" w14:paraId="6CC5E035" w14:textId="77777777">
      <w:pPr>
        <w:rPr>
          <w:color w:val="333333"/>
        </w:rPr>
      </w:pPr>
      <w:r>
        <w:rPr>
          <w:color w:val="333333"/>
        </w:rPr>
        <w:t>Om dat moeilijker te maken wordt ook een Salt toegevoegd en wordt meerdere keren gehasht, daarmee wordt het aantal mogelijke hashes zo groot, dat het onrealistisch is om die allemaal vooraf te berekenen.</w:t>
      </w:r>
    </w:p>
    <w:p w:rsidRPr="00835EA6" w:rsidR="001801E2" w:rsidP="00835EA6" w:rsidRDefault="001801E2" w14:paraId="7E375367" w14:textId="77777777">
      <w:r w:rsidRPr="00835EA6">
        <w:t>Bij deze een overzicht van het aantal verschillende mogelijkheden voor wachtwoorden van 8 karakters, ervanuitgaande dat SHA512 0,001 milliseconde duurt om uit te rekenen. Het dakje (^) betekent hieronder machtsverheffen (2^4 == 2*2*2*2):</w:t>
      </w:r>
    </w:p>
    <w:tbl>
      <w:tblPr>
        <w:tblW w:w="10260" w:type="dxa"/>
        <w:tblCellSpacing w:w="6" w:type="dxa"/>
        <w:tblInd w:w="720" w:type="dxa"/>
        <w:tblBorders>
          <w:top w:val="outset" w:color="auto" w:sz="6" w:space="0"/>
          <w:left w:val="outset" w:color="auto" w:sz="6" w:space="0"/>
          <w:bottom w:val="outset" w:color="auto" w:sz="6" w:space="0"/>
          <w:right w:val="outset" w:color="auto" w:sz="6" w:space="0"/>
        </w:tblBorders>
        <w:tblCellMar>
          <w:top w:w="12" w:type="dxa"/>
          <w:left w:w="12" w:type="dxa"/>
          <w:bottom w:w="12" w:type="dxa"/>
          <w:right w:w="12" w:type="dxa"/>
        </w:tblCellMar>
        <w:tblLook w:val="04A0" w:firstRow="1" w:lastRow="0" w:firstColumn="1" w:lastColumn="0" w:noHBand="0" w:noVBand="1"/>
      </w:tblPr>
      <w:tblGrid>
        <w:gridCol w:w="5201"/>
        <w:gridCol w:w="1749"/>
        <w:gridCol w:w="2104"/>
        <w:gridCol w:w="1206"/>
      </w:tblGrid>
      <w:tr w:rsidR="001801E2" w:rsidTr="002B34A2" w14:paraId="4D3A3D76" w14:textId="77777777">
        <w:trPr>
          <w:tblCellSpacing w:w="6" w:type="dxa"/>
        </w:trPr>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2B8783E4" w14:textId="77777777">
            <w:pPr>
              <w:rPr>
                <w:rFonts w:ascii="Times New Roman" w:hAnsi="Times New Roman" w:cs="Times New Roman"/>
              </w:rPr>
            </w:pPr>
            <w:r>
              <w:t>Mogelijke letters en aantal iteraties</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08DB83D8" w14:textId="77777777">
            <w:r>
              <w:t>Rekensom</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685DA9EB" w14:textId="77777777">
            <w:r>
              <w:t>Aantal mogelijkheden</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6C4C7BE7" w14:textId="77777777">
            <w:r>
              <w:t>Duur</w:t>
            </w:r>
          </w:p>
        </w:tc>
      </w:tr>
      <w:tr w:rsidR="001801E2" w:rsidTr="002B34A2" w14:paraId="68CF2DFE" w14:textId="77777777">
        <w:trPr>
          <w:tblCellSpacing w:w="6" w:type="dxa"/>
        </w:trPr>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4E54AB1D" w14:textId="77777777">
            <w:r>
              <w:t>A-Z (26 hoofdletters) en a-z (26 kleine letters)</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213549CF" w14:textId="77777777">
            <w:r>
              <w:t>(26+26)^8</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145D4E9D" w14:textId="77777777">
            <w:r>
              <w:t>53459729000000</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5A9D8A4A" w14:textId="77777777">
            <w:r>
              <w:t>~1694 jaar</w:t>
            </w:r>
          </w:p>
        </w:tc>
      </w:tr>
      <w:tr w:rsidR="001801E2" w:rsidTr="002B34A2" w14:paraId="093BB21D" w14:textId="77777777">
        <w:trPr>
          <w:tblCellSpacing w:w="6" w:type="dxa"/>
        </w:trPr>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6F2465CD" w14:textId="77777777">
            <w:r>
              <w:t>A-Z en a-z en alle cijfers (10) en !@#$%^&amp;*()_+-= (14)</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62626554" w14:textId="77777777">
            <w:r>
              <w:t>(26+26+10+14)^8</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73D62B18" w14:textId="77777777">
            <w:r>
              <w:t>1113034800000000</w:t>
            </w:r>
          </w:p>
        </w:tc>
        <w:tc>
          <w:tcPr>
            <w:tcW w:w="0" w:type="auto"/>
            <w:tcBorders>
              <w:top w:val="outset" w:color="auto" w:sz="6" w:space="0"/>
              <w:left w:val="outset" w:color="auto" w:sz="6" w:space="0"/>
              <w:bottom w:val="outset" w:color="auto" w:sz="6" w:space="0"/>
              <w:right w:val="outset" w:color="auto" w:sz="6" w:space="0"/>
            </w:tcBorders>
            <w:vAlign w:val="center"/>
            <w:hideMark/>
          </w:tcPr>
          <w:p w:rsidR="001801E2" w:rsidP="00835EA6" w:rsidRDefault="001801E2" w14:paraId="7A4020EA" w14:textId="77777777">
            <w:r>
              <w:t>~35270 jaar</w:t>
            </w:r>
          </w:p>
        </w:tc>
      </w:tr>
    </w:tbl>
    <w:p w:rsidR="001801E2" w:rsidP="00835EA6" w:rsidRDefault="001801E2" w14:paraId="522CB4D0" w14:textId="77777777">
      <w:pPr>
        <w:rPr>
          <w:color w:val="333333"/>
        </w:rPr>
      </w:pPr>
      <w:r>
        <w:rPr>
          <w:color w:val="333333"/>
        </w:rPr>
        <w:t> </w:t>
      </w:r>
    </w:p>
    <w:p w:rsidR="001801E2" w:rsidP="00835EA6" w:rsidRDefault="001801E2" w14:paraId="182164D5" w14:textId="77777777">
      <w:pPr>
        <w:rPr>
          <w:color w:val="333333"/>
        </w:rPr>
      </w:pPr>
      <w:r>
        <w:rPr>
          <w:color w:val="333333"/>
        </w:rPr>
        <w:t>Als je net als ons hashing algoritme, iedere hash nog 10,000x hasht, dan wordt die tijdsduur om alle hashes te berekenen ook 10,000x zo groot. Dus niet 1,694 jaar, maar 16,940,000 jaar. Inclusief alle cijfers en de 14 symbolen niet 35,270 jaar, maar 352,700,000 jaar.</w:t>
      </w:r>
    </w:p>
    <w:p w:rsidR="001801E2" w:rsidP="00835EA6" w:rsidRDefault="001801E2" w14:paraId="54260DFA" w14:textId="77777777">
      <w:pPr>
        <w:rPr>
          <w:color w:val="333333"/>
        </w:rPr>
      </w:pPr>
      <w:r>
        <w:rPr>
          <w:color w:val="333333"/>
        </w:rPr>
        <w:t>Je ziet dat hashing dus ook deels veilig is door de gigantische tijd die het kost om alle mogelijkheden vooraf te kunnen berekenen.</w:t>
      </w:r>
    </w:p>
    <w:p w:rsidR="001801E2" w:rsidP="00835EA6" w:rsidRDefault="001801E2" w14:paraId="52F31E6A" w14:textId="77777777">
      <w:pPr>
        <w:rPr>
          <w:color w:val="333333"/>
        </w:rPr>
      </w:pPr>
      <w:r>
        <w:rPr>
          <w:noProof/>
          <w:color w:val="0055B0"/>
        </w:rPr>
        <mc:AlternateContent>
          <mc:Choice Requires="wps">
            <w:drawing>
              <wp:inline distT="0" distB="0" distL="0" distR="0" wp14:anchorId="560C7FE5" wp14:editId="389368DB">
                <wp:extent cx="304800" cy="304800"/>
                <wp:effectExtent l="0" t="0" r="0" b="0"/>
                <wp:docPr id="534099024" name="Rechthoek 4" descr="Knippen">
                  <a:hlinkClick xmlns:a="http://schemas.openxmlformats.org/drawingml/2006/main" r:id="rId68" tooltip="&quot;Knippe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E2ADBE6">
              <v:rect id="Rechthoek 4" style="width:24pt;height:24pt;visibility:visible;mso-wrap-style:square;mso-left-percent:-10001;mso-top-percent:-10001;mso-position-horizontal:absolute;mso-position-horizontal-relative:char;mso-position-vertical:absolute;mso-position-vertical-relative:line;mso-left-percent:-10001;mso-top-percent:-10001;v-text-anchor:top" href="javascript:void(0);" title="&quot;Knippen&quot;" alt="Knippen" o:spid="_x0000_s1026" o:button="t" filled="f" stroked="f" w14:anchorId="4473CD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v:fill o:detectmouseclick="t"/>
                <o:lock v:ext="edit" aspectratio="t"/>
                <w10:anchorlock/>
              </v:rect>
            </w:pict>
          </mc:Fallback>
        </mc:AlternateContent>
      </w:r>
      <w:r>
        <w:rPr>
          <w:noProof/>
          <w:color w:val="0055B0"/>
        </w:rPr>
        <mc:AlternateContent>
          <mc:Choice Requires="wps">
            <w:drawing>
              <wp:inline distT="0" distB="0" distL="0" distR="0" wp14:anchorId="0A2A6C48" wp14:editId="1888CE04">
                <wp:extent cx="304800" cy="304800"/>
                <wp:effectExtent l="0" t="0" r="0" b="0"/>
                <wp:docPr id="2037152541" name="Rechthoek 3" descr="Bewerken">
                  <a:hlinkClick xmlns:a="http://schemas.openxmlformats.org/drawingml/2006/main" r:id="rId69" tooltip="&quot;Bewerke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7779EB32">
              <v:rect id="Rechthoek 3" style="width:24pt;height:24pt;visibility:visible;mso-wrap-style:square;mso-left-percent:-10001;mso-top-percent:-10001;mso-position-horizontal:absolute;mso-position-horizontal-relative:char;mso-position-vertical:absolute;mso-position-vertical-relative:line;mso-left-percent:-10001;mso-top-percent:-10001;v-text-anchor:top" href="https://page.itslearning.com/PageInstance.aspx?LearningObjectId=352709475&amp;LearningObjectInstanceId=495168635&amp;LocationId=12106&amp;PageId=27858705#ctl00_BodyPlaceHolder_Dashboard_EBDI" title="&quot;Bewerken&quot;" alt="Bewerken" o:spid="_x0000_s1026" o:button="t" filled="f" stroked="f" w14:anchorId="603695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v:fill o:detectmouseclick="t"/>
                <o:lock v:ext="edit" aspectratio="t"/>
                <w10:anchorlock/>
              </v:rect>
            </w:pict>
          </mc:Fallback>
        </mc:AlternateContent>
      </w:r>
      <w:r>
        <w:rPr>
          <w:noProof/>
          <w:color w:val="0055B0"/>
        </w:rPr>
        <mc:AlternateContent>
          <mc:Choice Requires="wps">
            <w:drawing>
              <wp:inline distT="0" distB="0" distL="0" distR="0" wp14:anchorId="53542A59" wp14:editId="5EE96954">
                <wp:extent cx="304800" cy="304800"/>
                <wp:effectExtent l="0" t="0" r="0" b="0"/>
                <wp:docPr id="474069319" name="Rechthoek 2">
                  <a:hlinkClick xmlns:a="http://schemas.openxmlformats.org/drawingml/2006/main" r:id="rId68" tooltip="&quot;De kleur voor dit inhoudsblok wijzige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39E88C45">
              <v:rect id="Rechthoek 2" style="width:24pt;height:24pt;visibility:visible;mso-wrap-style:square;mso-left-percent:-10001;mso-top-percent:-10001;mso-position-horizontal:absolute;mso-position-horizontal-relative:char;mso-position-vertical:absolute;mso-position-vertical-relative:line;mso-left-percent:-10001;mso-top-percent:-10001;v-text-anchor:top" href="javascript:void(0);" title="&quot;De kleur voor dit inhoudsblok wijzigen&quot;" o:spid="_x0000_s1026" o:button="t" filled="f" stroked="f" w14:anchorId="0604E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v:fill o:detectmouseclick="t"/>
                <o:lock v:ext="edit" aspectratio="t"/>
                <w10:anchorlock/>
              </v:rect>
            </w:pict>
          </mc:Fallback>
        </mc:AlternateContent>
      </w:r>
      <w:r>
        <w:rPr>
          <w:noProof/>
          <w:color w:val="0055B0"/>
        </w:rPr>
        <mc:AlternateContent>
          <mc:Choice Requires="wps">
            <w:drawing>
              <wp:inline distT="0" distB="0" distL="0" distR="0" wp14:anchorId="3B7AA2EB" wp14:editId="6AC8DE52">
                <wp:extent cx="304800" cy="304800"/>
                <wp:effectExtent l="0" t="0" r="0" b="0"/>
                <wp:docPr id="188933603" name="Rechthoek 1">
                  <a:hlinkClick xmlns:a="http://schemas.openxmlformats.org/drawingml/2006/main" r:id="rId68" tooltip="&quot;Uitschakelen voor alle gebruiker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FAE7881">
              <v:rect id="Rechthoek 1" style="width:24pt;height:24pt;visibility:visible;mso-wrap-style:square;mso-left-percent:-10001;mso-top-percent:-10001;mso-position-horizontal:absolute;mso-position-horizontal-relative:char;mso-position-vertical:absolute;mso-position-vertical-relative:line;mso-left-percent:-10001;mso-top-percent:-10001;v-text-anchor:top" href="javascript:void(0);" title="&quot;Uitschakelen voor alle gebruikers&quot;" o:spid="_x0000_s1026" o:button="t" filled="f" stroked="f" w14:anchorId="15F8AA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v:fill o:detectmouseclick="t"/>
                <o:lock v:ext="edit" aspectratio="t"/>
                <w10:anchorlock/>
              </v:rect>
            </w:pict>
          </mc:Fallback>
        </mc:AlternateContent>
      </w:r>
    </w:p>
    <w:p w:rsidR="001801E2" w:rsidP="00835EA6" w:rsidRDefault="001801E2" w14:paraId="53E2A63E" w14:textId="77777777">
      <w:pPr>
        <w:pStyle w:val="Kop3-theorie"/>
      </w:pPr>
      <w:bookmarkStart w:name="_Toc157414063" w:id="90"/>
      <w:r>
        <w:t>Achterhaalde hashing algoritmes</w:t>
      </w:r>
      <w:bookmarkEnd w:id="90"/>
    </w:p>
    <w:p w:rsidR="001801E2" w:rsidP="00835EA6" w:rsidRDefault="001801E2" w14:paraId="39107B48" w14:textId="77777777">
      <w:pPr>
        <w:rPr>
          <w:color w:val="333333"/>
        </w:rPr>
      </w:pPr>
      <w:r>
        <w:rPr>
          <w:color w:val="333333"/>
        </w:rPr>
        <w:t>Het is belangrijk dat je libraries en frameworks gebruikt die je vertrouwt. Vooral bij het omgaan met beveiliging is het verstandig om veel bronnen te raadplegen en te zoeken naar </w:t>
      </w:r>
      <w:r>
        <w:rPr>
          <w:rStyle w:val="Zwaar"/>
          <w:rFonts w:ascii="Open Sans" w:hAnsi="Open Sans" w:cs="Open Sans"/>
          <w:color w:val="333333"/>
        </w:rPr>
        <w:t>de veiligste weg</w:t>
      </w:r>
      <w:r>
        <w:rPr>
          <w:color w:val="333333"/>
        </w:rPr>
        <w:t> om iets aan te pakken. Zo is het voor PHP niet verstandig om zelf een hashing algoritme te kiezen, maar gebruik je de </w:t>
      </w:r>
      <w:hyperlink w:tgtFrame="_blank" w:history="1" r:id="rId70">
        <w:r>
          <w:rPr>
            <w:rStyle w:val="Hyperlink"/>
            <w:rFonts w:ascii="Open Sans" w:hAnsi="Open Sans" w:cs="Open Sans"/>
            <w:color w:val="0055B0"/>
          </w:rPr>
          <w:t>password_hash</w:t>
        </w:r>
      </w:hyperlink>
      <w:r>
        <w:rPr>
          <w:color w:val="333333"/>
        </w:rPr>
        <w:t> functie die voor je kiest.</w:t>
      </w:r>
    </w:p>
    <w:p w:rsidR="001801E2" w:rsidP="00835EA6" w:rsidRDefault="001801E2" w14:paraId="48563C11" w14:textId="77777777">
      <w:pPr>
        <w:rPr>
          <w:color w:val="333333"/>
        </w:rPr>
      </w:pPr>
      <w:r>
        <w:rPr>
          <w:color w:val="333333"/>
        </w:rPr>
        <w:t> </w:t>
      </w:r>
    </w:p>
    <w:p w:rsidR="001801E2" w:rsidP="00835EA6" w:rsidRDefault="001801E2" w14:paraId="2F4B39E2" w14:textId="77777777">
      <w:pPr>
        <w:rPr>
          <w:color w:val="333333"/>
        </w:rPr>
      </w:pPr>
      <w:r>
        <w:rPr>
          <w:color w:val="333333"/>
        </w:rPr>
        <w:t>Hieronder enkele algoritmes die je sowieso NIET voor beveiliging van gegevens moet gebruiken.</w:t>
      </w:r>
    </w:p>
    <w:p w:rsidR="001801E2" w:rsidP="00835EA6" w:rsidRDefault="001801E2" w14:paraId="73F8678B" w14:textId="77777777">
      <w:pPr>
        <w:rPr>
          <w:color w:val="333333"/>
        </w:rPr>
      </w:pPr>
      <w:r>
        <w:rPr>
          <w:color w:val="333333"/>
        </w:rPr>
        <w:t> </w:t>
      </w:r>
    </w:p>
    <w:p w:rsidRPr="00835EA6" w:rsidR="001801E2" w:rsidP="00835EA6" w:rsidRDefault="001801E2" w14:paraId="1BA93489" w14:textId="77777777">
      <w:pPr>
        <w:pStyle w:val="Kop3-theorie"/>
        <w:rPr>
          <w:b w:val="0"/>
          <w:bCs w:val="0"/>
          <w:lang w:val="en-US"/>
        </w:rPr>
      </w:pPr>
      <w:r w:rsidRPr="00835EA6">
        <w:rPr>
          <w:rStyle w:val="Zwaar"/>
          <w:rFonts w:ascii="Open Sans" w:hAnsi="Open Sans" w:cs="Open Sans"/>
          <w:b/>
          <w:bCs/>
          <w:color w:val="333333"/>
          <w:lang w:val="en-US"/>
        </w:rPr>
        <w:t>MD2, MD4 and MD5</w:t>
      </w:r>
    </w:p>
    <w:p w:rsidRPr="00DB453E" w:rsidR="001801E2" w:rsidP="00835EA6" w:rsidRDefault="001801E2" w14:paraId="45513B1E" w14:textId="77777777">
      <w:pPr>
        <w:rPr>
          <w:color w:val="333333"/>
          <w:lang w:val="en-US"/>
        </w:rPr>
      </w:pPr>
      <w:r w:rsidRPr="00DB453E">
        <w:rPr>
          <w:color w:val="333333"/>
          <w:lang w:val="en-US"/>
        </w:rPr>
        <w:t>Quote van StackOverflow:</w:t>
      </w:r>
    </w:p>
    <w:tbl>
      <w:tblPr>
        <w:tblW w:w="9053" w:type="dxa"/>
        <w:tblCellSpacing w:w="6" w:type="dxa"/>
        <w:tblInd w:w="418" w:type="dxa"/>
        <w:tblBorders>
          <w:top w:val="outset" w:color="auto" w:sz="6" w:space="0"/>
          <w:left w:val="outset" w:color="auto" w:sz="6" w:space="0"/>
          <w:bottom w:val="outset" w:color="auto" w:sz="6" w:space="0"/>
          <w:right w:val="outset" w:color="auto" w:sz="6" w:space="0"/>
        </w:tblBorders>
        <w:tblCellMar>
          <w:top w:w="12" w:type="dxa"/>
          <w:left w:w="12" w:type="dxa"/>
          <w:bottom w:w="12" w:type="dxa"/>
          <w:right w:w="12" w:type="dxa"/>
        </w:tblCellMar>
        <w:tblLook w:val="04A0" w:firstRow="1" w:lastRow="0" w:firstColumn="1" w:lastColumn="0" w:noHBand="0" w:noVBand="1"/>
      </w:tblPr>
      <w:tblGrid>
        <w:gridCol w:w="9053"/>
      </w:tblGrid>
      <w:tr w:rsidRPr="00745EB2" w:rsidR="001801E2" w:rsidTr="00835EA6" w14:paraId="65D8EDB2" w14:textId="77777777">
        <w:trPr>
          <w:tblCellSpacing w:w="6" w:type="dxa"/>
        </w:trPr>
        <w:tc>
          <w:tcPr>
            <w:tcW w:w="9029" w:type="dxa"/>
            <w:tcBorders>
              <w:top w:val="outset" w:color="auto" w:sz="6" w:space="0"/>
              <w:left w:val="outset" w:color="auto" w:sz="6" w:space="0"/>
              <w:bottom w:val="outset" w:color="auto" w:sz="6" w:space="0"/>
              <w:right w:val="outset" w:color="auto" w:sz="6" w:space="0"/>
            </w:tcBorders>
            <w:vAlign w:val="center"/>
            <w:hideMark/>
          </w:tcPr>
          <w:p w:rsidRPr="00DB453E" w:rsidR="001801E2" w:rsidP="00835EA6" w:rsidRDefault="001801E2" w14:paraId="5855D573" w14:textId="77777777">
            <w:pPr>
              <w:rPr>
                <w:rFonts w:ascii="Times New Roman" w:hAnsi="Times New Roman" w:cs="Times New Roman"/>
                <w:b/>
                <w:bCs/>
                <w:color w:val="333333"/>
                <w:sz w:val="34"/>
                <w:szCs w:val="34"/>
                <w:lang w:val="en-US"/>
              </w:rPr>
            </w:pPr>
            <w:bookmarkStart w:name="_Toc157414064" w:id="91"/>
            <w:r w:rsidRPr="00DB453E">
              <w:rPr>
                <w:color w:val="333333"/>
                <w:sz w:val="34"/>
                <w:szCs w:val="34"/>
                <w:lang w:val="en-US"/>
              </w:rPr>
              <w:t>MD5 for passwords</w:t>
            </w:r>
            <w:bookmarkEnd w:id="91"/>
          </w:p>
          <w:p w:rsidRPr="00DB453E" w:rsidR="001801E2" w:rsidP="00835EA6" w:rsidRDefault="001801E2" w14:paraId="6FEA77AA" w14:textId="77777777">
            <w:pPr>
              <w:rPr>
                <w:lang w:val="en-US"/>
              </w:rPr>
            </w:pPr>
            <w:r w:rsidRPr="00DB453E">
              <w:rPr>
                <w:lang w:val="en-US"/>
              </w:rPr>
              <w:t>Using salted md5 for passwords is a bad idea. Not because of MD5's cryptographic weaknesses, </w:t>
            </w:r>
            <w:r w:rsidRPr="00DB453E">
              <w:rPr>
                <w:rStyle w:val="Zwaar"/>
                <w:lang w:val="en-US"/>
              </w:rPr>
              <w:t>but because it's fast</w:t>
            </w:r>
            <w:r w:rsidRPr="00DB453E">
              <w:rPr>
                <w:lang w:val="en-US"/>
              </w:rPr>
              <w:t>. This means that an attacker can try </w:t>
            </w:r>
            <w:hyperlink w:history="1" r:id="rId71">
              <w:r w:rsidRPr="00DB453E">
                <w:rPr>
                  <w:rStyle w:val="Hyperlink"/>
                  <w:color w:val="0055B0"/>
                  <w:lang w:val="en-US"/>
                </w:rPr>
                <w:t>billions</w:t>
              </w:r>
            </w:hyperlink>
            <w:r w:rsidRPr="00DB453E">
              <w:rPr>
                <w:lang w:val="en-US"/>
              </w:rPr>
              <w:t> of candidate passwords per second on a single GPU.</w:t>
            </w:r>
          </w:p>
          <w:p w:rsidRPr="00DB453E" w:rsidR="001801E2" w:rsidP="00835EA6" w:rsidRDefault="001801E2" w14:paraId="10FD9B43" w14:textId="77777777">
            <w:pPr>
              <w:rPr>
                <w:lang w:val="en-US"/>
              </w:rPr>
            </w:pPr>
            <w:r w:rsidRPr="00DB453E">
              <w:rPr>
                <w:lang w:val="en-US"/>
              </w:rPr>
              <w:t>What you should use are deliberately slow hash constructions, such as scrypt, bcrypt and PBKDF2. Simple salted SHA-2 is not good enough because, like most general purpose hashes, it's fast. Check out </w:t>
            </w:r>
            <w:hyperlink w:history="1" r:id="rId72">
              <w:r w:rsidRPr="00DB453E">
                <w:rPr>
                  <w:rStyle w:val="Hyperlink"/>
                  <w:color w:val="0055B0"/>
                  <w:lang w:val="en-US"/>
                </w:rPr>
                <w:t>How to securely hash passwords?</w:t>
              </w:r>
            </w:hyperlink>
            <w:r w:rsidRPr="00DB453E">
              <w:rPr>
                <w:lang w:val="en-US"/>
              </w:rPr>
              <w:t> for details on what you should use.</w:t>
            </w:r>
          </w:p>
          <w:p w:rsidRPr="00DB453E" w:rsidR="001801E2" w:rsidP="00835EA6" w:rsidRDefault="001801E2" w14:paraId="6C3A1F65" w14:textId="77777777">
            <w:pPr>
              <w:rPr>
                <w:b/>
                <w:bCs/>
                <w:color w:val="333333"/>
                <w:sz w:val="34"/>
                <w:szCs w:val="34"/>
                <w:lang w:val="en-US"/>
              </w:rPr>
            </w:pPr>
            <w:bookmarkStart w:name="_Toc157414065" w:id="92"/>
            <w:r w:rsidRPr="00DB453E">
              <w:rPr>
                <w:color w:val="333333"/>
                <w:sz w:val="34"/>
                <w:szCs w:val="34"/>
                <w:lang w:val="en-US"/>
              </w:rPr>
              <w:t>MD5 for file integrity</w:t>
            </w:r>
            <w:bookmarkEnd w:id="92"/>
          </w:p>
          <w:p w:rsidRPr="00DB453E" w:rsidR="001801E2" w:rsidP="00835EA6" w:rsidRDefault="001801E2" w14:paraId="0CD35F87" w14:textId="77777777">
            <w:pPr>
              <w:rPr>
                <w:lang w:val="en-US"/>
              </w:rPr>
            </w:pPr>
            <w:r w:rsidRPr="00DB453E">
              <w:rPr>
                <w:lang w:val="en-US"/>
              </w:rPr>
              <w:t>Using MD5 for file integrity may or may not be a practical problem, depending on your exact usage scenario.</w:t>
            </w:r>
          </w:p>
          <w:p w:rsidRPr="00DB453E" w:rsidR="001801E2" w:rsidP="00835EA6" w:rsidRDefault="001801E2" w14:paraId="24047F02" w14:textId="77777777">
            <w:pPr>
              <w:rPr>
                <w:lang w:val="en-US"/>
              </w:rPr>
            </w:pPr>
            <w:r w:rsidRPr="00DB453E">
              <w:rPr>
                <w:lang w:val="en-US"/>
              </w:rPr>
              <w:t>The attacks against MD5 are collision attacks, not pre-image attacks. This means an attacker can produce two files with the same hash, if he has control over both of them. But he can't match the hash of an existing file he didn't influence.</w:t>
            </w:r>
          </w:p>
          <w:p w:rsidRPr="00DB453E" w:rsidR="001801E2" w:rsidP="00835EA6" w:rsidRDefault="001801E2" w14:paraId="5B8935B5" w14:textId="77777777">
            <w:pPr>
              <w:rPr>
                <w:lang w:val="en-US"/>
              </w:rPr>
            </w:pPr>
            <w:r w:rsidRPr="00DB453E">
              <w:rPr>
                <w:lang w:val="en-US"/>
              </w:rPr>
              <w:t>I don't know if the attacks applies to your application, but personally I'd start migrating even if you think it doesn't. It's far too easy to overlook something. Better safe than sorry.</w:t>
            </w:r>
          </w:p>
          <w:p w:rsidRPr="00DB453E" w:rsidR="001801E2" w:rsidP="00835EA6" w:rsidRDefault="001801E2" w14:paraId="39DE539F" w14:textId="77777777">
            <w:pPr>
              <w:rPr>
                <w:lang w:val="en-US"/>
              </w:rPr>
            </w:pPr>
            <w:r w:rsidRPr="00DB453E">
              <w:rPr>
                <w:lang w:val="en-US"/>
              </w:rPr>
              <w:t>The best solution in this context is SHA-2 (SHA-256) for now. Once SHA-3 gets standardized it will be a good choice too.</w:t>
            </w:r>
          </w:p>
          <w:p w:rsidRPr="00DB453E" w:rsidR="001801E2" w:rsidP="00835EA6" w:rsidRDefault="001801E2" w14:paraId="213ABFB3" w14:textId="77777777">
            <w:pPr>
              <w:rPr>
                <w:lang w:val="en-US"/>
              </w:rPr>
            </w:pPr>
            <w:r w:rsidRPr="00DB453E">
              <w:rPr>
                <w:rStyle w:val="Nadruk"/>
                <w:lang w:val="en-US"/>
              </w:rPr>
              <w:t>Bron: </w:t>
            </w:r>
            <w:hyperlink w:tgtFrame="_blank" w:history="1" r:id="rId73">
              <w:r w:rsidRPr="00DB453E">
                <w:rPr>
                  <w:rStyle w:val="Hyperlink"/>
                  <w:i/>
                  <w:iCs/>
                  <w:color w:val="0055B0"/>
                  <w:lang w:val="en-US"/>
                </w:rPr>
                <w:t>https://security.stackexchange.com/a/19908</w:t>
              </w:r>
            </w:hyperlink>
          </w:p>
        </w:tc>
      </w:tr>
    </w:tbl>
    <w:p w:rsidRPr="00DB453E" w:rsidR="001801E2" w:rsidP="00835EA6" w:rsidRDefault="001801E2" w14:paraId="4E23C44B" w14:textId="77777777">
      <w:pPr>
        <w:rPr>
          <w:color w:val="333333"/>
          <w:lang w:val="en-US"/>
        </w:rPr>
      </w:pPr>
      <w:r w:rsidRPr="00DB453E">
        <w:rPr>
          <w:color w:val="333333"/>
          <w:lang w:val="en-US"/>
        </w:rPr>
        <w:t> </w:t>
      </w:r>
    </w:p>
    <w:p w:rsidR="001801E2" w:rsidP="00835EA6" w:rsidRDefault="001801E2" w14:paraId="4D2E4A09" w14:textId="77777777">
      <w:pPr>
        <w:pStyle w:val="Kop3-theorie"/>
      </w:pPr>
      <w:r>
        <w:rPr>
          <w:rStyle w:val="Zwaar"/>
          <w:rFonts w:ascii="Open Sans" w:hAnsi="Open Sans" w:cs="Open Sans"/>
          <w:color w:val="333333"/>
        </w:rPr>
        <w:t>SHA-1</w:t>
      </w:r>
    </w:p>
    <w:tbl>
      <w:tblPr>
        <w:tblW w:w="10260" w:type="dxa"/>
        <w:tblCellSpacing w:w="6" w:type="dxa"/>
        <w:tblInd w:w="720" w:type="dxa"/>
        <w:tblBorders>
          <w:top w:val="outset" w:color="auto" w:sz="6" w:space="0"/>
          <w:left w:val="outset" w:color="auto" w:sz="6" w:space="0"/>
          <w:bottom w:val="outset" w:color="auto" w:sz="6" w:space="0"/>
          <w:right w:val="outset" w:color="auto" w:sz="6" w:space="0"/>
        </w:tblBorders>
        <w:tblCellMar>
          <w:top w:w="12" w:type="dxa"/>
          <w:left w:w="12" w:type="dxa"/>
          <w:bottom w:w="12" w:type="dxa"/>
          <w:right w:w="12" w:type="dxa"/>
        </w:tblCellMar>
        <w:tblLook w:val="04A0" w:firstRow="1" w:lastRow="0" w:firstColumn="1" w:lastColumn="0" w:noHBand="0" w:noVBand="1"/>
      </w:tblPr>
      <w:tblGrid>
        <w:gridCol w:w="10260"/>
      </w:tblGrid>
      <w:tr w:rsidRPr="00745EB2" w:rsidR="001801E2" w:rsidTr="002B34A2" w14:paraId="3FB38031" w14:textId="77777777">
        <w:trPr>
          <w:tblCellSpacing w:w="6" w:type="dxa"/>
        </w:trPr>
        <w:tc>
          <w:tcPr>
            <w:tcW w:w="0" w:type="auto"/>
            <w:tcBorders>
              <w:top w:val="outset" w:color="auto" w:sz="6" w:space="0"/>
              <w:left w:val="outset" w:color="auto" w:sz="6" w:space="0"/>
              <w:bottom w:val="outset" w:color="auto" w:sz="6" w:space="0"/>
              <w:right w:val="outset" w:color="auto" w:sz="6" w:space="0"/>
            </w:tcBorders>
            <w:vAlign w:val="center"/>
            <w:hideMark/>
          </w:tcPr>
          <w:p w:rsidRPr="00DB453E" w:rsidR="001801E2" w:rsidP="00835EA6" w:rsidRDefault="001801E2" w14:paraId="03DB1E7B" w14:textId="77777777">
            <w:pPr>
              <w:rPr>
                <w:lang w:val="en-US"/>
              </w:rPr>
            </w:pPr>
            <w:r w:rsidRPr="00DB453E">
              <w:rPr>
                <w:lang w:val="en-US"/>
              </w:rPr>
              <w:t>In an interview, Yin states that, "Roughly, we exploit the following two weaknesses: One is that the file preprocessing step is not complicated enough; another is that certain math operations in the first 20 rounds have unexpected security problems."</w:t>
            </w:r>
          </w:p>
          <w:p w:rsidRPr="00DB453E" w:rsidR="001801E2" w:rsidP="00835EA6" w:rsidRDefault="001801E2" w14:paraId="082CF4AF" w14:textId="77777777">
            <w:pPr>
              <w:rPr>
                <w:lang w:val="en-US"/>
              </w:rPr>
            </w:pPr>
            <w:r w:rsidRPr="00DB453E">
              <w:rPr>
                <w:rStyle w:val="Nadruk"/>
                <w:lang w:val="en-US"/>
              </w:rPr>
              <w:t>Bron: </w:t>
            </w:r>
            <w:hyperlink w:tgtFrame="_blank" w:history="1" w:anchor="Attacks" r:id="rId74">
              <w:r w:rsidRPr="00DB453E">
                <w:rPr>
                  <w:rStyle w:val="Hyperlink"/>
                  <w:i/>
                  <w:iCs/>
                  <w:color w:val="0055B0"/>
                  <w:lang w:val="en-US"/>
                </w:rPr>
                <w:t>https://en.wikipedia.org/wiki/SHA-1#Attacks</w:t>
              </w:r>
            </w:hyperlink>
          </w:p>
        </w:tc>
      </w:tr>
    </w:tbl>
    <w:p w:rsidRPr="00DB453E" w:rsidR="001801E2" w:rsidP="00835EA6" w:rsidRDefault="001801E2" w14:paraId="6449AE7E" w14:textId="77777777">
      <w:pPr>
        <w:rPr>
          <w:color w:val="333333"/>
          <w:lang w:val="en-US"/>
        </w:rPr>
      </w:pPr>
      <w:r w:rsidRPr="00DB453E">
        <w:rPr>
          <w:color w:val="333333"/>
          <w:lang w:val="en-US"/>
        </w:rPr>
        <w:t> </w:t>
      </w:r>
    </w:p>
    <w:p w:rsidRPr="00DB453E" w:rsidR="001801E2" w:rsidP="00835EA6" w:rsidRDefault="001801E2" w14:paraId="79B7F7AE" w14:textId="77777777">
      <w:pPr>
        <w:rPr>
          <w:color w:val="333333"/>
          <w:lang w:val="en-US"/>
        </w:rPr>
      </w:pPr>
      <w:r w:rsidRPr="00DB453E">
        <w:rPr>
          <w:rStyle w:val="Nadruk"/>
          <w:rFonts w:ascii="Open Sans" w:hAnsi="Open Sans" w:cs="Open Sans"/>
          <w:color w:val="333333"/>
          <w:lang w:val="en-US"/>
        </w:rPr>
        <w:t>Andere </w:t>
      </w:r>
      <w:r w:rsidRPr="00DB453E">
        <w:rPr>
          <w:rStyle w:val="Zwaar"/>
          <w:rFonts w:ascii="Open Sans" w:hAnsi="Open Sans" w:cs="Open Sans"/>
          <w:i/>
          <w:iCs/>
          <w:color w:val="333333"/>
          <w:lang w:val="en-US"/>
        </w:rPr>
        <w:t>kapotte</w:t>
      </w:r>
      <w:r w:rsidRPr="00DB453E">
        <w:rPr>
          <w:rStyle w:val="Nadruk"/>
          <w:rFonts w:ascii="Open Sans" w:hAnsi="Open Sans" w:cs="Open Sans"/>
          <w:color w:val="333333"/>
          <w:lang w:val="en-US"/>
        </w:rPr>
        <w:t> algoritmes: </w:t>
      </w:r>
      <w:hyperlink w:tgtFrame="_blank" w:history="1" r:id="rId75">
        <w:r w:rsidRPr="00DB453E">
          <w:rPr>
            <w:rStyle w:val="Hyperlink"/>
            <w:rFonts w:ascii="Open Sans" w:hAnsi="Open Sans" w:cs="Open Sans"/>
            <w:i/>
            <w:iCs/>
            <w:color w:val="0055B0"/>
            <w:lang w:val="en-US"/>
          </w:rPr>
          <w:t>https://en.wikipedia.org/wiki/Category:Broken_hash_functions</w:t>
        </w:r>
      </w:hyperlink>
    </w:p>
    <w:p w:rsidRPr="00DB453E" w:rsidR="001801E2" w:rsidP="00835EA6" w:rsidRDefault="001801E2" w14:paraId="21A5BB3C" w14:textId="77777777">
      <w:pPr>
        <w:rPr>
          <w:lang w:val="en-US"/>
        </w:rPr>
      </w:pPr>
    </w:p>
    <w:p w:rsidRPr="00DB453E" w:rsidR="001801E2" w:rsidP="00835EA6" w:rsidRDefault="001801E2" w14:paraId="6E0CAB5C" w14:textId="77777777">
      <w:pPr>
        <w:rPr>
          <w:lang w:val="en-US" w:eastAsia="nl-NL"/>
        </w:rPr>
      </w:pPr>
    </w:p>
    <w:p w:rsidRPr="00DB453E" w:rsidR="001801E2" w:rsidP="00835EA6" w:rsidRDefault="001801E2" w14:paraId="7716DBF5" w14:textId="77777777">
      <w:pPr>
        <w:rPr>
          <w:lang w:val="en-US" w:eastAsia="nl-NL"/>
        </w:rPr>
      </w:pPr>
    </w:p>
    <w:p w:rsidRPr="00DB453E" w:rsidR="001801E2" w:rsidP="00835EA6" w:rsidRDefault="001801E2" w14:paraId="430149CE" w14:textId="77777777">
      <w:pPr>
        <w:rPr>
          <w:lang w:val="en-US"/>
        </w:rPr>
      </w:pPr>
    </w:p>
    <w:p w:rsidRPr="00DB453E" w:rsidR="001801E2" w:rsidP="001801E2" w:rsidRDefault="001801E2" w14:paraId="23792ACC" w14:textId="77777777">
      <w:pPr>
        <w:rPr>
          <w:lang w:val="en-US"/>
        </w:rPr>
      </w:pPr>
    </w:p>
    <w:p w:rsidRPr="00A672EA" w:rsidR="001801E2" w:rsidP="001801E2" w:rsidRDefault="001801E2" w14:paraId="7A6B881B" w14:textId="77777777">
      <w:r w:rsidRPr="00A672EA">
        <w:rPr>
          <w:noProof/>
        </w:rPr>
        <mc:AlternateContent>
          <mc:Choice Requires="wps">
            <w:drawing>
              <wp:inline distT="0" distB="0" distL="0" distR="0" wp14:anchorId="3705DE89" wp14:editId="7736F33A">
                <wp:extent cx="6120000" cy="8181474"/>
                <wp:effectExtent l="0" t="0" r="14605" b="10160"/>
                <wp:docPr id="3154950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8181474"/>
                        </a:xfrm>
                        <a:prstGeom prst="rect">
                          <a:avLst/>
                        </a:prstGeom>
                        <a:solidFill>
                          <a:schemeClr val="accent2">
                            <a:lumMod val="60000"/>
                            <a:lumOff val="40000"/>
                          </a:schemeClr>
                        </a:solidFill>
                        <a:ln w="9525">
                          <a:solidFill>
                            <a:srgbClr val="000000"/>
                          </a:solidFill>
                          <a:miter lim="800000"/>
                          <a:headEnd/>
                          <a:tailEnd/>
                        </a:ln>
                      </wps:spPr>
                      <wps:txbx>
                        <w:txbxContent>
                          <w:p w:rsidRPr="00A672EA" w:rsidR="001801E2" w:rsidP="00835EA6" w:rsidRDefault="001801E2" w14:paraId="29ADB087" w14:textId="77777777">
                            <w:pPr>
                              <w:pStyle w:val="Kop3-theorie"/>
                              <w:rPr>
                                <w:lang w:eastAsia="nl-NL"/>
                              </w:rPr>
                            </w:pPr>
                            <w:r w:rsidRPr="00A672EA">
                              <w:rPr>
                                <w:lang w:eastAsia="nl-NL"/>
                              </w:rPr>
                              <w:t>Inleveropdracht: Hashes kraken</w:t>
                            </w:r>
                          </w:p>
                          <w:p w:rsidRPr="00C42216" w:rsidR="001801E2" w:rsidP="00835EA6" w:rsidRDefault="001801E2" w14:paraId="0759E69D" w14:textId="77777777">
                            <w:pPr>
                              <w:rPr>
                                <w:lang w:eastAsia="nl-NL"/>
                              </w:rPr>
                            </w:pPr>
                            <w:r w:rsidRPr="00C42216">
                              <w:rPr>
                                <w:lang w:eastAsia="nl-NL"/>
                              </w:rPr>
                              <w:t>Op it's learning staat een opdracht over hash-algoritmen.</w:t>
                            </w:r>
                          </w:p>
                          <w:p w:rsidRPr="00F51064" w:rsidR="001801E2" w:rsidP="00835EA6" w:rsidRDefault="001801E2" w14:paraId="1EF0D806" w14:textId="77777777">
                            <w:pPr>
                              <w:rPr>
                                <w:b/>
                                <w:bCs/>
                                <w:sz w:val="24"/>
                                <w:szCs w:val="28"/>
                                <w:u w:val="single"/>
                              </w:rPr>
                            </w:pPr>
                            <w:r w:rsidRPr="00C42216">
                              <w:rPr>
                                <w:lang w:eastAsia="nl-NL"/>
                              </w:rPr>
                              <w:t>Lever een word document in met de antwoorden op alle gestelde vragen.</w:t>
                            </w:r>
                          </w:p>
                          <w:p w:rsidR="001801E2" w:rsidP="00835EA6" w:rsidRDefault="001801E2" w14:paraId="189C207E" w14:textId="77777777">
                            <w:pPr>
                              <w:rPr>
                                <w:rFonts w:ascii="Open Sans" w:hAnsi="Open Sans" w:cs="Open Sans"/>
                                <w:color w:val="333333"/>
                              </w:rPr>
                            </w:pPr>
                            <w:r>
                              <w:rPr>
                                <w:rFonts w:ascii="Open Sans" w:hAnsi="Open Sans" w:cs="Open Sans"/>
                                <w:color w:val="333333"/>
                              </w:rPr>
                              <w:t>Een aantal jaar geleden zijn er een aantal databases gelekt en daaruit hebben we een aantal hashes van dezelfde gebruiker gehaald. Wij willen graag achterhalen wat de wachtwoorden zijn van deze gebruiker.</w:t>
                            </w:r>
                          </w:p>
                          <w:p w:rsidR="001801E2" w:rsidP="00835EA6" w:rsidRDefault="001801E2" w14:paraId="38975219" w14:textId="77777777">
                            <w:pPr>
                              <w:rPr>
                                <w:rFonts w:ascii="Open Sans" w:hAnsi="Open Sans" w:cs="Open Sans"/>
                                <w:color w:val="333333"/>
                              </w:rPr>
                            </w:pPr>
                            <w:r>
                              <w:rPr>
                                <w:rFonts w:ascii="Open Sans" w:hAnsi="Open Sans" w:cs="Open Sans"/>
                                <w:color w:val="333333"/>
                              </w:rPr>
                              <w:t>We hebben een md5-hash uit een hele oude database, want md5 wordt al heel lang niet meer gebruikt als hashing algoritme; </w:t>
                            </w:r>
                            <w:r>
                              <w:rPr>
                                <w:rStyle w:val="HTMLCode"/>
                                <w:rFonts w:eastAsiaTheme="minorHAnsi"/>
                                <w:color w:val="333333"/>
                              </w:rPr>
                              <w:t>87d7f56b4bec43abc1fdd21b3be2eb44</w:t>
                            </w:r>
                          </w:p>
                          <w:p w:rsidR="001801E2" w:rsidP="00835EA6" w:rsidRDefault="001801E2" w14:paraId="20355822" w14:textId="77777777">
                            <w:pPr>
                              <w:rPr>
                                <w:rFonts w:ascii="Open Sans" w:hAnsi="Open Sans" w:cs="Open Sans"/>
                                <w:color w:val="333333"/>
                              </w:rPr>
                            </w:pPr>
                            <w:r>
                              <w:rPr>
                                <w:rFonts w:ascii="Open Sans" w:hAnsi="Open Sans" w:cs="Open Sans"/>
                                <w:color w:val="333333"/>
                              </w:rPr>
                              <w:t>We hebben ook een iets modernere SHA256 hash; </w:t>
                            </w:r>
                            <w:r>
                              <w:rPr>
                                <w:rStyle w:val="HTMLCode"/>
                                <w:rFonts w:eastAsiaTheme="minorHAnsi"/>
                                <w:color w:val="333333"/>
                              </w:rPr>
                              <w:t>23e2051a26c4a90da6e3ab76fffe794e2487f772594b458309a0669991b8f885</w:t>
                            </w:r>
                          </w:p>
                          <w:p w:rsidR="001801E2" w:rsidP="00835EA6" w:rsidRDefault="001801E2" w14:paraId="3982DC08" w14:textId="77777777">
                            <w:pPr>
                              <w:rPr>
                                <w:rFonts w:ascii="Open Sans" w:hAnsi="Open Sans" w:cs="Open Sans"/>
                                <w:color w:val="333333"/>
                              </w:rPr>
                            </w:pPr>
                            <w:r>
                              <w:rPr>
                                <w:rFonts w:ascii="Open Sans" w:hAnsi="Open Sans" w:cs="Open Sans"/>
                                <w:color w:val="333333"/>
                              </w:rPr>
                              <w:t>En tot slot hebben we een salted SHA512 hash; </w:t>
                            </w:r>
                            <w:r>
                              <w:rPr>
                                <w:rStyle w:val="HTMLCode"/>
                                <w:rFonts w:eastAsiaTheme="minorHAnsi"/>
                                <w:color w:val="333333"/>
                              </w:rPr>
                              <w:t>8919a50d3259169f7b842d2306af209d2d70c2b38645297338907f3bcae688a1874c17b74fb2b3c88a48d73d3bb3ccef196b2a8cf0f73aa0e9418725ea40eb8b</w:t>
                            </w:r>
                          </w:p>
                          <w:p w:rsidR="001801E2" w:rsidP="00835EA6" w:rsidRDefault="001801E2" w14:paraId="6C3FE3EA" w14:textId="77777777">
                            <w:pPr>
                              <w:rPr>
                                <w:rFonts w:ascii="Open Sans" w:hAnsi="Open Sans" w:cs="Open Sans"/>
                                <w:color w:val="333333"/>
                              </w:rPr>
                            </w:pPr>
                            <w:r>
                              <w:rPr>
                                <w:rFonts w:ascii="Open Sans" w:hAnsi="Open Sans" w:cs="Open Sans"/>
                                <w:color w:val="333333"/>
                              </w:rPr>
                              <w:t>Voor de SHA512 hash weten we ook de gebruikte salt; </w:t>
                            </w:r>
                            <w:r>
                              <w:rPr>
                                <w:rStyle w:val="HTMLCode"/>
                                <w:rFonts w:eastAsiaTheme="minorHAnsi"/>
                                <w:color w:val="333333"/>
                              </w:rPr>
                              <w:t>9gfH!QBE!iYd</w:t>
                            </w:r>
                          </w:p>
                          <w:p w:rsidR="001801E2" w:rsidP="00835EA6" w:rsidRDefault="001801E2" w14:paraId="6A176D02" w14:textId="77777777">
                            <w:pPr>
                              <w:rPr>
                                <w:rFonts w:ascii="Open Sans" w:hAnsi="Open Sans" w:cs="Open Sans"/>
                                <w:color w:val="333333"/>
                              </w:rPr>
                            </w:pPr>
                            <w:r>
                              <w:rPr>
                                <w:rFonts w:ascii="Open Sans" w:hAnsi="Open Sans" w:cs="Open Sans"/>
                                <w:color w:val="333333"/>
                              </w:rPr>
                              <w:t>Om dit SHA512 wachtwoord te vinden hebben we een simpel brute-force script geschreven, maar misschien kunnen we voordat we onze computer hard gaan laten nadenken eerst kijken of de hashes te vinden zijn in zo’n opzoektabel. Ga naar </w:t>
                            </w:r>
                            <w:hyperlink w:history="1" r:id="rId76">
                              <w:r>
                                <w:rPr>
                                  <w:rStyle w:val="Hyperlink"/>
                                  <w:rFonts w:ascii="Open Sans" w:hAnsi="Open Sans" w:cs="Open Sans"/>
                                  <w:color w:val="0055B0"/>
                                </w:rPr>
                                <w:t>https://crackstation.net/</w:t>
                              </w:r>
                            </w:hyperlink>
                            <w:r>
                              <w:rPr>
                                <w:rFonts w:ascii="Open Sans" w:hAnsi="Open Sans" w:cs="Open Sans"/>
                                <w:color w:val="333333"/>
                              </w:rPr>
                              <w:t> en vul daar de hashes in. Noteer de wachtwoorden die je kan kraken.</w:t>
                            </w:r>
                          </w:p>
                          <w:p w:rsidR="001801E2" w:rsidP="00835EA6" w:rsidRDefault="001801E2" w14:paraId="1FBDE03D" w14:textId="77777777">
                            <w:pPr>
                              <w:rPr>
                                <w:rFonts w:ascii="Open Sans" w:hAnsi="Open Sans" w:cs="Open Sans"/>
                                <w:color w:val="333333"/>
                              </w:rPr>
                            </w:pPr>
                            <w:r>
                              <w:rPr>
                                <w:rFonts w:ascii="Open Sans" w:hAnsi="Open Sans" w:cs="Open Sans"/>
                                <w:color w:val="333333"/>
                              </w:rPr>
                              <w:t>Open het python script en neem de code even door. Voer daarna de code uit, als je een verkeerd wachtwoord invoert gaat hij het proberen te berekenen.</w:t>
                            </w:r>
                            <w:r>
                              <w:rPr>
                                <w:rFonts w:ascii="Open Sans" w:hAnsi="Open Sans" w:cs="Open Sans"/>
                                <w:color w:val="333333"/>
                              </w:rPr>
                              <w:br/>
                            </w:r>
                          </w:p>
                          <w:p w:rsidRPr="00835EA6" w:rsidR="001801E2" w:rsidP="00835EA6" w:rsidRDefault="001801E2" w14:paraId="525036F6" w14:textId="77777777">
                            <w:pPr>
                              <w:rPr>
                                <w:rFonts w:ascii="Open Sans" w:hAnsi="Open Sans" w:cs="Open Sans"/>
                                <w:b/>
                                <w:bCs/>
                                <w:color w:val="333333"/>
                              </w:rPr>
                            </w:pPr>
                            <w:r w:rsidRPr="00835EA6">
                              <w:rPr>
                                <w:rFonts w:ascii="Open Sans" w:hAnsi="Open Sans" w:cs="Open Sans"/>
                                <w:b/>
                                <w:bCs/>
                                <w:color w:val="333333"/>
                              </w:rPr>
                              <w:t>Geef in een kort verslag antwoord op de volgende vragen:</w:t>
                            </w:r>
                          </w:p>
                          <w:p w:rsidRPr="00835EA6" w:rsidR="001801E2" w:rsidP="00835EA6" w:rsidRDefault="001801E2" w14:paraId="6A595B0C" w14:textId="77777777">
                            <w:pPr>
                              <w:pStyle w:val="Lijstalinea"/>
                              <w:numPr>
                                <w:ilvl w:val="0"/>
                                <w:numId w:val="136"/>
                              </w:numPr>
                              <w:rPr>
                                <w:rFonts w:ascii="Open Sans" w:hAnsi="Open Sans" w:cs="Open Sans"/>
                                <w:color w:val="333333"/>
                                <w:szCs w:val="24"/>
                              </w:rPr>
                            </w:pPr>
                            <w:r w:rsidRPr="00835EA6">
                              <w:rPr>
                                <w:rFonts w:ascii="Open Sans" w:hAnsi="Open Sans" w:cs="Open Sans"/>
                                <w:color w:val="333333"/>
                                <w:szCs w:val="24"/>
                              </w:rPr>
                              <w:t>Welke hashes kon je opzoeken op crackstation, en welke niet?</w:t>
                            </w:r>
                          </w:p>
                          <w:p w:rsidRPr="00835EA6" w:rsidR="001801E2" w:rsidP="00835EA6" w:rsidRDefault="001801E2" w14:paraId="0106D9D8" w14:textId="77777777">
                            <w:pPr>
                              <w:pStyle w:val="Lijstalinea"/>
                              <w:numPr>
                                <w:ilvl w:val="0"/>
                                <w:numId w:val="136"/>
                              </w:numPr>
                              <w:rPr>
                                <w:rFonts w:ascii="Open Sans" w:hAnsi="Open Sans" w:cs="Open Sans"/>
                                <w:color w:val="333333"/>
                                <w:szCs w:val="24"/>
                              </w:rPr>
                            </w:pPr>
                            <w:r w:rsidRPr="00835EA6">
                              <w:rPr>
                                <w:rFonts w:ascii="Open Sans" w:hAnsi="Open Sans" w:cs="Open Sans"/>
                                <w:color w:val="333333"/>
                                <w:szCs w:val="24"/>
                              </w:rPr>
                              <w:t>Wat is het wachtwoord wat bij de SHA512 hash hoort?</w:t>
                            </w:r>
                          </w:p>
                          <w:p w:rsidRPr="00835EA6" w:rsidR="001801E2" w:rsidP="00835EA6" w:rsidRDefault="001801E2" w14:paraId="7EDFD7F5" w14:textId="77777777">
                            <w:pPr>
                              <w:pStyle w:val="Lijstalinea"/>
                              <w:numPr>
                                <w:ilvl w:val="0"/>
                                <w:numId w:val="136"/>
                              </w:numPr>
                              <w:rPr>
                                <w:rFonts w:ascii="Open Sans" w:hAnsi="Open Sans" w:cs="Open Sans"/>
                                <w:color w:val="333333"/>
                                <w:szCs w:val="24"/>
                              </w:rPr>
                            </w:pPr>
                            <w:r w:rsidRPr="00835EA6">
                              <w:rPr>
                                <w:rFonts w:ascii="Open Sans" w:hAnsi="Open Sans" w:cs="Open Sans"/>
                                <w:color w:val="333333"/>
                                <w:szCs w:val="24"/>
                              </w:rPr>
                              <w:t>Hoe lang duurt het voordat je het juiste antwoord kreeg voor het kraken van de SHA512 hash?</w:t>
                            </w:r>
                          </w:p>
                          <w:p w:rsidRPr="00835EA6" w:rsidR="001801E2" w:rsidP="00835EA6" w:rsidRDefault="001801E2" w14:paraId="6C6CBD73" w14:textId="77777777">
                            <w:pPr>
                              <w:pStyle w:val="Lijstalinea"/>
                              <w:numPr>
                                <w:ilvl w:val="0"/>
                                <w:numId w:val="136"/>
                              </w:numPr>
                              <w:rPr>
                                <w:rFonts w:ascii="Open Sans" w:hAnsi="Open Sans" w:cs="Open Sans"/>
                                <w:color w:val="333333"/>
                                <w:szCs w:val="24"/>
                              </w:rPr>
                            </w:pPr>
                            <w:r w:rsidRPr="00835EA6">
                              <w:rPr>
                                <w:rFonts w:ascii="Open Sans" w:hAnsi="Open Sans" w:cs="Open Sans"/>
                                <w:color w:val="333333"/>
                                <w:szCs w:val="24"/>
                              </w:rPr>
                              <w:t>Hoe veel langer denk je dat het zou duren als het wachtwoord uit 7 kleine letters bestond?</w:t>
                            </w:r>
                          </w:p>
                          <w:p w:rsidRPr="00835EA6" w:rsidR="001801E2" w:rsidP="00835EA6" w:rsidRDefault="001801E2" w14:paraId="22ACDC4A" w14:textId="77777777">
                            <w:pPr>
                              <w:pStyle w:val="Lijstalinea"/>
                              <w:numPr>
                                <w:ilvl w:val="0"/>
                                <w:numId w:val="136"/>
                              </w:numPr>
                              <w:rPr>
                                <w:rFonts w:ascii="Open Sans" w:hAnsi="Open Sans" w:cs="Open Sans"/>
                                <w:color w:val="333333"/>
                                <w:szCs w:val="24"/>
                              </w:rPr>
                            </w:pPr>
                            <w:r w:rsidRPr="00835EA6">
                              <w:rPr>
                                <w:rFonts w:ascii="Open Sans" w:hAnsi="Open Sans" w:cs="Open Sans"/>
                                <w:color w:val="333333"/>
                                <w:szCs w:val="24"/>
                              </w:rPr>
                              <w:t>Hoe veel langer zou het denk je duren als het wachtwoord 6 karakters was, maar ook hoofdletters en cijfers moest bevatten?</w:t>
                            </w:r>
                          </w:p>
                          <w:p w:rsidR="001801E2" w:rsidP="00835EA6" w:rsidRDefault="001801E2" w14:paraId="5C8BD1EE" w14:textId="77777777">
                            <w:pPr>
                              <w:rPr>
                                <w:rFonts w:ascii="Open Sans" w:hAnsi="Open Sans" w:cs="Open Sans"/>
                                <w:color w:val="333333"/>
                              </w:rPr>
                            </w:pPr>
                          </w:p>
                          <w:p w:rsidRPr="00DD12B9" w:rsidR="001801E2" w:rsidP="00835EA6" w:rsidRDefault="001801E2" w14:paraId="7B018980" w14:textId="77777777"/>
                        </w:txbxContent>
                      </wps:txbx>
                      <wps:bodyPr rot="0" vert="horz" wrap="square" lIns="91440" tIns="45720" rIns="91440" bIns="45720" anchor="t" anchorCtr="0">
                        <a:noAutofit/>
                      </wps:bodyPr>
                    </wps:wsp>
                  </a:graphicData>
                </a:graphic>
              </wp:inline>
            </w:drawing>
          </mc:Choice>
          <mc:Fallback>
            <w:pict w14:anchorId="23CB90B2">
              <v:shape id="_x0000_s1034" style="width:481.9pt;height:644.2pt;visibility:visible;mso-wrap-style:square;mso-left-percent:-10001;mso-top-percent:-10001;mso-position-horizontal:absolute;mso-position-horizontal-relative:char;mso-position-vertical:absolute;mso-position-vertical-relative:line;mso-left-percent:-10001;mso-top-percent:-10001;v-text-anchor:top" fillcolor="#f4b083 [1941]"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" w14:anchorId="3705DE89">
                <v:textbox>
                  <w:txbxContent>
                    <w:p w:rsidRPr="00A672EA" w:rsidR="001801E2" w:rsidP="00835EA6" w:rsidRDefault="001801E2" w14:paraId="7736A158" w14:textId="77777777">
                      <w:pPr>
                        <w:pStyle w:val="Kop3-theorie"/>
                        <w:rPr>
                          <w:lang w:eastAsia="nl-NL"/>
                        </w:rPr>
                      </w:pPr>
                      <w:r w:rsidRPr="00A672EA">
                        <w:rPr>
                          <w:lang w:eastAsia="nl-NL"/>
                        </w:rPr>
                        <w:t>Inleveropdracht: Hashes kraken</w:t>
                      </w:r>
                    </w:p>
                    <w:p w:rsidRPr="00C42216" w:rsidR="001801E2" w:rsidP="00835EA6" w:rsidRDefault="001801E2" w14:paraId="4A0A3EBE" w14:textId="77777777">
                      <w:pPr>
                        <w:rPr>
                          <w:lang w:eastAsia="nl-NL"/>
                        </w:rPr>
                      </w:pPr>
                      <w:r w:rsidRPr="00C42216">
                        <w:rPr>
                          <w:lang w:eastAsia="nl-NL"/>
                        </w:rPr>
                        <w:t>Op it's learning staat een opdracht over hash-algoritmen.</w:t>
                      </w:r>
                    </w:p>
                    <w:p w:rsidRPr="00F51064" w:rsidR="001801E2" w:rsidP="00835EA6" w:rsidRDefault="001801E2" w14:paraId="7BB50808" w14:textId="77777777">
                      <w:pPr>
                        <w:rPr>
                          <w:b/>
                          <w:bCs/>
                          <w:sz w:val="24"/>
                          <w:szCs w:val="28"/>
                          <w:u w:val="single"/>
                        </w:rPr>
                      </w:pPr>
                      <w:r w:rsidRPr="00C42216">
                        <w:rPr>
                          <w:lang w:eastAsia="nl-NL"/>
                        </w:rPr>
                        <w:t>Lever een word document in met de antwoorden op alle gestelde vragen.</w:t>
                      </w:r>
                    </w:p>
                    <w:p w:rsidR="001801E2" w:rsidP="00835EA6" w:rsidRDefault="001801E2" w14:paraId="12AE988D" w14:textId="77777777">
                      <w:pPr>
                        <w:rPr>
                          <w:rFonts w:ascii="Open Sans" w:hAnsi="Open Sans" w:cs="Open Sans"/>
                          <w:color w:val="333333"/>
                        </w:rPr>
                      </w:pPr>
                      <w:r>
                        <w:rPr>
                          <w:rFonts w:ascii="Open Sans" w:hAnsi="Open Sans" w:cs="Open Sans"/>
                          <w:color w:val="333333"/>
                        </w:rPr>
                        <w:t>Een aantal jaar geleden zijn er een aantal databases gelekt en daaruit hebben we een aantal hashes van dezelfde gebruiker gehaald. Wij willen graag achterhalen wat de wachtwoorden zijn van deze gebruiker.</w:t>
                      </w:r>
                    </w:p>
                    <w:p w:rsidR="001801E2" w:rsidP="00835EA6" w:rsidRDefault="001801E2" w14:paraId="71816661" w14:textId="77777777">
                      <w:pPr>
                        <w:rPr>
                          <w:rFonts w:ascii="Open Sans" w:hAnsi="Open Sans" w:cs="Open Sans"/>
                          <w:color w:val="333333"/>
                        </w:rPr>
                      </w:pPr>
                      <w:r>
                        <w:rPr>
                          <w:rFonts w:ascii="Open Sans" w:hAnsi="Open Sans" w:cs="Open Sans"/>
                          <w:color w:val="333333"/>
                        </w:rPr>
                        <w:t>We hebben een md5-hash uit een hele oude database, want md5 wordt al heel lang niet meer gebruikt als hashing algoritme; </w:t>
                      </w:r>
                      <w:r>
                        <w:rPr>
                          <w:rStyle w:val="HTMLCode"/>
                          <w:rFonts w:eastAsiaTheme="minorHAnsi"/>
                          <w:color w:val="333333"/>
                        </w:rPr>
                        <w:t>87d7f56b4bec43abc1fdd21b3be2eb44</w:t>
                      </w:r>
                    </w:p>
                    <w:p w:rsidR="001801E2" w:rsidP="00835EA6" w:rsidRDefault="001801E2" w14:paraId="3541ECA7" w14:textId="77777777">
                      <w:pPr>
                        <w:rPr>
                          <w:rFonts w:ascii="Open Sans" w:hAnsi="Open Sans" w:cs="Open Sans"/>
                          <w:color w:val="333333"/>
                        </w:rPr>
                      </w:pPr>
                      <w:r>
                        <w:rPr>
                          <w:rFonts w:ascii="Open Sans" w:hAnsi="Open Sans" w:cs="Open Sans"/>
                          <w:color w:val="333333"/>
                        </w:rPr>
                        <w:t>We hebben ook een iets modernere SHA256 hash; </w:t>
                      </w:r>
                      <w:r>
                        <w:rPr>
                          <w:rStyle w:val="HTMLCode"/>
                          <w:rFonts w:eastAsiaTheme="minorHAnsi"/>
                          <w:color w:val="333333"/>
                        </w:rPr>
                        <w:t>23e2051a26c4a90da6e3ab76fffe794e2487f772594b458309a0669991b8f885</w:t>
                      </w:r>
                    </w:p>
                    <w:p w:rsidR="001801E2" w:rsidP="00835EA6" w:rsidRDefault="001801E2" w14:paraId="3FB1BB4B" w14:textId="77777777">
                      <w:pPr>
                        <w:rPr>
                          <w:rFonts w:ascii="Open Sans" w:hAnsi="Open Sans" w:cs="Open Sans"/>
                          <w:color w:val="333333"/>
                        </w:rPr>
                      </w:pPr>
                      <w:r>
                        <w:rPr>
                          <w:rFonts w:ascii="Open Sans" w:hAnsi="Open Sans" w:cs="Open Sans"/>
                          <w:color w:val="333333"/>
                        </w:rPr>
                        <w:t>En tot slot hebben we een salted SHA512 hash; </w:t>
                      </w:r>
                      <w:r>
                        <w:rPr>
                          <w:rStyle w:val="HTMLCode"/>
                          <w:rFonts w:eastAsiaTheme="minorHAnsi"/>
                          <w:color w:val="333333"/>
                        </w:rPr>
                        <w:t>8919a50d3259169f7b842d2306af209d2d70c2b38645297338907f3bcae688a1874c17b74fb2b3c88a48d73d3bb3ccef196b2a8cf0f73aa0e9418725ea40eb8b</w:t>
                      </w:r>
                    </w:p>
                    <w:p w:rsidR="001801E2" w:rsidP="00835EA6" w:rsidRDefault="001801E2" w14:paraId="11FCAA05" w14:textId="77777777">
                      <w:pPr>
                        <w:rPr>
                          <w:rFonts w:ascii="Open Sans" w:hAnsi="Open Sans" w:cs="Open Sans"/>
                          <w:color w:val="333333"/>
                        </w:rPr>
                      </w:pPr>
                      <w:r>
                        <w:rPr>
                          <w:rFonts w:ascii="Open Sans" w:hAnsi="Open Sans" w:cs="Open Sans"/>
                          <w:color w:val="333333"/>
                        </w:rPr>
                        <w:t>Voor de SHA512 hash weten we ook de gebruikte salt; </w:t>
                      </w:r>
                      <w:r>
                        <w:rPr>
                          <w:rStyle w:val="HTMLCode"/>
                          <w:rFonts w:eastAsiaTheme="minorHAnsi"/>
                          <w:color w:val="333333"/>
                        </w:rPr>
                        <w:t>9gfH!QBE!iYd</w:t>
                      </w:r>
                    </w:p>
                    <w:p w:rsidR="001801E2" w:rsidP="00835EA6" w:rsidRDefault="001801E2" w14:paraId="6D50E419" w14:textId="77777777">
                      <w:pPr>
                        <w:rPr>
                          <w:rFonts w:ascii="Open Sans" w:hAnsi="Open Sans" w:cs="Open Sans"/>
                          <w:color w:val="333333"/>
                        </w:rPr>
                      </w:pPr>
                      <w:r>
                        <w:rPr>
                          <w:rFonts w:ascii="Open Sans" w:hAnsi="Open Sans" w:cs="Open Sans"/>
                          <w:color w:val="333333"/>
                        </w:rPr>
                        <w:t>Om dit SHA512 wachtwoord te vinden hebben we een simpel brute-force script geschreven, maar misschien kunnen we voordat we onze computer hard gaan laten nadenken eerst kijken of de hashes te vinden zijn in zo’n opzoektabel. Ga naar </w:t>
                      </w:r>
                      <w:hyperlink w:history="1" r:id="rId77">
                        <w:r>
                          <w:rPr>
                            <w:rStyle w:val="Hyperlink"/>
                            <w:rFonts w:ascii="Open Sans" w:hAnsi="Open Sans" w:cs="Open Sans"/>
                            <w:color w:val="0055B0"/>
                          </w:rPr>
                          <w:t>https://crackstation.net/</w:t>
                        </w:r>
                      </w:hyperlink>
                      <w:r>
                        <w:rPr>
                          <w:rFonts w:ascii="Open Sans" w:hAnsi="Open Sans" w:cs="Open Sans"/>
                          <w:color w:val="333333"/>
                        </w:rPr>
                        <w:t> en vul daar de hashes in. Noteer de wachtwoorden die je kan kraken.</w:t>
                      </w:r>
                    </w:p>
                    <w:p w:rsidR="001801E2" w:rsidP="00835EA6" w:rsidRDefault="001801E2" w14:paraId="2EA504A3" w14:textId="77777777">
                      <w:pPr>
                        <w:rPr>
                          <w:rFonts w:ascii="Open Sans" w:hAnsi="Open Sans" w:cs="Open Sans"/>
                          <w:color w:val="333333"/>
                        </w:rPr>
                      </w:pPr>
                      <w:r>
                        <w:rPr>
                          <w:rFonts w:ascii="Open Sans" w:hAnsi="Open Sans" w:cs="Open Sans"/>
                          <w:color w:val="333333"/>
                        </w:rPr>
                        <w:t>Open het python script en neem de code even door. Voer daarna de code uit, als je een verkeerd wachtwoord invoert gaat hij het proberen te berekenen.</w:t>
                      </w:r>
                      <w:r>
                        <w:rPr>
                          <w:rFonts w:ascii="Open Sans" w:hAnsi="Open Sans" w:cs="Open Sans"/>
                          <w:color w:val="333333"/>
                        </w:rPr>
                        <w:br/>
                      </w:r>
                    </w:p>
                    <w:p w:rsidRPr="00835EA6" w:rsidR="001801E2" w:rsidP="00835EA6" w:rsidRDefault="001801E2" w14:paraId="049F9CCE" w14:textId="77777777">
                      <w:pPr>
                        <w:rPr>
                          <w:rFonts w:ascii="Open Sans" w:hAnsi="Open Sans" w:cs="Open Sans"/>
                          <w:b/>
                          <w:bCs/>
                          <w:color w:val="333333"/>
                        </w:rPr>
                      </w:pPr>
                      <w:r w:rsidRPr="00835EA6">
                        <w:rPr>
                          <w:rFonts w:ascii="Open Sans" w:hAnsi="Open Sans" w:cs="Open Sans"/>
                          <w:b/>
                          <w:bCs/>
                          <w:color w:val="333333"/>
                        </w:rPr>
                        <w:t>Geef in een kort verslag antwoord op de volgende vragen:</w:t>
                      </w:r>
                    </w:p>
                    <w:p w:rsidRPr="00835EA6" w:rsidR="001801E2" w:rsidP="00835EA6" w:rsidRDefault="001801E2" w14:paraId="25080DB0" w14:textId="77777777">
                      <w:pPr>
                        <w:pStyle w:val="Lijstalinea"/>
                        <w:numPr>
                          <w:ilvl w:val="0"/>
                          <w:numId w:val="136"/>
                        </w:numPr>
                        <w:rPr>
                          <w:rFonts w:ascii="Open Sans" w:hAnsi="Open Sans" w:cs="Open Sans"/>
                          <w:color w:val="333333"/>
                          <w:szCs w:val="24"/>
                        </w:rPr>
                      </w:pPr>
                      <w:r w:rsidRPr="00835EA6">
                        <w:rPr>
                          <w:rFonts w:ascii="Open Sans" w:hAnsi="Open Sans" w:cs="Open Sans"/>
                          <w:color w:val="333333"/>
                          <w:szCs w:val="24"/>
                        </w:rPr>
                        <w:t>Welke hashes kon je opzoeken op crackstation, en welke niet?</w:t>
                      </w:r>
                    </w:p>
                    <w:p w:rsidRPr="00835EA6" w:rsidR="001801E2" w:rsidP="00835EA6" w:rsidRDefault="001801E2" w14:paraId="39D74077" w14:textId="77777777">
                      <w:pPr>
                        <w:pStyle w:val="Lijstalinea"/>
                        <w:numPr>
                          <w:ilvl w:val="0"/>
                          <w:numId w:val="136"/>
                        </w:numPr>
                        <w:rPr>
                          <w:rFonts w:ascii="Open Sans" w:hAnsi="Open Sans" w:cs="Open Sans"/>
                          <w:color w:val="333333"/>
                          <w:szCs w:val="24"/>
                        </w:rPr>
                      </w:pPr>
                      <w:r w:rsidRPr="00835EA6">
                        <w:rPr>
                          <w:rFonts w:ascii="Open Sans" w:hAnsi="Open Sans" w:cs="Open Sans"/>
                          <w:color w:val="333333"/>
                          <w:szCs w:val="24"/>
                        </w:rPr>
                        <w:t>Wat is het wachtwoord wat bij de SHA512 hash hoort?</w:t>
                      </w:r>
                    </w:p>
                    <w:p w:rsidRPr="00835EA6" w:rsidR="001801E2" w:rsidP="00835EA6" w:rsidRDefault="001801E2" w14:paraId="264AFA35" w14:textId="77777777">
                      <w:pPr>
                        <w:pStyle w:val="Lijstalinea"/>
                        <w:numPr>
                          <w:ilvl w:val="0"/>
                          <w:numId w:val="136"/>
                        </w:numPr>
                        <w:rPr>
                          <w:rFonts w:ascii="Open Sans" w:hAnsi="Open Sans" w:cs="Open Sans"/>
                          <w:color w:val="333333"/>
                          <w:szCs w:val="24"/>
                        </w:rPr>
                      </w:pPr>
                      <w:r w:rsidRPr="00835EA6">
                        <w:rPr>
                          <w:rFonts w:ascii="Open Sans" w:hAnsi="Open Sans" w:cs="Open Sans"/>
                          <w:color w:val="333333"/>
                          <w:szCs w:val="24"/>
                        </w:rPr>
                        <w:t>Hoe lang duurt het voordat je het juiste antwoord kreeg voor het kraken van de SHA512 hash?</w:t>
                      </w:r>
                    </w:p>
                    <w:p w:rsidRPr="00835EA6" w:rsidR="001801E2" w:rsidP="00835EA6" w:rsidRDefault="001801E2" w14:paraId="6DC12F01" w14:textId="77777777">
                      <w:pPr>
                        <w:pStyle w:val="Lijstalinea"/>
                        <w:numPr>
                          <w:ilvl w:val="0"/>
                          <w:numId w:val="136"/>
                        </w:numPr>
                        <w:rPr>
                          <w:rFonts w:ascii="Open Sans" w:hAnsi="Open Sans" w:cs="Open Sans"/>
                          <w:color w:val="333333"/>
                          <w:szCs w:val="24"/>
                        </w:rPr>
                      </w:pPr>
                      <w:r w:rsidRPr="00835EA6">
                        <w:rPr>
                          <w:rFonts w:ascii="Open Sans" w:hAnsi="Open Sans" w:cs="Open Sans"/>
                          <w:color w:val="333333"/>
                          <w:szCs w:val="24"/>
                        </w:rPr>
                        <w:t>Hoe veel langer denk je dat het zou duren als het wachtwoord uit 7 kleine letters bestond?</w:t>
                      </w:r>
                    </w:p>
                    <w:p w:rsidRPr="00835EA6" w:rsidR="001801E2" w:rsidP="00835EA6" w:rsidRDefault="001801E2" w14:paraId="489CC6E8" w14:textId="77777777">
                      <w:pPr>
                        <w:pStyle w:val="Lijstalinea"/>
                        <w:numPr>
                          <w:ilvl w:val="0"/>
                          <w:numId w:val="136"/>
                        </w:numPr>
                        <w:rPr>
                          <w:rFonts w:ascii="Open Sans" w:hAnsi="Open Sans" w:cs="Open Sans"/>
                          <w:color w:val="333333"/>
                          <w:szCs w:val="24"/>
                        </w:rPr>
                      </w:pPr>
                      <w:r w:rsidRPr="00835EA6">
                        <w:rPr>
                          <w:rFonts w:ascii="Open Sans" w:hAnsi="Open Sans" w:cs="Open Sans"/>
                          <w:color w:val="333333"/>
                          <w:szCs w:val="24"/>
                        </w:rPr>
                        <w:t>Hoe veel langer zou het denk je duren als het wachtwoord 6 karakters was, maar ook hoofdletters en cijfers moest bevatten?</w:t>
                      </w:r>
                    </w:p>
                    <w:p w:rsidR="001801E2" w:rsidP="00835EA6" w:rsidRDefault="001801E2" w14:paraId="5DAB6C7B" w14:textId="77777777">
                      <w:pPr>
                        <w:rPr>
                          <w:rFonts w:ascii="Open Sans" w:hAnsi="Open Sans" w:cs="Open Sans"/>
                          <w:color w:val="333333"/>
                        </w:rPr>
                      </w:pPr>
                    </w:p>
                    <w:p w:rsidRPr="00DD12B9" w:rsidR="001801E2" w:rsidP="00835EA6" w:rsidRDefault="001801E2" w14:paraId="02EB378F" w14:textId="77777777"/>
                  </w:txbxContent>
                </v:textbox>
                <w10:anchorlock/>
              </v:shape>
            </w:pict>
          </mc:Fallback>
        </mc:AlternateContent>
      </w:r>
    </w:p>
    <w:p w:rsidRPr="00A672EA" w:rsidR="001801E2" w:rsidP="001801E2" w:rsidRDefault="001801E2" w14:paraId="0A517643" w14:textId="77777777"/>
    <w:p w:rsidR="00271294" w:rsidP="00683066" w:rsidRDefault="001801E2" w14:paraId="357512DB" w14:textId="329696A3">
      <w:pPr>
        <w:pStyle w:val="Kop1"/>
      </w:pPr>
      <w:r w:rsidRPr="00683066">
        <w:br w:type="page"/>
      </w:r>
      <w:bookmarkStart w:name="_Toc103937082" w:id="93"/>
      <w:bookmarkStart w:name="_Toc157413998" w:id="94"/>
      <w:bookmarkStart w:name="_Toc157876510" w:id="95"/>
      <w:r w:rsidR="00271294">
        <w:t>1</w:t>
      </w:r>
      <w:r w:rsidR="00683066">
        <w:t>5</w:t>
      </w:r>
      <w:r w:rsidR="00271294">
        <w:t xml:space="preserve"> Feedback geven en ontvangen (les 1)</w:t>
      </w:r>
      <w:bookmarkEnd w:id="93"/>
      <w:bookmarkEnd w:id="94"/>
      <w:bookmarkEnd w:id="95"/>
    </w:p>
    <w:p w:rsidR="00271294" w:rsidP="00271294" w:rsidRDefault="00271294" w14:paraId="67613BB1" w14:textId="77777777">
      <w:pPr>
        <w:pStyle w:val="Kop3-theorie"/>
        <w:numPr>
          <w:ilvl w:val="0"/>
          <w:numId w:val="84"/>
        </w:numPr>
        <w:spacing w:line="240" w:lineRule="auto"/>
        <w:ind w:left="17" w:hanging="357"/>
      </w:pPr>
      <w:r>
        <w:t>1. Feedback: introductie</w:t>
      </w:r>
    </w:p>
    <w:p w:rsidR="00271294" w:rsidP="00271294" w:rsidRDefault="00271294" w14:paraId="183BD0DE" w14:textId="77777777">
      <w:r>
        <w:t>Je hebt in het afgelopen jaar samengewerkt in bijna 10 praktijkopdrachten, steeds in verschillende groepjes. Vaak gaat dat heel goed, maar je hebt misschien ook wel een minder prettige ervaring opgedaan bij één van die opdrachten. Samenwerken gaat niet altijd vanzelf, dat zul je wel gemerkt hebben.</w:t>
      </w:r>
    </w:p>
    <w:p w:rsidR="00271294" w:rsidP="00271294" w:rsidRDefault="00271294" w14:paraId="49C886C6" w14:textId="77777777">
      <w:r>
        <w:t>Soms is het nodig om een teamgenoot feedback te geven over hun werk, of manier van werken. Zelf zul je ook wel eens feedback ontvangen van collega’s of teamgenoten. Het hoort bij een professionele werkomgeving dat collega’s elkaar kunnen en durven aanspreken op dingen die niet goed gaan.</w:t>
      </w:r>
    </w:p>
    <w:p w:rsidR="00271294" w:rsidP="00271294" w:rsidRDefault="00271294" w14:paraId="2CE747A0" w14:textId="77777777">
      <w:r>
        <w:t xml:space="preserve">Overigens kan feedback natuurlijk ook positief zijn, je mag als team zeker ook complimenten uitdelen aan elkaar; bijvoorbeeld als je een geslaagde oplevering achter de rug hebt. </w:t>
      </w:r>
    </w:p>
    <w:p w:rsidR="00271294" w:rsidP="00683066" w:rsidRDefault="00271294" w14:paraId="3FB39BF8" w14:textId="77777777">
      <w:pPr>
        <w:pStyle w:val="H3Theorie"/>
      </w:pPr>
      <w:bookmarkStart w:name="_Toc157413999" w:id="96"/>
      <w:r>
        <w:t>Hoe geef je goede feedback</w:t>
      </w:r>
      <w:bookmarkEnd w:id="96"/>
    </w:p>
    <w:p w:rsidR="00271294" w:rsidP="00271294" w:rsidRDefault="00271294" w14:paraId="68734093" w14:textId="77777777">
      <w:r>
        <w:t>Feedback geven kan soms spannend zijn; dat komt omdat het wel eens persoonlijk of emotioneel kan worden. Gelukkig zijn er verschillende regels en werkwijzen om op een goede en verstandige manier toch de juiste feedback te geven. Ook als je feedback ontvangt zijn er dingen waar je op kunt letten.</w:t>
      </w:r>
    </w:p>
    <w:p w:rsidRPr="00583429" w:rsidR="00271294" w:rsidP="00271294" w:rsidRDefault="00271294" w14:paraId="28812C2F" w14:textId="77777777">
      <w:pPr>
        <w:pStyle w:val="Geenafstand"/>
        <w:rPr>
          <w:i/>
          <w:iCs/>
        </w:rPr>
      </w:pPr>
      <w:r w:rsidRPr="00583429">
        <w:rPr>
          <w:i/>
          <w:iCs/>
        </w:rPr>
        <w:t>Hoe geef je goede feedback;</w:t>
      </w:r>
    </w:p>
    <w:p w:rsidR="00271294" w:rsidP="00271294" w:rsidRDefault="00271294" w14:paraId="7E88C64F" w14:textId="77777777">
      <w:r>
        <w:rPr>
          <w:noProof/>
        </w:rPr>
        <w:drawing>
          <wp:inline distT="0" distB="0" distL="0" distR="0" wp14:anchorId="121DE086" wp14:editId="1F3B3040">
            <wp:extent cx="4773132" cy="4724400"/>
            <wp:effectExtent l="0" t="0" r="8890" b="0"/>
            <wp:docPr id="21" name="Afbeelding 21" descr="Afbeelding met tekst, schets, tekening, Lijnillustratie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fbeelding 21" descr="Afbeelding met tekst, schets, tekening, Lijnillustraties&#10;&#10;Automatisch gegenereerde beschrijving"/>
                    <pic:cNvPicPr>
                      <a:picLocks noChangeAspect="1" noChangeArrowheads="1"/>
                    </pic:cNvPicPr>
                  </pic:nvPicPr>
                  <pic:blipFill rotWithShape="1">
                    <a:blip r:embed="rId78">
                      <a:extLst>
                        <a:ext uri="{28A0092B-C50C-407E-A947-70E740481C1C}">
                          <a14:useLocalDpi xmlns:a14="http://schemas.microsoft.com/office/drawing/2010/main" val="0"/>
                        </a:ext>
                      </a:extLst>
                    </a:blip>
                    <a:srcRect l="1565" t="2276"/>
                    <a:stretch/>
                  </pic:blipFill>
                  <pic:spPr bwMode="auto">
                    <a:xfrm>
                      <a:off x="0" y="0"/>
                      <a:ext cx="4799824" cy="4750819"/>
                    </a:xfrm>
                    <a:prstGeom prst="rect">
                      <a:avLst/>
                    </a:prstGeom>
                    <a:noFill/>
                    <a:ln>
                      <a:noFill/>
                    </a:ln>
                    <a:extLst>
                      <a:ext uri="{53640926-AAD7-44D8-BBD7-CCE9431645EC}">
                        <a14:shadowObscured xmlns:a14="http://schemas.microsoft.com/office/drawing/2010/main"/>
                      </a:ext>
                    </a:extLst>
                  </pic:spPr>
                </pic:pic>
              </a:graphicData>
            </a:graphic>
          </wp:inline>
        </w:drawing>
      </w:r>
    </w:p>
    <w:p w:rsidR="00271294" w:rsidP="00271294" w:rsidRDefault="00271294" w14:paraId="65D63362" w14:textId="77777777">
      <w:r>
        <w:br w:type="page"/>
      </w:r>
    </w:p>
    <w:p w:rsidR="00271294" w:rsidP="00271294" w:rsidRDefault="00271294" w14:paraId="657E2724" w14:textId="77777777">
      <w:pPr>
        <w:pStyle w:val="H3Opdracht"/>
      </w:pPr>
      <w:r>
        <w:t>2. Opdracht: wat gaat hier niet goed?</w:t>
      </w:r>
    </w:p>
    <w:p w:rsidR="00271294" w:rsidP="00271294" w:rsidRDefault="00271294" w14:paraId="33B0898A" w14:textId="77777777">
      <w:r>
        <w:t xml:space="preserve">Kijk (klassikaal) naar het volgende filmpje. Je gaat drie feedbackgesprekken zien waarin een hoop misgaat. Dit is níet hoe je goede feedback geeft: </w:t>
      </w:r>
      <w:hyperlink w:history="1" r:id="rId79">
        <w:r w:rsidRPr="00976293">
          <w:rPr>
            <w:rStyle w:val="Hyperlink"/>
          </w:rPr>
          <w:t>https://youtu.be/o_GIZ2ad_9Y</w:t>
        </w:r>
      </w:hyperlink>
      <w:r>
        <w:t>.</w:t>
      </w:r>
    </w:p>
    <w:p w:rsidR="00271294" w:rsidP="00271294" w:rsidRDefault="00271294" w14:paraId="16993778" w14:textId="77777777">
      <w:pPr>
        <w:pStyle w:val="Lijstalinea"/>
        <w:numPr>
          <w:ilvl w:val="0"/>
          <w:numId w:val="100"/>
        </w:numPr>
      </w:pPr>
      <w:r>
        <w:t>Noteer tijdens het filmpje minimaal vijf dingen die volgens jou niet goed gingen.</w:t>
      </w:r>
    </w:p>
    <w:p w:rsidR="00271294" w:rsidP="00271294" w:rsidRDefault="00271294" w14:paraId="0EF1C340" w14:textId="77777777"/>
    <w:p w:rsidR="00271294" w:rsidP="00271294" w:rsidRDefault="00271294" w14:paraId="6BDC1AC1" w14:textId="77777777">
      <w:pPr>
        <w:pStyle w:val="H3Opdracht"/>
      </w:pPr>
      <w:r>
        <w:t>3. Opdracht: bekijk een feedbackgesprek</w:t>
      </w:r>
    </w:p>
    <w:p w:rsidR="00271294" w:rsidP="00271294" w:rsidRDefault="00271294" w14:paraId="75FB5A44" w14:textId="77777777">
      <w:r>
        <w:t xml:space="preserve">Kijk (klassikaal) naar het volgende filmpje. Je gaat een feedbackgesprek zien dat redelijk verloopt: </w:t>
      </w:r>
      <w:hyperlink w:history="1" r:id="rId80">
        <w:r w:rsidRPr="00976293">
          <w:rPr>
            <w:rStyle w:val="Hyperlink"/>
          </w:rPr>
          <w:t>https://youtu.be/cnYWN-L77qo</w:t>
        </w:r>
      </w:hyperlink>
      <w:r>
        <w:t>. Beantwoord tijdens het kijken de volgende vragen;</w:t>
      </w:r>
    </w:p>
    <w:p w:rsidR="00271294" w:rsidP="00271294" w:rsidRDefault="00271294" w14:paraId="46C2E228" w14:textId="77777777"/>
    <w:p w:rsidR="00271294" w:rsidP="00271294" w:rsidRDefault="00271294" w14:paraId="3D6AF152" w14:textId="77777777">
      <w:pPr>
        <w:pStyle w:val="Lijstalinea"/>
        <w:numPr>
          <w:ilvl w:val="0"/>
          <w:numId w:val="101"/>
        </w:numPr>
        <w:spacing w:before="240"/>
      </w:pPr>
      <w:r>
        <w:t>Alan klaagt. Waar klaagt Alan over?</w:t>
      </w:r>
    </w:p>
    <w:p w:rsidR="00271294" w:rsidP="00271294" w:rsidRDefault="00271294" w14:paraId="4AB8B9FE" w14:textId="77777777">
      <w:pPr>
        <w:spacing w:before="240"/>
      </w:pPr>
      <w:r>
        <w:t>______________________________________________________________________________________</w:t>
      </w:r>
    </w:p>
    <w:p w:rsidR="00271294" w:rsidP="00271294" w:rsidRDefault="00271294" w14:paraId="2BC431FF" w14:textId="77777777">
      <w:pPr>
        <w:pStyle w:val="Lijstalinea"/>
        <w:numPr>
          <w:ilvl w:val="0"/>
          <w:numId w:val="101"/>
        </w:numPr>
        <w:spacing w:before="240"/>
      </w:pPr>
      <w:r>
        <w:t>Praat hij vanuit feiten of emotie?</w:t>
      </w:r>
    </w:p>
    <w:p w:rsidR="00271294" w:rsidP="00271294" w:rsidRDefault="00271294" w14:paraId="20BECC9E" w14:textId="77777777">
      <w:pPr>
        <w:spacing w:before="240"/>
      </w:pPr>
      <w:r>
        <w:t>______________________________________________________________________________________</w:t>
      </w:r>
    </w:p>
    <w:p w:rsidR="00271294" w:rsidP="00271294" w:rsidRDefault="00271294" w14:paraId="52BCA017" w14:textId="77777777">
      <w:pPr>
        <w:pStyle w:val="Lijstalinea"/>
        <w:numPr>
          <w:ilvl w:val="0"/>
          <w:numId w:val="101"/>
        </w:numPr>
        <w:spacing w:before="240"/>
      </w:pPr>
      <w:r>
        <w:t>Wat zou Alan willen?</w:t>
      </w:r>
    </w:p>
    <w:p w:rsidR="00271294" w:rsidP="00271294" w:rsidRDefault="00271294" w14:paraId="29567244" w14:textId="77777777">
      <w:pPr>
        <w:spacing w:before="240"/>
      </w:pPr>
      <w:r>
        <w:t>______________________________________________________________________________________</w:t>
      </w:r>
    </w:p>
    <w:p w:rsidR="00271294" w:rsidP="00271294" w:rsidRDefault="00271294" w14:paraId="746A615C" w14:textId="77777777">
      <w:pPr>
        <w:pStyle w:val="Lijstalinea"/>
        <w:numPr>
          <w:ilvl w:val="0"/>
          <w:numId w:val="101"/>
        </w:numPr>
        <w:spacing w:before="240"/>
      </w:pPr>
      <w:r>
        <w:t>Richt hij zijn klacht tot iemand in het bijzonder?</w:t>
      </w:r>
    </w:p>
    <w:p w:rsidR="00271294" w:rsidP="00271294" w:rsidRDefault="00271294" w14:paraId="3025EB47" w14:textId="77777777">
      <w:pPr>
        <w:spacing w:before="240"/>
      </w:pPr>
      <w:r>
        <w:t>______________________________________________________________________________________</w:t>
      </w:r>
    </w:p>
    <w:p w:rsidR="00271294" w:rsidP="00271294" w:rsidRDefault="00271294" w14:paraId="39BFC927" w14:textId="77777777">
      <w:pPr>
        <w:pStyle w:val="Lijstalinea"/>
        <w:numPr>
          <w:ilvl w:val="0"/>
          <w:numId w:val="101"/>
        </w:numPr>
        <w:spacing w:before="240"/>
      </w:pPr>
      <w:r>
        <w:t>Wat is het effect op zijn collega’s?</w:t>
      </w:r>
    </w:p>
    <w:p w:rsidR="00271294" w:rsidP="00271294" w:rsidRDefault="00271294" w14:paraId="0D94A627" w14:textId="77777777">
      <w:pPr>
        <w:spacing w:before="240"/>
      </w:pPr>
      <w:r>
        <w:t>______________________________________________________________________________________</w:t>
      </w:r>
    </w:p>
    <w:p w:rsidR="00271294" w:rsidP="00271294" w:rsidRDefault="00271294" w14:paraId="1AB6D680" w14:textId="77777777">
      <w:pPr>
        <w:pStyle w:val="Lijstalinea"/>
        <w:numPr>
          <w:ilvl w:val="0"/>
          <w:numId w:val="101"/>
        </w:numPr>
        <w:spacing w:before="240"/>
      </w:pPr>
      <w:r>
        <w:t>Waar heeft Carla last van?</w:t>
      </w:r>
    </w:p>
    <w:p w:rsidR="00271294" w:rsidP="00271294" w:rsidRDefault="00271294" w14:paraId="734FA60B" w14:textId="77777777">
      <w:pPr>
        <w:spacing w:before="240"/>
      </w:pPr>
      <w:r>
        <w:t>______________________________________________________________________________________</w:t>
      </w:r>
    </w:p>
    <w:p w:rsidR="00271294" w:rsidP="00271294" w:rsidRDefault="00271294" w14:paraId="51A1E104" w14:textId="77777777">
      <w:pPr>
        <w:pStyle w:val="Lijstalinea"/>
        <w:numPr>
          <w:ilvl w:val="0"/>
          <w:numId w:val="101"/>
        </w:numPr>
        <w:spacing w:before="240"/>
      </w:pPr>
      <w:r>
        <w:t>Wat zegt zij tegen Alan?</w:t>
      </w:r>
    </w:p>
    <w:p w:rsidR="00271294" w:rsidP="00271294" w:rsidRDefault="00271294" w14:paraId="4A423B62" w14:textId="77777777">
      <w:pPr>
        <w:spacing w:before="240"/>
      </w:pPr>
      <w:r>
        <w:t>______________________________________________________________________________________</w:t>
      </w:r>
    </w:p>
    <w:p w:rsidR="00271294" w:rsidP="00271294" w:rsidRDefault="00271294" w14:paraId="69ECEBC7" w14:textId="77777777">
      <w:pPr>
        <w:pStyle w:val="Lijstalinea"/>
        <w:numPr>
          <w:ilvl w:val="0"/>
          <w:numId w:val="101"/>
        </w:numPr>
        <w:spacing w:before="240"/>
      </w:pPr>
      <w:r>
        <w:t>Wat wil zij daarmee bereiken?</w:t>
      </w:r>
    </w:p>
    <w:p w:rsidR="00271294" w:rsidP="00271294" w:rsidRDefault="00271294" w14:paraId="411E0E94" w14:textId="77777777">
      <w:pPr>
        <w:spacing w:before="240"/>
      </w:pPr>
      <w:r>
        <w:t>______________________________________________________________________________________</w:t>
      </w:r>
    </w:p>
    <w:p w:rsidR="00271294" w:rsidP="00271294" w:rsidRDefault="00271294" w14:paraId="39222313" w14:textId="77777777">
      <w:pPr>
        <w:pStyle w:val="Lijstalinea"/>
        <w:numPr>
          <w:ilvl w:val="0"/>
          <w:numId w:val="101"/>
        </w:numPr>
        <w:spacing w:before="240"/>
      </w:pPr>
      <w:r>
        <w:t>Praat zij vanuit feiten of emotie?</w:t>
      </w:r>
    </w:p>
    <w:p w:rsidR="00271294" w:rsidP="00271294" w:rsidRDefault="00271294" w14:paraId="6DA86B8A" w14:textId="77777777">
      <w:pPr>
        <w:spacing w:before="240"/>
      </w:pPr>
      <w:r>
        <w:t>______________________________________________________________________________________</w:t>
      </w:r>
    </w:p>
    <w:p w:rsidR="00271294" w:rsidP="00271294" w:rsidRDefault="00271294" w14:paraId="71326C97" w14:textId="77777777">
      <w:pPr>
        <w:pStyle w:val="Lijstalinea"/>
        <w:numPr>
          <w:ilvl w:val="0"/>
          <w:numId w:val="101"/>
        </w:numPr>
        <w:spacing w:before="240"/>
      </w:pPr>
      <w:r>
        <w:t>Wat is het effect van haar aanpak op Alan?</w:t>
      </w:r>
    </w:p>
    <w:p w:rsidR="00271294" w:rsidP="00271294" w:rsidRDefault="00271294" w14:paraId="367CC695" w14:textId="77777777">
      <w:pPr>
        <w:spacing w:before="240"/>
      </w:pPr>
      <w:r>
        <w:t>______________________________________________________________________________________</w:t>
      </w:r>
    </w:p>
    <w:p w:rsidR="00271294" w:rsidP="00271294" w:rsidRDefault="00271294" w14:paraId="6BDB00FE" w14:textId="77777777"/>
    <w:p w:rsidR="00683066" w:rsidRDefault="00683066" w14:paraId="5DB266BE" w14:textId="77777777">
      <w:pPr>
        <w:rPr>
          <w:rFonts w:ascii="Segoe UI Black" w:hAnsi="Segoe UI Black"/>
          <w:b/>
          <w:bCs/>
          <w:color w:val="03357C"/>
        </w:rPr>
      </w:pPr>
      <w:r>
        <w:br w:type="page"/>
      </w:r>
    </w:p>
    <w:p w:rsidR="00271294" w:rsidP="00271294" w:rsidRDefault="00271294" w14:paraId="4BC1F953" w14:textId="669ADA37">
      <w:pPr>
        <w:pStyle w:val="H3Opdracht"/>
      </w:pPr>
      <w:r>
        <w:t>4. Opdracht: regels voor het geven van feedback</w:t>
      </w:r>
    </w:p>
    <w:p w:rsidR="00271294" w:rsidP="00683066" w:rsidRDefault="00271294" w14:paraId="296B7E31" w14:textId="7B2A368D">
      <w:r>
        <w:t xml:space="preserve">Je hebt nu een slecht voorbeeld en een relatief goed voorbeeld gezien. Je hebt misschien ook eigen ervaringen met het geven of ontvangen van feedback. Kun je daaruit regels concluderen waar </w:t>
      </w:r>
      <w:r>
        <w:rPr>
          <w:i/>
          <w:iCs/>
        </w:rPr>
        <w:t>goede</w:t>
      </w:r>
      <w:r>
        <w:t xml:space="preserve"> feedback aan moet voldoen? Bespreek dat klassikaal.5. Regels voor het geven van feedback</w:t>
      </w:r>
    </w:p>
    <w:p w:rsidR="00271294" w:rsidP="00271294" w:rsidRDefault="00271294" w14:paraId="1BD4E343" w14:textId="77777777">
      <w:pPr>
        <w:pStyle w:val="Lijstalinea"/>
        <w:numPr>
          <w:ilvl w:val="0"/>
          <w:numId w:val="102"/>
        </w:numPr>
      </w:pPr>
      <w:r w:rsidRPr="00F73BB9">
        <w:t>Beschrijf veranderbaar gedrag</w:t>
      </w:r>
    </w:p>
    <w:p w:rsidR="00271294" w:rsidP="00271294" w:rsidRDefault="00271294" w14:paraId="511F436D" w14:textId="77777777">
      <w:pPr>
        <w:pStyle w:val="Lijstalinea"/>
        <w:numPr>
          <w:ilvl w:val="0"/>
          <w:numId w:val="102"/>
        </w:numPr>
      </w:pPr>
      <w:r w:rsidRPr="00F73BB9">
        <w:t>Beschrijf concreet en specifiek gedrag dat je zelf hebt gezien of gehoord</w:t>
      </w:r>
    </w:p>
    <w:p w:rsidR="00271294" w:rsidP="00271294" w:rsidRDefault="00271294" w14:paraId="376A8E61" w14:textId="77777777">
      <w:pPr>
        <w:pStyle w:val="Lijstalinea"/>
        <w:numPr>
          <w:ilvl w:val="0"/>
          <w:numId w:val="102"/>
        </w:numPr>
      </w:pPr>
      <w:r w:rsidRPr="00F73BB9">
        <w:t>Gebruik een ik-boodschap</w:t>
      </w:r>
    </w:p>
    <w:p w:rsidR="00271294" w:rsidP="00271294" w:rsidRDefault="00271294" w14:paraId="0DE4FAA7" w14:textId="77777777">
      <w:pPr>
        <w:pStyle w:val="Lijstalinea"/>
        <w:numPr>
          <w:ilvl w:val="0"/>
          <w:numId w:val="102"/>
        </w:numPr>
      </w:pPr>
      <w:r w:rsidRPr="00F73BB9">
        <w:t>Geef aan welk effect dat gedrag op je heeft</w:t>
      </w:r>
    </w:p>
    <w:p w:rsidR="00271294" w:rsidP="00271294" w:rsidRDefault="00271294" w14:paraId="2470A339" w14:textId="77777777">
      <w:pPr>
        <w:pStyle w:val="Lijstalinea"/>
        <w:numPr>
          <w:ilvl w:val="0"/>
          <w:numId w:val="102"/>
        </w:numPr>
      </w:pPr>
      <w:r w:rsidRPr="00F73BB9">
        <w:t>Vraag of je gesprekspartner de feedback herkent en laat hem/haar reageren</w:t>
      </w:r>
    </w:p>
    <w:p w:rsidR="00271294" w:rsidP="00271294" w:rsidRDefault="00271294" w14:paraId="10329149" w14:textId="77777777">
      <w:pPr>
        <w:pStyle w:val="Lijstalinea"/>
        <w:numPr>
          <w:ilvl w:val="0"/>
          <w:numId w:val="102"/>
        </w:numPr>
      </w:pPr>
      <w:r w:rsidRPr="00F73BB9">
        <w:t>Vraag om het gewenste gedrag</w:t>
      </w:r>
    </w:p>
    <w:p w:rsidR="00271294" w:rsidP="00271294" w:rsidRDefault="00271294" w14:paraId="7EFC4D3F" w14:textId="77777777">
      <w:pPr>
        <w:pStyle w:val="Lijstalinea"/>
        <w:numPr>
          <w:ilvl w:val="0"/>
          <w:numId w:val="102"/>
        </w:numPr>
      </w:pPr>
      <w:r w:rsidRPr="00F73BB9">
        <w:t>Verken samen oplossingen of achtergronden</w:t>
      </w:r>
    </w:p>
    <w:p w:rsidR="00271294" w:rsidP="00271294" w:rsidRDefault="00271294" w14:paraId="302C5EC7" w14:textId="77777777">
      <w:pPr>
        <w:pStyle w:val="Lijstalinea"/>
        <w:numPr>
          <w:ilvl w:val="0"/>
          <w:numId w:val="102"/>
        </w:numPr>
      </w:pPr>
      <w:r w:rsidRPr="00F73BB9">
        <w:t>Maak samen afspraken over hoe verder te gaan</w:t>
      </w:r>
    </w:p>
    <w:p w:rsidR="00271294" w:rsidP="00271294" w:rsidRDefault="00271294" w14:paraId="313CB98F" w14:textId="77777777"/>
    <w:p w:rsidR="00271294" w:rsidP="00271294" w:rsidRDefault="00683066" w14:paraId="01A75E72" w14:textId="2C5ACDBA">
      <w:pPr>
        <w:pStyle w:val="H3Opdracht"/>
      </w:pPr>
      <w:r>
        <w:t>5</w:t>
      </w:r>
      <w:r w:rsidR="00271294">
        <w:t>. Opdracht: Carla / Alan tips geven</w:t>
      </w:r>
    </w:p>
    <w:p w:rsidR="00271294" w:rsidP="00271294" w:rsidRDefault="00271294" w14:paraId="0CDEF76F" w14:textId="77777777">
      <w:r>
        <w:t>De klas wordt in twee groepen gedeeld. We kijken nog eens naar het filmpje, de ene groep let op Alan en de andere groep let op Carla.</w:t>
      </w:r>
    </w:p>
    <w:p w:rsidR="00271294" w:rsidP="00271294" w:rsidRDefault="00271294" w14:paraId="60C723C2" w14:textId="77777777">
      <w:pPr>
        <w:pStyle w:val="Lijstalinea"/>
        <w:numPr>
          <w:ilvl w:val="0"/>
          <w:numId w:val="103"/>
        </w:numPr>
      </w:pPr>
      <w:r>
        <w:t>Gelet op de besproken regels voor goede feedback, schrijf op wat Carla / Alan goed doen in het gesprek, of geef ze juist tips.</w:t>
      </w:r>
    </w:p>
    <w:p w:rsidR="00271294" w:rsidP="00271294" w:rsidRDefault="00271294" w14:paraId="52B3A4ED" w14:textId="77777777"/>
    <w:p w:rsidR="00271294" w:rsidP="00271294" w:rsidRDefault="00683066" w14:paraId="50CAF95B" w14:textId="52276D28">
      <w:pPr>
        <w:pStyle w:val="H3Opdracht"/>
      </w:pPr>
      <w:r>
        <w:t>6</w:t>
      </w:r>
      <w:r w:rsidR="00271294">
        <w:t>. Opdracht: eerste casus</w:t>
      </w:r>
    </w:p>
    <w:p w:rsidRPr="00C665B0" w:rsidR="00271294" w:rsidP="00271294" w:rsidRDefault="00271294" w14:paraId="15CCE90F" w14:textId="77777777">
      <w:pPr>
        <w:pStyle w:val="Docenten"/>
      </w:pPr>
      <w:r>
        <w:t>Docent: druk eventueel de bladen van de casus af voor de les.</w:t>
      </w:r>
    </w:p>
    <w:p w:rsidRPr="00114833" w:rsidR="00271294" w:rsidP="00271294" w:rsidRDefault="00271294" w14:paraId="7115A57C" w14:textId="77777777">
      <w:r>
        <w:t xml:space="preserve">Maak groepen van vier studenten. </w:t>
      </w:r>
      <w:r w:rsidRPr="00114833">
        <w:t>De studenten lezen casus</w:t>
      </w:r>
      <w:r>
        <w:t xml:space="preserve"> 1 (“deadline”)</w:t>
      </w:r>
      <w:r w:rsidRPr="00114833">
        <w:t xml:space="preserve"> die ze gekregen hebben en bereiden zich voor door middel van de vragen die op het casusformulier staan.</w:t>
      </w:r>
    </w:p>
    <w:p w:rsidR="00271294" w:rsidP="00271294" w:rsidRDefault="00271294" w14:paraId="667A795C" w14:textId="77777777">
      <w:r w:rsidRPr="00114833">
        <w:t>Na voorbereiding gaan Richard en Lucas het gesprek voeren, terwijl de observant</w:t>
      </w:r>
      <w:r>
        <w:t>en</w:t>
      </w:r>
      <w:r w:rsidRPr="00114833">
        <w:t xml:space="preserve"> kijk</w:t>
      </w:r>
      <w:r>
        <w:t>en</w:t>
      </w:r>
      <w:r w:rsidRPr="00114833">
        <w:t xml:space="preserve"> hoe het gesprek verloopt en </w:t>
      </w:r>
      <w:r>
        <w:t>tips/tops noteren.</w:t>
      </w:r>
    </w:p>
    <w:p w:rsidR="00271294" w:rsidP="00271294" w:rsidRDefault="00271294" w14:paraId="038EAD3F" w14:textId="77777777">
      <w:r>
        <w:t>Na afloop vertellen de observanten wat hun bevindingen zijn.</w:t>
      </w:r>
      <w:r>
        <w:br w:type="page"/>
      </w:r>
    </w:p>
    <w:p w:rsidR="00271294" w:rsidP="00271294" w:rsidRDefault="00271294" w14:paraId="1398EFCE" w14:textId="2ACA8E32">
      <w:pPr>
        <w:pStyle w:val="Kop1"/>
      </w:pPr>
      <w:bookmarkStart w:name="_Toc103937083" w:id="97"/>
      <w:bookmarkStart w:name="_Toc157414000" w:id="98"/>
      <w:bookmarkStart w:name="_Toc157876511" w:id="99"/>
      <w:r>
        <w:t>1</w:t>
      </w:r>
      <w:r w:rsidR="00683066">
        <w:t>6</w:t>
      </w:r>
      <w:r>
        <w:t>. Feedback geven en ontvangen (les 2)</w:t>
      </w:r>
      <w:bookmarkEnd w:id="97"/>
      <w:bookmarkEnd w:id="98"/>
      <w:bookmarkEnd w:id="99"/>
    </w:p>
    <w:p w:rsidR="00271294" w:rsidP="00271294" w:rsidRDefault="00271294" w14:paraId="6D3461DD" w14:textId="77777777">
      <w:pPr>
        <w:pStyle w:val="H3Theorie"/>
      </w:pPr>
      <w:r>
        <w:t>1. Introductie</w:t>
      </w:r>
    </w:p>
    <w:p w:rsidR="00271294" w:rsidP="00271294" w:rsidRDefault="00271294" w14:paraId="0D9B45B0" w14:textId="77777777">
      <w:r>
        <w:t xml:space="preserve">Bekijk deze video; </w:t>
      </w:r>
      <w:hyperlink w:history="1" r:id="rId81">
        <w:r w:rsidRPr="00976293">
          <w:rPr>
            <w:rStyle w:val="Hyperlink"/>
          </w:rPr>
          <w:t>https://www.youtube.com/watch?v=d_Tsq7qvgW0</w:t>
        </w:r>
      </w:hyperlink>
      <w:r>
        <w:t>.</w:t>
      </w:r>
    </w:p>
    <w:p w:rsidR="00271294" w:rsidP="00271294" w:rsidRDefault="00271294" w14:paraId="18CD21B8" w14:textId="77777777"/>
    <w:p w:rsidR="00271294" w:rsidP="00271294" w:rsidRDefault="00271294" w14:paraId="10934CD7" w14:textId="77777777">
      <w:pPr>
        <w:pStyle w:val="H3Opdracht"/>
      </w:pPr>
      <w:r>
        <w:t>2. Opdracht: regels voor goede feedback</w:t>
      </w:r>
    </w:p>
    <w:p w:rsidR="00271294" w:rsidP="00271294" w:rsidRDefault="00271294" w14:paraId="7DF78208" w14:textId="77777777">
      <w:r>
        <w:t>Vorige week hebben we besproken wat de regels zijn voor het geven van goede en zinvolle feedback. Achter zo’n korte regel zit nog veel meer informatie, we gaan ons verder verdiepen in de regels.</w:t>
      </w:r>
    </w:p>
    <w:p w:rsidR="00271294" w:rsidP="00271294" w:rsidRDefault="00271294" w14:paraId="1B447A60" w14:textId="77777777">
      <w:pPr>
        <w:pStyle w:val="Lijstalinea"/>
        <w:numPr>
          <w:ilvl w:val="0"/>
          <w:numId w:val="104"/>
        </w:numPr>
      </w:pPr>
      <w:r>
        <w:t>Iedere student krijgt één van de regels (1 t/m 7) toegewezen.</w:t>
      </w:r>
    </w:p>
    <w:p w:rsidR="00271294" w:rsidP="00271294" w:rsidRDefault="00271294" w14:paraId="2D1765F4" w14:textId="77777777">
      <w:pPr>
        <w:pStyle w:val="Lijstalinea"/>
        <w:numPr>
          <w:ilvl w:val="0"/>
          <w:numId w:val="104"/>
        </w:numPr>
      </w:pPr>
      <w:r>
        <w:t>Verdiep jezelf in de regel met behulp van het document “Feedback_regels.pdf” op Itslearning.</w:t>
      </w:r>
    </w:p>
    <w:p w:rsidR="00271294" w:rsidP="00271294" w:rsidRDefault="00271294" w14:paraId="75AF1A81" w14:textId="77777777">
      <w:pPr>
        <w:pStyle w:val="Lijstalinea"/>
        <w:numPr>
          <w:ilvl w:val="0"/>
          <w:numId w:val="104"/>
        </w:numPr>
      </w:pPr>
      <w:r>
        <w:t>Ga eventueel opzoek naar meer informatie op internet.</w:t>
      </w:r>
    </w:p>
    <w:p w:rsidR="00271294" w:rsidP="00271294" w:rsidRDefault="00271294" w14:paraId="5998B109" w14:textId="77777777">
      <w:pPr>
        <w:pStyle w:val="Lijstalinea"/>
        <w:numPr>
          <w:ilvl w:val="0"/>
          <w:numId w:val="104"/>
        </w:numPr>
      </w:pPr>
      <w:r>
        <w:t>Maak één PowerPoint-dia die jouw regel uitlegt. Gebruik plaatjes en/of iconen naast je tekst.</w:t>
      </w:r>
    </w:p>
    <w:p w:rsidR="00271294" w:rsidP="00271294" w:rsidRDefault="00271294" w14:paraId="51CC8EF2" w14:textId="77777777">
      <w:pPr>
        <w:pStyle w:val="Lijstalinea"/>
        <w:numPr>
          <w:ilvl w:val="0"/>
          <w:numId w:val="104"/>
        </w:numPr>
      </w:pPr>
      <w:r>
        <w:t>Klassikaal bekijken we een aantal dia’s; je legt aan de hand van jouw dia uit waar de regel over gaat.</w:t>
      </w:r>
    </w:p>
    <w:p w:rsidR="00271294" w:rsidP="00271294" w:rsidRDefault="00271294" w14:paraId="2F94AA3D" w14:textId="77777777"/>
    <w:p w:rsidR="00271294" w:rsidP="00271294" w:rsidRDefault="00271294" w14:paraId="7553B535" w14:textId="77777777">
      <w:pPr>
        <w:pStyle w:val="H3Opdracht"/>
      </w:pPr>
      <w:r>
        <w:t>3. Opdracht: stel dat…</w:t>
      </w:r>
    </w:p>
    <w:p w:rsidR="00271294" w:rsidP="00271294" w:rsidRDefault="00271294" w14:paraId="275BA44C" w14:textId="77777777">
      <w:r>
        <w:t>Docent en klas houden een groepsgesprek. Brainstorm over situaties op momenten waarop het geven of ontvangen van feedback niet zo goed ging. Misschien ken je voorbeelden uit je werk, sportclub of van school. Het kan ook gaan om momenten waarop je wel feedback had kunnen / willen geven, maar dat niet hebt gedaan.</w:t>
      </w:r>
    </w:p>
    <w:p w:rsidR="00271294" w:rsidP="00271294" w:rsidRDefault="00271294" w14:paraId="01BABCC6" w14:textId="77777777">
      <w:r>
        <w:t>Vervolgens wordt besproken; hoe zou je de regels die we hebben geleerd kunnen toepassen in deze situatie?</w:t>
      </w:r>
    </w:p>
    <w:p w:rsidR="00271294" w:rsidP="00271294" w:rsidRDefault="00271294" w14:paraId="73E89E24" w14:textId="77777777"/>
    <w:p w:rsidR="00271294" w:rsidP="00271294" w:rsidRDefault="00271294" w14:paraId="3E07BD59" w14:textId="77777777">
      <w:pPr>
        <w:pStyle w:val="H3Opdracht"/>
      </w:pPr>
      <w:r>
        <w:t>4. Opdracht: tweede casus</w:t>
      </w:r>
    </w:p>
    <w:p w:rsidRPr="00C665B0" w:rsidR="00271294" w:rsidP="00271294" w:rsidRDefault="00271294" w14:paraId="49F7C9E3" w14:textId="77777777">
      <w:pPr>
        <w:pStyle w:val="Docenten"/>
      </w:pPr>
      <w:r>
        <w:t>Docent: druk eventueel de bladen van de casus af voor de les.</w:t>
      </w:r>
    </w:p>
    <w:p w:rsidRPr="00114833" w:rsidR="00271294" w:rsidP="00271294" w:rsidRDefault="00271294" w14:paraId="4208D90A" w14:textId="77777777">
      <w:r>
        <w:t xml:space="preserve">Maak groepen van vier studenten. </w:t>
      </w:r>
      <w:r w:rsidRPr="00114833">
        <w:t>De studenten lezen casus</w:t>
      </w:r>
      <w:r>
        <w:t xml:space="preserve"> 2 (“te laat”)</w:t>
      </w:r>
      <w:r w:rsidRPr="00114833">
        <w:t xml:space="preserve"> die ze gekregen hebben en bereiden zich voor door middel van de vragen die op het casusformulier staan.</w:t>
      </w:r>
      <w:r>
        <w:t xml:space="preserve"> Zorg dat de rolverdeling anders is dan vorige week bij casus 1.</w:t>
      </w:r>
    </w:p>
    <w:p w:rsidR="00271294" w:rsidP="00271294" w:rsidRDefault="00271294" w14:paraId="687B2AB9" w14:textId="77777777">
      <w:r w:rsidRPr="00114833">
        <w:t xml:space="preserve">Na voorbereiding gaan </w:t>
      </w:r>
      <w:r>
        <w:t>Nick en Tom</w:t>
      </w:r>
      <w:r w:rsidRPr="00114833">
        <w:t xml:space="preserve"> het gesprek voeren, terwijl de observant</w:t>
      </w:r>
      <w:r>
        <w:t>en</w:t>
      </w:r>
      <w:r w:rsidRPr="00114833">
        <w:t xml:space="preserve"> kijk</w:t>
      </w:r>
      <w:r>
        <w:t>en</w:t>
      </w:r>
      <w:r w:rsidRPr="00114833">
        <w:t xml:space="preserve"> hoe het gesprek verloopt en </w:t>
      </w:r>
      <w:r>
        <w:t>tips/tops noteren.</w:t>
      </w:r>
    </w:p>
    <w:p w:rsidRPr="00B5678D" w:rsidR="00B5678D" w:rsidP="00271294" w:rsidRDefault="00271294" w14:paraId="5822F018" w14:textId="77777777">
      <w:r>
        <w:t>Na afloop vertellen de observanten wat hun bevindingen zijn</w:t>
      </w:r>
    </w:p>
    <w:sectPr w:rsidRPr="00B5678D" w:rsidR="00B5678D" w:rsidSect="002E1ECC">
      <w:footerReference w:type="even" r:id="rId82"/>
      <w:footerReference w:type="default" r:id="rId83"/>
      <w:footerReference w:type="first" r:id="rId84"/>
      <w:pgSz w:w="11906" w:h="16838" w:orient="portrait"/>
      <w:pgMar w:top="1135" w:right="1058" w:bottom="1568" w:left="792" w:header="708" w:footer="708"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1ECC" w:rsidP="00714DFD" w:rsidRDefault="002E1ECC" w14:paraId="0974F94D" w14:textId="77777777">
      <w:r>
        <w:separator/>
      </w:r>
    </w:p>
    <w:p w:rsidR="002E1ECC" w:rsidRDefault="002E1ECC" w14:paraId="678CB37F" w14:textId="77777777"/>
  </w:endnote>
  <w:endnote w:type="continuationSeparator" w:id="0">
    <w:p w:rsidR="002E1ECC" w:rsidP="00714DFD" w:rsidRDefault="002E1ECC" w14:paraId="6DB25AA2" w14:textId="77777777">
      <w:r>
        <w:continuationSeparator/>
      </w:r>
    </w:p>
    <w:p w:rsidR="002E1ECC" w:rsidRDefault="002E1ECC" w14:paraId="6E4BF2AF" w14:textId="77777777"/>
  </w:endnote>
  <w:endnote w:type="continuationNotice" w:id="1">
    <w:p w:rsidR="002E1ECC" w:rsidRDefault="002E1ECC" w14:paraId="007105FB" w14:textId="77777777">
      <w:pPr>
        <w:spacing w:after="0" w:line="240" w:lineRule="auto"/>
      </w:pPr>
    </w:p>
    <w:p w:rsidR="002E1ECC" w:rsidRDefault="002E1ECC" w14:paraId="0AFF1B5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Script">
    <w:panose1 w:val="030B0504020000000003"/>
    <w:charset w:val="00"/>
    <w:family w:val="script"/>
    <w:pitch w:val="variable"/>
    <w:sig w:usb0="0000028F"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Cs w:val="20"/>
      </w:rPr>
      <w:id w:val="-362515412"/>
      <w:docPartObj>
        <w:docPartGallery w:val="Page Numbers (Bottom of Page)"/>
        <w:docPartUnique/>
      </w:docPartObj>
    </w:sdtPr>
    <w:sdtContent>
      <w:p w:rsidRPr="00C7732C" w:rsidR="00C2182D" w:rsidRDefault="00C2182D" w14:paraId="1A607AA9" w14:textId="77777777">
        <w:pPr>
          <w:pStyle w:val="Voettekst"/>
          <w:rPr>
            <w:szCs w:val="20"/>
          </w:rPr>
        </w:pPr>
        <w:r w:rsidRPr="00C7732C">
          <w:rPr>
            <w:szCs w:val="20"/>
          </w:rPr>
          <w:t xml:space="preserve">Blokboek </w:t>
        </w:r>
        <w:r w:rsidR="00526D51">
          <w:rPr>
            <w:szCs w:val="20"/>
          </w:rPr>
          <w:t>B</w:t>
        </w:r>
        <w:r w:rsidRPr="00C7732C">
          <w:rPr>
            <w:szCs w:val="20"/>
          </w:rPr>
          <w:t xml:space="preserve"> / v</w:t>
        </w:r>
        <w:r w:rsidR="00526D51">
          <w:rPr>
            <w:szCs w:val="20"/>
          </w:rPr>
          <w:t>3.0</w:t>
        </w:r>
        <w:r w:rsidRPr="00C7732C">
          <w:rPr>
            <w:szCs w:val="20"/>
          </w:rPr>
          <w:t xml:space="preserve"> / </w:t>
        </w:r>
        <w:r w:rsidR="00526D51">
          <w:rPr>
            <w:szCs w:val="20"/>
          </w:rPr>
          <w:t>2024 feb</w:t>
        </w:r>
        <w:r>
          <w:rPr>
            <w:szCs w:val="20"/>
          </w:rPr>
          <w:tab/>
        </w:r>
        <w:r>
          <w:rPr>
            <w:szCs w:val="20"/>
          </w:rPr>
          <w:tab/>
        </w:r>
        <w:r w:rsidRPr="00C7732C">
          <w:rPr>
            <w:szCs w:val="20"/>
          </w:rPr>
          <w:fldChar w:fldCharType="begin"/>
        </w:r>
        <w:r w:rsidRPr="00C7732C">
          <w:rPr>
            <w:szCs w:val="20"/>
          </w:rPr>
          <w:instrText>PAGE   \* MERGEFORMAT</w:instrText>
        </w:r>
        <w:r w:rsidRPr="00C7732C">
          <w:rPr>
            <w:szCs w:val="20"/>
          </w:rPr>
          <w:fldChar w:fldCharType="separate"/>
        </w:r>
        <w:r w:rsidRPr="00C7732C">
          <w:rPr>
            <w:szCs w:val="20"/>
          </w:rPr>
          <w:t>2</w:t>
        </w:r>
        <w:r w:rsidRPr="00C7732C">
          <w:rPr>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666B87" w:rsidRDefault="00666B87" w14:paraId="16CB7BA0" w14:textId="77777777">
    <w:pPr>
      <w:pStyle w:val="Voettekst"/>
    </w:pPr>
    <w:r w:rsidRPr="00666B87">
      <w:rPr>
        <w:rFonts w:asciiTheme="majorHAnsi" w:hAnsiTheme="majorHAnsi"/>
        <w:noProof/>
        <w:sz w:val="64"/>
        <w:szCs w:val="64"/>
      </w:rPr>
      <w:drawing>
        <wp:anchor distT="0" distB="0" distL="114300" distR="114300" simplePos="0" relativeHeight="251658241" behindDoc="0" locked="0" layoutInCell="1" allowOverlap="1" wp14:anchorId="7E369713" wp14:editId="0F4EA7AB">
          <wp:simplePos x="0" y="0"/>
          <wp:positionH relativeFrom="margin">
            <wp:posOffset>4522470</wp:posOffset>
          </wp:positionH>
          <wp:positionV relativeFrom="page">
            <wp:posOffset>9188612</wp:posOffset>
          </wp:positionV>
          <wp:extent cx="2123440" cy="1247775"/>
          <wp:effectExtent l="0" t="0" r="0" b="9525"/>
          <wp:wrapNone/>
          <wp:docPr id="933640577" name="Afbeelding 9336405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21460" name="Picture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3440" cy="124777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4271" w:rsidRDefault="002F5C03" w14:paraId="4F5AFEBC" w14:textId="77777777">
    <w:pPr>
      <w:tabs>
        <w:tab w:val="center" w:pos="4536"/>
        <w:tab w:val="right" w:pos="9637"/>
      </w:tabs>
      <w:spacing w:after="0"/>
      <w:ind w:right="-2435"/>
    </w:pPr>
    <w:r>
      <w:t xml:space="preserve">Module GIT-I / v0.2 </w:t>
    </w:r>
    <w:r>
      <w:tab/>
    </w:r>
    <w:r>
      <w:t xml:space="preserve"> </w:t>
    </w:r>
    <w:r>
      <w:tab/>
    </w:r>
    <w:r>
      <w:fldChar w:fldCharType="begin"/>
    </w:r>
    <w:r>
      <w:instrText xml:space="preserve"> PAGE   \* MERGEFORMAT </w:instrText>
    </w:r>
    <w:r>
      <w:fldChar w:fldCharType="separate"/>
    </w:r>
    <w:r>
      <w:t>11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4271" w:rsidRDefault="002F5C03" w14:paraId="0F951837" w14:textId="77777777">
    <w:pPr>
      <w:tabs>
        <w:tab w:val="center" w:pos="4536"/>
        <w:tab w:val="right" w:pos="9637"/>
      </w:tabs>
      <w:spacing w:after="0"/>
      <w:ind w:right="-2435"/>
    </w:pPr>
    <w:r>
      <w:t>Module GIT-I / v</w:t>
    </w:r>
    <w:r w:rsidR="001D4A37">
      <w:t>2.0</w:t>
    </w:r>
    <w:r>
      <w:tab/>
    </w:r>
    <w:r>
      <w:t xml:space="preserve"> </w:t>
    </w:r>
    <w:r>
      <w:tab/>
    </w:r>
    <w:r>
      <w:fldChar w:fldCharType="begin"/>
    </w:r>
    <w:r>
      <w:instrText xml:space="preserve"> PAGE   \* MERGEFORMAT </w:instrText>
    </w:r>
    <w:r>
      <w:fldChar w:fldCharType="separate"/>
    </w:r>
    <w:r>
      <w:t>11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4271" w:rsidRDefault="002F5C03" w14:paraId="45A0AFA8" w14:textId="77777777">
    <w:pPr>
      <w:tabs>
        <w:tab w:val="center" w:pos="4536"/>
        <w:tab w:val="right" w:pos="9637"/>
      </w:tabs>
      <w:spacing w:after="0"/>
      <w:ind w:right="-2435"/>
    </w:pPr>
    <w:r>
      <w:t xml:space="preserve">Module GIT-I / v0.2 </w:t>
    </w:r>
    <w:r>
      <w:tab/>
    </w:r>
    <w:r>
      <w:t xml:space="preserve"> </w:t>
    </w:r>
    <w:r>
      <w:tab/>
    </w:r>
    <w:r>
      <w:fldChar w:fldCharType="begin"/>
    </w:r>
    <w:r>
      <w:instrText xml:space="preserve"> PAGE   \* MERGEFORMAT </w:instrText>
    </w:r>
    <w:r>
      <w:fldChar w:fldCharType="separate"/>
    </w:r>
    <w:r>
      <w:t>11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1ECC" w:rsidP="00714DFD" w:rsidRDefault="002E1ECC" w14:paraId="35DB9990" w14:textId="77777777">
      <w:r>
        <w:separator/>
      </w:r>
    </w:p>
    <w:p w:rsidR="002E1ECC" w:rsidRDefault="002E1ECC" w14:paraId="449EE987" w14:textId="77777777"/>
  </w:footnote>
  <w:footnote w:type="continuationSeparator" w:id="0">
    <w:p w:rsidR="002E1ECC" w:rsidP="00714DFD" w:rsidRDefault="002E1ECC" w14:paraId="67095AE3" w14:textId="77777777">
      <w:r>
        <w:continuationSeparator/>
      </w:r>
    </w:p>
    <w:p w:rsidR="002E1ECC" w:rsidRDefault="002E1ECC" w14:paraId="6CF09E03" w14:textId="77777777"/>
  </w:footnote>
  <w:footnote w:type="continuationNotice" w:id="1">
    <w:p w:rsidR="002E1ECC" w:rsidRDefault="002E1ECC" w14:paraId="7DC7222E" w14:textId="77777777">
      <w:pPr>
        <w:spacing w:after="0" w:line="240" w:lineRule="auto"/>
      </w:pPr>
    </w:p>
    <w:p w:rsidR="002E1ECC" w:rsidRDefault="002E1ECC" w14:paraId="5B77321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00666B87" w:rsidRDefault="00B5678D" w14:paraId="12F651B6" w14:textId="77777777">
    <w:pPr>
      <w:pStyle w:val="Koptekst"/>
    </w:pPr>
    <w:r>
      <w:rPr>
        <w:noProof/>
      </w:rPr>
      <w:drawing>
        <wp:anchor distT="0" distB="0" distL="114300" distR="114300" simplePos="0" relativeHeight="251658240" behindDoc="1" locked="0" layoutInCell="1" allowOverlap="1" wp14:anchorId="60BFAE7F" wp14:editId="34961F2B">
          <wp:simplePos x="0" y="0"/>
          <wp:positionH relativeFrom="page">
            <wp:posOffset>0</wp:posOffset>
          </wp:positionH>
          <wp:positionV relativeFrom="page">
            <wp:posOffset>3175</wp:posOffset>
          </wp:positionV>
          <wp:extent cx="7550785" cy="10685145"/>
          <wp:effectExtent l="0" t="0" r="0" b="1905"/>
          <wp:wrapNone/>
          <wp:docPr id="1716931121" name="Afbeelding 17169311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73949" name="Picture 69627394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0785" cy="106851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A28"/>
    <w:multiLevelType w:val="multilevel"/>
    <w:tmpl w:val="ADECD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BA17B5"/>
    <w:multiLevelType w:val="multilevel"/>
    <w:tmpl w:val="4EB62D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71435"/>
    <w:multiLevelType w:val="multilevel"/>
    <w:tmpl w:val="D1985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2DD081C"/>
    <w:multiLevelType w:val="multilevel"/>
    <w:tmpl w:val="80BC4D4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43B7911"/>
    <w:multiLevelType w:val="hybridMultilevel"/>
    <w:tmpl w:val="585A104C"/>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04653EBE"/>
    <w:multiLevelType w:val="multilevel"/>
    <w:tmpl w:val="8E2A62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48E6B14"/>
    <w:multiLevelType w:val="hybridMultilevel"/>
    <w:tmpl w:val="6FC8B4B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04C1161B"/>
    <w:multiLevelType w:val="hybridMultilevel"/>
    <w:tmpl w:val="983E1AF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04E31C43"/>
    <w:multiLevelType w:val="multilevel"/>
    <w:tmpl w:val="CE761A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454FA0"/>
    <w:multiLevelType w:val="hybridMultilevel"/>
    <w:tmpl w:val="F1A26CB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06A47BC8"/>
    <w:multiLevelType w:val="multilevel"/>
    <w:tmpl w:val="F8440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07DC3214"/>
    <w:multiLevelType w:val="multilevel"/>
    <w:tmpl w:val="A8D8E4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9037A"/>
    <w:multiLevelType w:val="multilevel"/>
    <w:tmpl w:val="233C1BC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9386C00"/>
    <w:multiLevelType w:val="hybridMultilevel"/>
    <w:tmpl w:val="10F0153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0B6A03DD"/>
    <w:multiLevelType w:val="hybridMultilevel"/>
    <w:tmpl w:val="B6A0AEB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0C78156D"/>
    <w:multiLevelType w:val="multilevel"/>
    <w:tmpl w:val="700E2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0CEF5DAA"/>
    <w:multiLevelType w:val="hybridMultilevel"/>
    <w:tmpl w:val="2F60E7F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0ED658C6"/>
    <w:multiLevelType w:val="hybridMultilevel"/>
    <w:tmpl w:val="21FC46AA"/>
    <w:lvl w:ilvl="0" w:tplc="F400321E">
      <w:start w:val="1"/>
      <w:numFmt w:val="bullet"/>
      <w:pStyle w:val="Kop3-opdracht"/>
      <w:lvlText w:val="✍"/>
      <w:lvlJc w:val="left"/>
      <w:pPr>
        <w:ind w:left="720" w:hanging="360"/>
      </w:pPr>
      <w:rPr>
        <w:rFonts w:hint="default" w:ascii="Segoe UI Emoji" w:hAnsi="Segoe UI Emoji"/>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8" w15:restartNumberingAfterBreak="0">
    <w:nsid w:val="0EF04831"/>
    <w:multiLevelType w:val="multilevel"/>
    <w:tmpl w:val="6E8EA8C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9" w15:restartNumberingAfterBreak="0">
    <w:nsid w:val="0EF46789"/>
    <w:multiLevelType w:val="hybridMultilevel"/>
    <w:tmpl w:val="5BA080E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0" w15:restartNumberingAfterBreak="0">
    <w:nsid w:val="0F543106"/>
    <w:multiLevelType w:val="hybridMultilevel"/>
    <w:tmpl w:val="E39C64D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F6E1534"/>
    <w:multiLevelType w:val="multilevel"/>
    <w:tmpl w:val="1D4C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B426C7"/>
    <w:multiLevelType w:val="multilevel"/>
    <w:tmpl w:val="B37074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116040D3"/>
    <w:multiLevelType w:val="multilevel"/>
    <w:tmpl w:val="615A2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12A7503E"/>
    <w:multiLevelType w:val="multilevel"/>
    <w:tmpl w:val="30744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555436"/>
    <w:multiLevelType w:val="multilevel"/>
    <w:tmpl w:val="D43E071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6" w15:restartNumberingAfterBreak="0">
    <w:nsid w:val="142915EA"/>
    <w:multiLevelType w:val="hybridMultilevel"/>
    <w:tmpl w:val="7D06C62A"/>
    <w:lvl w:ilvl="0" w:tplc="ED3A4BC0">
      <w:start w:val="3"/>
      <w:numFmt w:val="bullet"/>
      <w:lvlText w:val="-"/>
      <w:lvlJc w:val="left"/>
      <w:pPr>
        <w:ind w:left="720" w:hanging="360"/>
      </w:pPr>
      <w:rPr>
        <w:rFonts w:hint="default" w:ascii="Arial" w:hAnsi="Arial" w:cs="Arial" w:eastAsiaTheme="minorHAnsi"/>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7" w15:restartNumberingAfterBreak="0">
    <w:nsid w:val="147A3FA4"/>
    <w:multiLevelType w:val="multilevel"/>
    <w:tmpl w:val="4A8C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826F5C"/>
    <w:multiLevelType w:val="multilevel"/>
    <w:tmpl w:val="B6BE3A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702EE9"/>
    <w:multiLevelType w:val="multilevel"/>
    <w:tmpl w:val="9634B4A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 w15:restartNumberingAfterBreak="0">
    <w:nsid w:val="157F4B58"/>
    <w:multiLevelType w:val="multilevel"/>
    <w:tmpl w:val="61B4D3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15A20F1A"/>
    <w:multiLevelType w:val="multilevel"/>
    <w:tmpl w:val="24564F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165D2194"/>
    <w:multiLevelType w:val="multilevel"/>
    <w:tmpl w:val="DC507C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391C8C"/>
    <w:multiLevelType w:val="multilevel"/>
    <w:tmpl w:val="CD20F6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18123175"/>
    <w:multiLevelType w:val="multilevel"/>
    <w:tmpl w:val="42B0B0D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194E7ABE"/>
    <w:multiLevelType w:val="multilevel"/>
    <w:tmpl w:val="4EF47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19894546"/>
    <w:multiLevelType w:val="multilevel"/>
    <w:tmpl w:val="81147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19B860E7"/>
    <w:multiLevelType w:val="multilevel"/>
    <w:tmpl w:val="84FE927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19DA087A"/>
    <w:multiLevelType w:val="multilevel"/>
    <w:tmpl w:val="E19CB3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1E124EB6"/>
    <w:multiLevelType w:val="hybridMultilevel"/>
    <w:tmpl w:val="D7705FD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0" w15:restartNumberingAfterBreak="0">
    <w:nsid w:val="1EE7291A"/>
    <w:multiLevelType w:val="multilevel"/>
    <w:tmpl w:val="1594147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FA1E46"/>
    <w:multiLevelType w:val="multilevel"/>
    <w:tmpl w:val="512A07F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2" w15:restartNumberingAfterBreak="0">
    <w:nsid w:val="20631BEF"/>
    <w:multiLevelType w:val="hybridMultilevel"/>
    <w:tmpl w:val="14E608F4"/>
    <w:lvl w:ilvl="0" w:tplc="04130001">
      <w:start w:val="1"/>
      <w:numFmt w:val="bullet"/>
      <w:lvlText w:val=""/>
      <w:lvlJc w:val="left"/>
      <w:pPr>
        <w:ind w:left="377" w:hanging="360"/>
      </w:pPr>
      <w:rPr>
        <w:rFonts w:hint="default" w:ascii="Symbol" w:hAnsi="Symbol"/>
      </w:rPr>
    </w:lvl>
    <w:lvl w:ilvl="1" w:tplc="04130003" w:tentative="1">
      <w:start w:val="1"/>
      <w:numFmt w:val="bullet"/>
      <w:lvlText w:val="o"/>
      <w:lvlJc w:val="left"/>
      <w:pPr>
        <w:ind w:left="1097" w:hanging="360"/>
      </w:pPr>
      <w:rPr>
        <w:rFonts w:hint="default" w:ascii="Courier New" w:hAnsi="Courier New" w:cs="Courier New"/>
      </w:rPr>
    </w:lvl>
    <w:lvl w:ilvl="2" w:tplc="04130005" w:tentative="1">
      <w:start w:val="1"/>
      <w:numFmt w:val="bullet"/>
      <w:lvlText w:val=""/>
      <w:lvlJc w:val="left"/>
      <w:pPr>
        <w:ind w:left="1817" w:hanging="360"/>
      </w:pPr>
      <w:rPr>
        <w:rFonts w:hint="default" w:ascii="Wingdings" w:hAnsi="Wingdings"/>
      </w:rPr>
    </w:lvl>
    <w:lvl w:ilvl="3" w:tplc="04130001" w:tentative="1">
      <w:start w:val="1"/>
      <w:numFmt w:val="bullet"/>
      <w:lvlText w:val=""/>
      <w:lvlJc w:val="left"/>
      <w:pPr>
        <w:ind w:left="2537" w:hanging="360"/>
      </w:pPr>
      <w:rPr>
        <w:rFonts w:hint="default" w:ascii="Symbol" w:hAnsi="Symbol"/>
      </w:rPr>
    </w:lvl>
    <w:lvl w:ilvl="4" w:tplc="04130003" w:tentative="1">
      <w:start w:val="1"/>
      <w:numFmt w:val="bullet"/>
      <w:lvlText w:val="o"/>
      <w:lvlJc w:val="left"/>
      <w:pPr>
        <w:ind w:left="3257" w:hanging="360"/>
      </w:pPr>
      <w:rPr>
        <w:rFonts w:hint="default" w:ascii="Courier New" w:hAnsi="Courier New" w:cs="Courier New"/>
      </w:rPr>
    </w:lvl>
    <w:lvl w:ilvl="5" w:tplc="04130005" w:tentative="1">
      <w:start w:val="1"/>
      <w:numFmt w:val="bullet"/>
      <w:lvlText w:val=""/>
      <w:lvlJc w:val="left"/>
      <w:pPr>
        <w:ind w:left="3977" w:hanging="360"/>
      </w:pPr>
      <w:rPr>
        <w:rFonts w:hint="default" w:ascii="Wingdings" w:hAnsi="Wingdings"/>
      </w:rPr>
    </w:lvl>
    <w:lvl w:ilvl="6" w:tplc="04130001" w:tentative="1">
      <w:start w:val="1"/>
      <w:numFmt w:val="bullet"/>
      <w:lvlText w:val=""/>
      <w:lvlJc w:val="left"/>
      <w:pPr>
        <w:ind w:left="4697" w:hanging="360"/>
      </w:pPr>
      <w:rPr>
        <w:rFonts w:hint="default" w:ascii="Symbol" w:hAnsi="Symbol"/>
      </w:rPr>
    </w:lvl>
    <w:lvl w:ilvl="7" w:tplc="04130003" w:tentative="1">
      <w:start w:val="1"/>
      <w:numFmt w:val="bullet"/>
      <w:lvlText w:val="o"/>
      <w:lvlJc w:val="left"/>
      <w:pPr>
        <w:ind w:left="5417" w:hanging="360"/>
      </w:pPr>
      <w:rPr>
        <w:rFonts w:hint="default" w:ascii="Courier New" w:hAnsi="Courier New" w:cs="Courier New"/>
      </w:rPr>
    </w:lvl>
    <w:lvl w:ilvl="8" w:tplc="04130005" w:tentative="1">
      <w:start w:val="1"/>
      <w:numFmt w:val="bullet"/>
      <w:lvlText w:val=""/>
      <w:lvlJc w:val="left"/>
      <w:pPr>
        <w:ind w:left="6137" w:hanging="360"/>
      </w:pPr>
      <w:rPr>
        <w:rFonts w:hint="default" w:ascii="Wingdings" w:hAnsi="Wingdings"/>
      </w:rPr>
    </w:lvl>
  </w:abstractNum>
  <w:abstractNum w:abstractNumId="43" w15:restartNumberingAfterBreak="0">
    <w:nsid w:val="211D7EAC"/>
    <w:multiLevelType w:val="multilevel"/>
    <w:tmpl w:val="B0067EC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25986D9B"/>
    <w:multiLevelType w:val="multilevel"/>
    <w:tmpl w:val="5F1ACF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27120A40"/>
    <w:multiLevelType w:val="hybridMultilevel"/>
    <w:tmpl w:val="FA14585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6" w15:restartNumberingAfterBreak="0">
    <w:nsid w:val="290C7019"/>
    <w:multiLevelType w:val="multilevel"/>
    <w:tmpl w:val="9E3AC5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725389"/>
    <w:multiLevelType w:val="multilevel"/>
    <w:tmpl w:val="D5909C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543B1A"/>
    <w:multiLevelType w:val="multilevel"/>
    <w:tmpl w:val="11A2F54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9" w15:restartNumberingAfterBreak="0">
    <w:nsid w:val="2F162E20"/>
    <w:multiLevelType w:val="multilevel"/>
    <w:tmpl w:val="7C96020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2F591878"/>
    <w:multiLevelType w:val="multilevel"/>
    <w:tmpl w:val="CE587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1F0347"/>
    <w:multiLevelType w:val="multilevel"/>
    <w:tmpl w:val="DCC4DB4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1A1E73"/>
    <w:multiLevelType w:val="multilevel"/>
    <w:tmpl w:val="A2C4CE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C00569"/>
    <w:multiLevelType w:val="multilevel"/>
    <w:tmpl w:val="9F3A171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4" w15:restartNumberingAfterBreak="0">
    <w:nsid w:val="34026DC2"/>
    <w:multiLevelType w:val="multilevel"/>
    <w:tmpl w:val="DF6CC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35F7160B"/>
    <w:multiLevelType w:val="hybridMultilevel"/>
    <w:tmpl w:val="9384B53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6" w15:restartNumberingAfterBreak="0">
    <w:nsid w:val="361B5FF3"/>
    <w:multiLevelType w:val="hybridMultilevel"/>
    <w:tmpl w:val="73DE9FF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7" w15:restartNumberingAfterBreak="0">
    <w:nsid w:val="37C52C6F"/>
    <w:multiLevelType w:val="hybridMultilevel"/>
    <w:tmpl w:val="B5CC0B3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8" w15:restartNumberingAfterBreak="0">
    <w:nsid w:val="385965F0"/>
    <w:multiLevelType w:val="hybridMultilevel"/>
    <w:tmpl w:val="0178D73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9" w15:restartNumberingAfterBreak="0">
    <w:nsid w:val="39B76527"/>
    <w:multiLevelType w:val="hybridMultilevel"/>
    <w:tmpl w:val="C8B0C100"/>
    <w:lvl w:ilvl="0" w:tplc="5FB2CCB4">
      <w:numFmt w:val="bullet"/>
      <w:lvlText w:val=""/>
      <w:lvlJc w:val="left"/>
      <w:pPr>
        <w:ind w:left="720" w:hanging="360"/>
      </w:pPr>
      <w:rPr>
        <w:rFonts w:hint="default" w:ascii="Symbol" w:hAnsi="Symbol" w:cs="Arial" w:eastAsiaTheme="minorHAnsi"/>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0" w15:restartNumberingAfterBreak="0">
    <w:nsid w:val="3A3B27A4"/>
    <w:multiLevelType w:val="hybridMultilevel"/>
    <w:tmpl w:val="1106732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1" w15:restartNumberingAfterBreak="0">
    <w:nsid w:val="3B0D1A93"/>
    <w:multiLevelType w:val="hybridMultilevel"/>
    <w:tmpl w:val="58401FD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2" w15:restartNumberingAfterBreak="0">
    <w:nsid w:val="3C50026E"/>
    <w:multiLevelType w:val="multilevel"/>
    <w:tmpl w:val="BB7284A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3D650FE7"/>
    <w:multiLevelType w:val="multilevel"/>
    <w:tmpl w:val="862A7C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3E017AA7"/>
    <w:multiLevelType w:val="multilevel"/>
    <w:tmpl w:val="5106B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3E8A7CDB"/>
    <w:multiLevelType w:val="multilevel"/>
    <w:tmpl w:val="7486D42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3EEF0930"/>
    <w:multiLevelType w:val="hybridMultilevel"/>
    <w:tmpl w:val="4CC8FF1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7" w15:restartNumberingAfterBreak="0">
    <w:nsid w:val="404F4D9E"/>
    <w:multiLevelType w:val="hybridMultilevel"/>
    <w:tmpl w:val="DC041A1A"/>
    <w:lvl w:ilvl="0" w:tplc="04130001">
      <w:start w:val="1"/>
      <w:numFmt w:val="bullet"/>
      <w:lvlText w:val=""/>
      <w:lvlJc w:val="left"/>
      <w:pPr>
        <w:ind w:left="360" w:hanging="360"/>
      </w:pPr>
      <w:rPr>
        <w:rFonts w:hint="default" w:ascii="Symbol" w:hAnsi="Symbol"/>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68" w15:restartNumberingAfterBreak="0">
    <w:nsid w:val="42A90E5C"/>
    <w:multiLevelType w:val="multilevel"/>
    <w:tmpl w:val="1FE4F1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42AA342E"/>
    <w:multiLevelType w:val="hybridMultilevel"/>
    <w:tmpl w:val="10F01534"/>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0" w15:restartNumberingAfterBreak="0">
    <w:nsid w:val="42E93788"/>
    <w:multiLevelType w:val="multilevel"/>
    <w:tmpl w:val="567C5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432514B5"/>
    <w:multiLevelType w:val="multilevel"/>
    <w:tmpl w:val="350C6BC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2" w15:restartNumberingAfterBreak="0">
    <w:nsid w:val="4332240B"/>
    <w:multiLevelType w:val="hybridMultilevel"/>
    <w:tmpl w:val="DB1C7DD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3" w15:restartNumberingAfterBreak="0">
    <w:nsid w:val="43B95B42"/>
    <w:multiLevelType w:val="multilevel"/>
    <w:tmpl w:val="56124F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8C24B9"/>
    <w:multiLevelType w:val="multilevel"/>
    <w:tmpl w:val="30AA6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47EA2924"/>
    <w:multiLevelType w:val="multilevel"/>
    <w:tmpl w:val="2C84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D41E67"/>
    <w:multiLevelType w:val="multilevel"/>
    <w:tmpl w:val="197AC16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7" w15:restartNumberingAfterBreak="0">
    <w:nsid w:val="4ABA7588"/>
    <w:multiLevelType w:val="multilevel"/>
    <w:tmpl w:val="63A67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4D1C767C"/>
    <w:multiLevelType w:val="multilevel"/>
    <w:tmpl w:val="9594BB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7220C7"/>
    <w:multiLevelType w:val="hybridMultilevel"/>
    <w:tmpl w:val="7ACA042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0" w15:restartNumberingAfterBreak="0">
    <w:nsid w:val="50132369"/>
    <w:multiLevelType w:val="multilevel"/>
    <w:tmpl w:val="42E6EF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0DE09EE"/>
    <w:multiLevelType w:val="hybridMultilevel"/>
    <w:tmpl w:val="7ACA042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2" w15:restartNumberingAfterBreak="0">
    <w:nsid w:val="533B56CB"/>
    <w:multiLevelType w:val="hybridMultilevel"/>
    <w:tmpl w:val="005E8B1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3" w15:restartNumberingAfterBreak="0">
    <w:nsid w:val="53C208AB"/>
    <w:multiLevelType w:val="multilevel"/>
    <w:tmpl w:val="6E120F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76690C"/>
    <w:multiLevelType w:val="multilevel"/>
    <w:tmpl w:val="80525F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54DF3C41"/>
    <w:multiLevelType w:val="multilevel"/>
    <w:tmpl w:val="AD40E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B34CF8"/>
    <w:multiLevelType w:val="multilevel"/>
    <w:tmpl w:val="04D23E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BD61C0"/>
    <w:multiLevelType w:val="multilevel"/>
    <w:tmpl w:val="9AEE25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A0B1CB7"/>
    <w:multiLevelType w:val="multilevel"/>
    <w:tmpl w:val="A746C6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A414481"/>
    <w:multiLevelType w:val="multilevel"/>
    <w:tmpl w:val="A08812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9D10E7"/>
    <w:multiLevelType w:val="hybridMultilevel"/>
    <w:tmpl w:val="96EC486E"/>
    <w:lvl w:ilvl="0" w:tplc="9C9813BC">
      <w:start w:val="1"/>
      <w:numFmt w:val="bullet"/>
      <w:lvlText w:val="☞"/>
      <w:lvlJc w:val="left"/>
      <w:pPr>
        <w:ind w:left="360" w:hanging="360"/>
      </w:pPr>
      <w:rPr>
        <w:rFonts w:hint="default" w:ascii="Segoe UI Emoji" w:hAnsi="Segoe UI Emoji"/>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1" w15:restartNumberingAfterBreak="0">
    <w:nsid w:val="5B162F59"/>
    <w:multiLevelType w:val="multilevel"/>
    <w:tmpl w:val="56D6A3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932C15"/>
    <w:multiLevelType w:val="multilevel"/>
    <w:tmpl w:val="D1E6F67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3" w15:restartNumberingAfterBreak="0">
    <w:nsid w:val="5CB96761"/>
    <w:multiLevelType w:val="multilevel"/>
    <w:tmpl w:val="6916FA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E827903"/>
    <w:multiLevelType w:val="multilevel"/>
    <w:tmpl w:val="59DE2C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5FAB784B"/>
    <w:multiLevelType w:val="multilevel"/>
    <w:tmpl w:val="2BAA85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C740B9"/>
    <w:multiLevelType w:val="multilevel"/>
    <w:tmpl w:val="87426E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30D4561"/>
    <w:multiLevelType w:val="hybridMultilevel"/>
    <w:tmpl w:val="098C8836"/>
    <w:lvl w:ilvl="0" w:tplc="1318F60A">
      <w:start w:val="1"/>
      <w:numFmt w:val="bullet"/>
      <w:pStyle w:val="H3Theorie"/>
      <w:lvlText w:val="☞"/>
      <w:lvlJc w:val="left"/>
      <w:pPr>
        <w:ind w:left="380" w:hanging="360"/>
      </w:pPr>
      <w:rPr>
        <w:rFonts w:hint="default" w:ascii="Segoe UI Emoji" w:hAnsi="Segoe UI Emoji"/>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30003" w:tentative="1">
      <w:start w:val="1"/>
      <w:numFmt w:val="bullet"/>
      <w:lvlText w:val="o"/>
      <w:lvlJc w:val="left"/>
      <w:pPr>
        <w:ind w:left="1100" w:hanging="360"/>
      </w:pPr>
      <w:rPr>
        <w:rFonts w:hint="default" w:ascii="Courier New" w:hAnsi="Courier New" w:cs="Courier New"/>
      </w:rPr>
    </w:lvl>
    <w:lvl w:ilvl="2" w:tplc="04130005" w:tentative="1">
      <w:start w:val="1"/>
      <w:numFmt w:val="bullet"/>
      <w:lvlText w:val=""/>
      <w:lvlJc w:val="left"/>
      <w:pPr>
        <w:ind w:left="1820" w:hanging="360"/>
      </w:pPr>
      <w:rPr>
        <w:rFonts w:hint="default" w:ascii="Wingdings" w:hAnsi="Wingdings"/>
      </w:rPr>
    </w:lvl>
    <w:lvl w:ilvl="3" w:tplc="04130001" w:tentative="1">
      <w:start w:val="1"/>
      <w:numFmt w:val="bullet"/>
      <w:lvlText w:val=""/>
      <w:lvlJc w:val="left"/>
      <w:pPr>
        <w:ind w:left="2540" w:hanging="360"/>
      </w:pPr>
      <w:rPr>
        <w:rFonts w:hint="default" w:ascii="Symbol" w:hAnsi="Symbol"/>
      </w:rPr>
    </w:lvl>
    <w:lvl w:ilvl="4" w:tplc="04130003" w:tentative="1">
      <w:start w:val="1"/>
      <w:numFmt w:val="bullet"/>
      <w:lvlText w:val="o"/>
      <w:lvlJc w:val="left"/>
      <w:pPr>
        <w:ind w:left="3260" w:hanging="360"/>
      </w:pPr>
      <w:rPr>
        <w:rFonts w:hint="default" w:ascii="Courier New" w:hAnsi="Courier New" w:cs="Courier New"/>
      </w:rPr>
    </w:lvl>
    <w:lvl w:ilvl="5" w:tplc="04130005" w:tentative="1">
      <w:start w:val="1"/>
      <w:numFmt w:val="bullet"/>
      <w:lvlText w:val=""/>
      <w:lvlJc w:val="left"/>
      <w:pPr>
        <w:ind w:left="3980" w:hanging="360"/>
      </w:pPr>
      <w:rPr>
        <w:rFonts w:hint="default" w:ascii="Wingdings" w:hAnsi="Wingdings"/>
      </w:rPr>
    </w:lvl>
    <w:lvl w:ilvl="6" w:tplc="04130001" w:tentative="1">
      <w:start w:val="1"/>
      <w:numFmt w:val="bullet"/>
      <w:lvlText w:val=""/>
      <w:lvlJc w:val="left"/>
      <w:pPr>
        <w:ind w:left="4700" w:hanging="360"/>
      </w:pPr>
      <w:rPr>
        <w:rFonts w:hint="default" w:ascii="Symbol" w:hAnsi="Symbol"/>
      </w:rPr>
    </w:lvl>
    <w:lvl w:ilvl="7" w:tplc="04130003" w:tentative="1">
      <w:start w:val="1"/>
      <w:numFmt w:val="bullet"/>
      <w:lvlText w:val="o"/>
      <w:lvlJc w:val="left"/>
      <w:pPr>
        <w:ind w:left="5420" w:hanging="360"/>
      </w:pPr>
      <w:rPr>
        <w:rFonts w:hint="default" w:ascii="Courier New" w:hAnsi="Courier New" w:cs="Courier New"/>
      </w:rPr>
    </w:lvl>
    <w:lvl w:ilvl="8" w:tplc="04130005" w:tentative="1">
      <w:start w:val="1"/>
      <w:numFmt w:val="bullet"/>
      <w:lvlText w:val=""/>
      <w:lvlJc w:val="left"/>
      <w:pPr>
        <w:ind w:left="6140" w:hanging="360"/>
      </w:pPr>
      <w:rPr>
        <w:rFonts w:hint="default" w:ascii="Wingdings" w:hAnsi="Wingdings"/>
      </w:rPr>
    </w:lvl>
  </w:abstractNum>
  <w:abstractNum w:abstractNumId="98" w15:restartNumberingAfterBreak="0">
    <w:nsid w:val="63266589"/>
    <w:multiLevelType w:val="hybridMultilevel"/>
    <w:tmpl w:val="30C451C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9" w15:restartNumberingAfterBreak="0">
    <w:nsid w:val="639938C8"/>
    <w:multiLevelType w:val="multilevel"/>
    <w:tmpl w:val="0D0C05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15:restartNumberingAfterBreak="0">
    <w:nsid w:val="64460D67"/>
    <w:multiLevelType w:val="multilevel"/>
    <w:tmpl w:val="91866F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4821854"/>
    <w:multiLevelType w:val="multilevel"/>
    <w:tmpl w:val="159A368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65622852"/>
    <w:multiLevelType w:val="multilevel"/>
    <w:tmpl w:val="2BAA85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6656E83"/>
    <w:multiLevelType w:val="hybridMultilevel"/>
    <w:tmpl w:val="7808325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4" w15:restartNumberingAfterBreak="0">
    <w:nsid w:val="66B44A2A"/>
    <w:multiLevelType w:val="multilevel"/>
    <w:tmpl w:val="BF8A8D1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5" w15:restartNumberingAfterBreak="0">
    <w:nsid w:val="66D41291"/>
    <w:multiLevelType w:val="hybridMultilevel"/>
    <w:tmpl w:val="CF4C3A8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6" w15:restartNumberingAfterBreak="0">
    <w:nsid w:val="6A410F11"/>
    <w:multiLevelType w:val="multilevel"/>
    <w:tmpl w:val="493865E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07" w15:restartNumberingAfterBreak="0">
    <w:nsid w:val="6AF87129"/>
    <w:multiLevelType w:val="hybridMultilevel"/>
    <w:tmpl w:val="01AA5782"/>
    <w:lvl w:ilvl="0" w:tplc="0413000F">
      <w:start w:val="1"/>
      <w:numFmt w:val="decimal"/>
      <w:lvlText w:val="%1."/>
      <w:lvlJc w:val="left"/>
      <w:pPr>
        <w:ind w:left="377" w:hanging="360"/>
      </w:pPr>
    </w:lvl>
    <w:lvl w:ilvl="1" w:tplc="04130019" w:tentative="1">
      <w:start w:val="1"/>
      <w:numFmt w:val="lowerLetter"/>
      <w:lvlText w:val="%2."/>
      <w:lvlJc w:val="left"/>
      <w:pPr>
        <w:ind w:left="1097" w:hanging="360"/>
      </w:pPr>
    </w:lvl>
    <w:lvl w:ilvl="2" w:tplc="0413001B" w:tentative="1">
      <w:start w:val="1"/>
      <w:numFmt w:val="lowerRoman"/>
      <w:lvlText w:val="%3."/>
      <w:lvlJc w:val="right"/>
      <w:pPr>
        <w:ind w:left="1817" w:hanging="180"/>
      </w:pPr>
    </w:lvl>
    <w:lvl w:ilvl="3" w:tplc="0413000F" w:tentative="1">
      <w:start w:val="1"/>
      <w:numFmt w:val="decimal"/>
      <w:lvlText w:val="%4."/>
      <w:lvlJc w:val="left"/>
      <w:pPr>
        <w:ind w:left="2537" w:hanging="360"/>
      </w:pPr>
    </w:lvl>
    <w:lvl w:ilvl="4" w:tplc="04130019" w:tentative="1">
      <w:start w:val="1"/>
      <w:numFmt w:val="lowerLetter"/>
      <w:lvlText w:val="%5."/>
      <w:lvlJc w:val="left"/>
      <w:pPr>
        <w:ind w:left="3257" w:hanging="360"/>
      </w:pPr>
    </w:lvl>
    <w:lvl w:ilvl="5" w:tplc="0413001B" w:tentative="1">
      <w:start w:val="1"/>
      <w:numFmt w:val="lowerRoman"/>
      <w:lvlText w:val="%6."/>
      <w:lvlJc w:val="right"/>
      <w:pPr>
        <w:ind w:left="3977" w:hanging="180"/>
      </w:pPr>
    </w:lvl>
    <w:lvl w:ilvl="6" w:tplc="0413000F" w:tentative="1">
      <w:start w:val="1"/>
      <w:numFmt w:val="decimal"/>
      <w:lvlText w:val="%7."/>
      <w:lvlJc w:val="left"/>
      <w:pPr>
        <w:ind w:left="4697" w:hanging="360"/>
      </w:pPr>
    </w:lvl>
    <w:lvl w:ilvl="7" w:tplc="04130019" w:tentative="1">
      <w:start w:val="1"/>
      <w:numFmt w:val="lowerLetter"/>
      <w:lvlText w:val="%8."/>
      <w:lvlJc w:val="left"/>
      <w:pPr>
        <w:ind w:left="5417" w:hanging="360"/>
      </w:pPr>
    </w:lvl>
    <w:lvl w:ilvl="8" w:tplc="0413001B" w:tentative="1">
      <w:start w:val="1"/>
      <w:numFmt w:val="lowerRoman"/>
      <w:lvlText w:val="%9."/>
      <w:lvlJc w:val="right"/>
      <w:pPr>
        <w:ind w:left="6137" w:hanging="180"/>
      </w:pPr>
    </w:lvl>
  </w:abstractNum>
  <w:abstractNum w:abstractNumId="108" w15:restartNumberingAfterBreak="0">
    <w:nsid w:val="6B0E3F1C"/>
    <w:multiLevelType w:val="hybridMultilevel"/>
    <w:tmpl w:val="88442056"/>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9" w15:restartNumberingAfterBreak="0">
    <w:nsid w:val="6B170D06"/>
    <w:multiLevelType w:val="hybridMultilevel"/>
    <w:tmpl w:val="2F60E7F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0" w15:restartNumberingAfterBreak="0">
    <w:nsid w:val="6B1B3528"/>
    <w:multiLevelType w:val="multilevel"/>
    <w:tmpl w:val="D8967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1" w15:restartNumberingAfterBreak="0">
    <w:nsid w:val="712742C5"/>
    <w:multiLevelType w:val="hybridMultilevel"/>
    <w:tmpl w:val="86E80A22"/>
    <w:lvl w:ilvl="0" w:tplc="1B46CEF2">
      <w:start w:val="1"/>
      <w:numFmt w:val="bullet"/>
      <w:pStyle w:val="Termuitleg"/>
      <w:lvlText w:val="❓"/>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30003" w:tentative="1">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112" w15:restartNumberingAfterBreak="0">
    <w:nsid w:val="71690881"/>
    <w:multiLevelType w:val="multilevel"/>
    <w:tmpl w:val="D5C20A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1E661FB"/>
    <w:multiLevelType w:val="hybridMultilevel"/>
    <w:tmpl w:val="28E8B9B8"/>
    <w:lvl w:ilvl="0" w:tplc="04130001">
      <w:start w:val="1"/>
      <w:numFmt w:val="bullet"/>
      <w:lvlText w:val=""/>
      <w:lvlJc w:val="left"/>
      <w:pPr>
        <w:ind w:left="1428" w:hanging="360"/>
      </w:pPr>
      <w:rPr>
        <w:rFonts w:hint="default" w:ascii="Symbol" w:hAnsi="Symbol"/>
      </w:rPr>
    </w:lvl>
    <w:lvl w:ilvl="1" w:tplc="04130003" w:tentative="1">
      <w:start w:val="1"/>
      <w:numFmt w:val="bullet"/>
      <w:lvlText w:val="o"/>
      <w:lvlJc w:val="left"/>
      <w:pPr>
        <w:ind w:left="2148" w:hanging="360"/>
      </w:pPr>
      <w:rPr>
        <w:rFonts w:hint="default" w:ascii="Courier New" w:hAnsi="Courier New" w:cs="Courier New"/>
      </w:rPr>
    </w:lvl>
    <w:lvl w:ilvl="2" w:tplc="04130005" w:tentative="1">
      <w:start w:val="1"/>
      <w:numFmt w:val="bullet"/>
      <w:lvlText w:val=""/>
      <w:lvlJc w:val="left"/>
      <w:pPr>
        <w:ind w:left="2868" w:hanging="360"/>
      </w:pPr>
      <w:rPr>
        <w:rFonts w:hint="default" w:ascii="Wingdings" w:hAnsi="Wingdings"/>
      </w:rPr>
    </w:lvl>
    <w:lvl w:ilvl="3" w:tplc="04130001" w:tentative="1">
      <w:start w:val="1"/>
      <w:numFmt w:val="bullet"/>
      <w:lvlText w:val=""/>
      <w:lvlJc w:val="left"/>
      <w:pPr>
        <w:ind w:left="3588" w:hanging="360"/>
      </w:pPr>
      <w:rPr>
        <w:rFonts w:hint="default" w:ascii="Symbol" w:hAnsi="Symbol"/>
      </w:rPr>
    </w:lvl>
    <w:lvl w:ilvl="4" w:tplc="04130003" w:tentative="1">
      <w:start w:val="1"/>
      <w:numFmt w:val="bullet"/>
      <w:lvlText w:val="o"/>
      <w:lvlJc w:val="left"/>
      <w:pPr>
        <w:ind w:left="4308" w:hanging="360"/>
      </w:pPr>
      <w:rPr>
        <w:rFonts w:hint="default" w:ascii="Courier New" w:hAnsi="Courier New" w:cs="Courier New"/>
      </w:rPr>
    </w:lvl>
    <w:lvl w:ilvl="5" w:tplc="04130005" w:tentative="1">
      <w:start w:val="1"/>
      <w:numFmt w:val="bullet"/>
      <w:lvlText w:val=""/>
      <w:lvlJc w:val="left"/>
      <w:pPr>
        <w:ind w:left="5028" w:hanging="360"/>
      </w:pPr>
      <w:rPr>
        <w:rFonts w:hint="default" w:ascii="Wingdings" w:hAnsi="Wingdings"/>
      </w:rPr>
    </w:lvl>
    <w:lvl w:ilvl="6" w:tplc="04130001" w:tentative="1">
      <w:start w:val="1"/>
      <w:numFmt w:val="bullet"/>
      <w:lvlText w:val=""/>
      <w:lvlJc w:val="left"/>
      <w:pPr>
        <w:ind w:left="5748" w:hanging="360"/>
      </w:pPr>
      <w:rPr>
        <w:rFonts w:hint="default" w:ascii="Symbol" w:hAnsi="Symbol"/>
      </w:rPr>
    </w:lvl>
    <w:lvl w:ilvl="7" w:tplc="04130003" w:tentative="1">
      <w:start w:val="1"/>
      <w:numFmt w:val="bullet"/>
      <w:lvlText w:val="o"/>
      <w:lvlJc w:val="left"/>
      <w:pPr>
        <w:ind w:left="6468" w:hanging="360"/>
      </w:pPr>
      <w:rPr>
        <w:rFonts w:hint="default" w:ascii="Courier New" w:hAnsi="Courier New" w:cs="Courier New"/>
      </w:rPr>
    </w:lvl>
    <w:lvl w:ilvl="8" w:tplc="04130005" w:tentative="1">
      <w:start w:val="1"/>
      <w:numFmt w:val="bullet"/>
      <w:lvlText w:val=""/>
      <w:lvlJc w:val="left"/>
      <w:pPr>
        <w:ind w:left="7188" w:hanging="360"/>
      </w:pPr>
      <w:rPr>
        <w:rFonts w:hint="default" w:ascii="Wingdings" w:hAnsi="Wingdings"/>
      </w:rPr>
    </w:lvl>
  </w:abstractNum>
  <w:abstractNum w:abstractNumId="114" w15:restartNumberingAfterBreak="0">
    <w:nsid w:val="737F2499"/>
    <w:multiLevelType w:val="multilevel"/>
    <w:tmpl w:val="99E8D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5" w15:restartNumberingAfterBreak="0">
    <w:nsid w:val="73850C4E"/>
    <w:multiLevelType w:val="hybridMultilevel"/>
    <w:tmpl w:val="5AFCD52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6" w15:restartNumberingAfterBreak="0">
    <w:nsid w:val="76380772"/>
    <w:multiLevelType w:val="multilevel"/>
    <w:tmpl w:val="BE8813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6975C93"/>
    <w:multiLevelType w:val="multilevel"/>
    <w:tmpl w:val="83B8AB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88A08A5"/>
    <w:multiLevelType w:val="multilevel"/>
    <w:tmpl w:val="B6FEA67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9" w15:restartNumberingAfterBreak="0">
    <w:nsid w:val="79C843FA"/>
    <w:multiLevelType w:val="multilevel"/>
    <w:tmpl w:val="04130025"/>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20" w15:restartNumberingAfterBreak="0">
    <w:nsid w:val="7BBD4218"/>
    <w:multiLevelType w:val="hybridMultilevel"/>
    <w:tmpl w:val="8350FF5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1" w15:restartNumberingAfterBreak="0">
    <w:nsid w:val="7BFD63A7"/>
    <w:multiLevelType w:val="multilevel"/>
    <w:tmpl w:val="A91AE0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D172FFD"/>
    <w:multiLevelType w:val="hybridMultilevel"/>
    <w:tmpl w:val="64F0A97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3" w15:restartNumberingAfterBreak="0">
    <w:nsid w:val="7D491E90"/>
    <w:multiLevelType w:val="hybridMultilevel"/>
    <w:tmpl w:val="47A4EC00"/>
    <w:lvl w:ilvl="0" w:tplc="0C16181A">
      <w:start w:val="1"/>
      <w:numFmt w:val="bullet"/>
      <w:pStyle w:val="H3Opdracht"/>
      <w:lvlText w:val="✍"/>
      <w:lvlJc w:val="left"/>
      <w:pPr>
        <w:ind w:left="380" w:hanging="360"/>
      </w:pPr>
      <w:rPr>
        <w:rFonts w:hint="default" w:ascii="Segoe UI Emoji" w:hAnsi="Segoe UI Emoji"/>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30003" w:tentative="1">
      <w:start w:val="1"/>
      <w:numFmt w:val="bullet"/>
      <w:lvlText w:val="o"/>
      <w:lvlJc w:val="left"/>
      <w:pPr>
        <w:ind w:left="1100" w:hanging="360"/>
      </w:pPr>
      <w:rPr>
        <w:rFonts w:hint="default" w:ascii="Courier New" w:hAnsi="Courier New" w:cs="Courier New"/>
      </w:rPr>
    </w:lvl>
    <w:lvl w:ilvl="2" w:tplc="04130005" w:tentative="1">
      <w:start w:val="1"/>
      <w:numFmt w:val="bullet"/>
      <w:lvlText w:val=""/>
      <w:lvlJc w:val="left"/>
      <w:pPr>
        <w:ind w:left="1820" w:hanging="360"/>
      </w:pPr>
      <w:rPr>
        <w:rFonts w:hint="default" w:ascii="Wingdings" w:hAnsi="Wingdings"/>
      </w:rPr>
    </w:lvl>
    <w:lvl w:ilvl="3" w:tplc="04130001" w:tentative="1">
      <w:start w:val="1"/>
      <w:numFmt w:val="bullet"/>
      <w:lvlText w:val=""/>
      <w:lvlJc w:val="left"/>
      <w:pPr>
        <w:ind w:left="2540" w:hanging="360"/>
      </w:pPr>
      <w:rPr>
        <w:rFonts w:hint="default" w:ascii="Symbol" w:hAnsi="Symbol"/>
      </w:rPr>
    </w:lvl>
    <w:lvl w:ilvl="4" w:tplc="04130003" w:tentative="1">
      <w:start w:val="1"/>
      <w:numFmt w:val="bullet"/>
      <w:lvlText w:val="o"/>
      <w:lvlJc w:val="left"/>
      <w:pPr>
        <w:ind w:left="3260" w:hanging="360"/>
      </w:pPr>
      <w:rPr>
        <w:rFonts w:hint="default" w:ascii="Courier New" w:hAnsi="Courier New" w:cs="Courier New"/>
      </w:rPr>
    </w:lvl>
    <w:lvl w:ilvl="5" w:tplc="04130005" w:tentative="1">
      <w:start w:val="1"/>
      <w:numFmt w:val="bullet"/>
      <w:lvlText w:val=""/>
      <w:lvlJc w:val="left"/>
      <w:pPr>
        <w:ind w:left="3980" w:hanging="360"/>
      </w:pPr>
      <w:rPr>
        <w:rFonts w:hint="default" w:ascii="Wingdings" w:hAnsi="Wingdings"/>
      </w:rPr>
    </w:lvl>
    <w:lvl w:ilvl="6" w:tplc="04130001" w:tentative="1">
      <w:start w:val="1"/>
      <w:numFmt w:val="bullet"/>
      <w:lvlText w:val=""/>
      <w:lvlJc w:val="left"/>
      <w:pPr>
        <w:ind w:left="4700" w:hanging="360"/>
      </w:pPr>
      <w:rPr>
        <w:rFonts w:hint="default" w:ascii="Symbol" w:hAnsi="Symbol"/>
      </w:rPr>
    </w:lvl>
    <w:lvl w:ilvl="7" w:tplc="04130003" w:tentative="1">
      <w:start w:val="1"/>
      <w:numFmt w:val="bullet"/>
      <w:lvlText w:val="o"/>
      <w:lvlJc w:val="left"/>
      <w:pPr>
        <w:ind w:left="5420" w:hanging="360"/>
      </w:pPr>
      <w:rPr>
        <w:rFonts w:hint="default" w:ascii="Courier New" w:hAnsi="Courier New" w:cs="Courier New"/>
      </w:rPr>
    </w:lvl>
    <w:lvl w:ilvl="8" w:tplc="04130005" w:tentative="1">
      <w:start w:val="1"/>
      <w:numFmt w:val="bullet"/>
      <w:lvlText w:val=""/>
      <w:lvlJc w:val="left"/>
      <w:pPr>
        <w:ind w:left="6140" w:hanging="360"/>
      </w:pPr>
      <w:rPr>
        <w:rFonts w:hint="default" w:ascii="Wingdings" w:hAnsi="Wingdings"/>
      </w:rPr>
    </w:lvl>
  </w:abstractNum>
  <w:abstractNum w:abstractNumId="124" w15:restartNumberingAfterBreak="0">
    <w:nsid w:val="7E3F1732"/>
    <w:multiLevelType w:val="multilevel"/>
    <w:tmpl w:val="0130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E491806"/>
    <w:multiLevelType w:val="hybridMultilevel"/>
    <w:tmpl w:val="98A0BAE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6" w15:restartNumberingAfterBreak="0">
    <w:nsid w:val="7FF06C21"/>
    <w:multiLevelType w:val="multilevel"/>
    <w:tmpl w:val="0562D04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 w16cid:durableId="1328828318">
    <w:abstractNumId w:val="111"/>
  </w:num>
  <w:num w:numId="2" w16cid:durableId="481580717">
    <w:abstractNumId w:val="97"/>
  </w:num>
  <w:num w:numId="3" w16cid:durableId="1383477008">
    <w:abstractNumId w:val="123"/>
  </w:num>
  <w:num w:numId="4" w16cid:durableId="1850438906">
    <w:abstractNumId w:val="17"/>
  </w:num>
  <w:num w:numId="5" w16cid:durableId="431901907">
    <w:abstractNumId w:val="54"/>
  </w:num>
  <w:num w:numId="6" w16cid:durableId="509804995">
    <w:abstractNumId w:val="15"/>
  </w:num>
  <w:num w:numId="7" w16cid:durableId="1426002179">
    <w:abstractNumId w:val="114"/>
  </w:num>
  <w:num w:numId="8" w16cid:durableId="466626972">
    <w:abstractNumId w:val="36"/>
  </w:num>
  <w:num w:numId="9" w16cid:durableId="1983852032">
    <w:abstractNumId w:val="44"/>
  </w:num>
  <w:num w:numId="10" w16cid:durableId="1643850077">
    <w:abstractNumId w:val="94"/>
  </w:num>
  <w:num w:numId="11" w16cid:durableId="659192685">
    <w:abstractNumId w:val="21"/>
  </w:num>
  <w:num w:numId="12" w16cid:durableId="1195197003">
    <w:abstractNumId w:val="31"/>
  </w:num>
  <w:num w:numId="13" w16cid:durableId="199899808">
    <w:abstractNumId w:val="76"/>
  </w:num>
  <w:num w:numId="14" w16cid:durableId="1047604198">
    <w:abstractNumId w:val="112"/>
  </w:num>
  <w:num w:numId="15" w16cid:durableId="1610313414">
    <w:abstractNumId w:val="116"/>
  </w:num>
  <w:num w:numId="16" w16cid:durableId="1603950908">
    <w:abstractNumId w:val="87"/>
  </w:num>
  <w:num w:numId="17" w16cid:durableId="162665934">
    <w:abstractNumId w:val="100"/>
  </w:num>
  <w:num w:numId="18" w16cid:durableId="1083649859">
    <w:abstractNumId w:val="27"/>
  </w:num>
  <w:num w:numId="19" w16cid:durableId="1300183312">
    <w:abstractNumId w:val="30"/>
  </w:num>
  <w:num w:numId="20" w16cid:durableId="1634678671">
    <w:abstractNumId w:val="34"/>
  </w:num>
  <w:num w:numId="21" w16cid:durableId="860818117">
    <w:abstractNumId w:val="12"/>
  </w:num>
  <w:num w:numId="22" w16cid:durableId="1212770053">
    <w:abstractNumId w:val="85"/>
  </w:num>
  <w:num w:numId="23" w16cid:durableId="2139912571">
    <w:abstractNumId w:val="22"/>
  </w:num>
  <w:num w:numId="24" w16cid:durableId="645430408">
    <w:abstractNumId w:val="118"/>
  </w:num>
  <w:num w:numId="25" w16cid:durableId="1244947082">
    <w:abstractNumId w:val="3"/>
  </w:num>
  <w:num w:numId="26" w16cid:durableId="362487382">
    <w:abstractNumId w:val="88"/>
  </w:num>
  <w:num w:numId="27" w16cid:durableId="1870332925">
    <w:abstractNumId w:val="33"/>
  </w:num>
  <w:num w:numId="28" w16cid:durableId="1094087317">
    <w:abstractNumId w:val="104"/>
  </w:num>
  <w:num w:numId="29" w16cid:durableId="2107922167">
    <w:abstractNumId w:val="65"/>
  </w:num>
  <w:num w:numId="30" w16cid:durableId="99840525">
    <w:abstractNumId w:val="49"/>
  </w:num>
  <w:num w:numId="31" w16cid:durableId="2081976540">
    <w:abstractNumId w:val="77"/>
  </w:num>
  <w:num w:numId="32" w16cid:durableId="1903446775">
    <w:abstractNumId w:val="10"/>
  </w:num>
  <w:num w:numId="33" w16cid:durableId="869413333">
    <w:abstractNumId w:val="106"/>
  </w:num>
  <w:num w:numId="34" w16cid:durableId="2011716596">
    <w:abstractNumId w:val="18"/>
  </w:num>
  <w:num w:numId="35" w16cid:durableId="1448309907">
    <w:abstractNumId w:val="74"/>
  </w:num>
  <w:num w:numId="36" w16cid:durableId="90204427">
    <w:abstractNumId w:val="0"/>
  </w:num>
  <w:num w:numId="37" w16cid:durableId="150677775">
    <w:abstractNumId w:val="50"/>
  </w:num>
  <w:num w:numId="38" w16cid:durableId="1647856228">
    <w:abstractNumId w:val="89"/>
  </w:num>
  <w:num w:numId="39" w16cid:durableId="298919823">
    <w:abstractNumId w:val="86"/>
  </w:num>
  <w:num w:numId="40" w16cid:durableId="167867003">
    <w:abstractNumId w:val="24"/>
  </w:num>
  <w:num w:numId="41" w16cid:durableId="395324023">
    <w:abstractNumId w:val="96"/>
  </w:num>
  <w:num w:numId="42" w16cid:durableId="1464617056">
    <w:abstractNumId w:val="121"/>
  </w:num>
  <w:num w:numId="43" w16cid:durableId="1057628707">
    <w:abstractNumId w:val="110"/>
  </w:num>
  <w:num w:numId="44" w16cid:durableId="469783206">
    <w:abstractNumId w:val="23"/>
  </w:num>
  <w:num w:numId="45" w16cid:durableId="2089106615">
    <w:abstractNumId w:val="75"/>
  </w:num>
  <w:num w:numId="46" w16cid:durableId="1939827035">
    <w:abstractNumId w:val="1"/>
  </w:num>
  <w:num w:numId="47" w16cid:durableId="314799200">
    <w:abstractNumId w:val="52"/>
  </w:num>
  <w:num w:numId="48" w16cid:durableId="1653095653">
    <w:abstractNumId w:val="117"/>
  </w:num>
  <w:num w:numId="49" w16cid:durableId="2004047871">
    <w:abstractNumId w:val="124"/>
  </w:num>
  <w:num w:numId="50" w16cid:durableId="497425310">
    <w:abstractNumId w:val="28"/>
  </w:num>
  <w:num w:numId="51" w16cid:durableId="838077341">
    <w:abstractNumId w:val="78"/>
  </w:num>
  <w:num w:numId="52" w16cid:durableId="801702157">
    <w:abstractNumId w:val="91"/>
  </w:num>
  <w:num w:numId="53" w16cid:durableId="32465124">
    <w:abstractNumId w:val="32"/>
  </w:num>
  <w:num w:numId="54" w16cid:durableId="1347289090">
    <w:abstractNumId w:val="95"/>
  </w:num>
  <w:num w:numId="55" w16cid:durableId="174685433">
    <w:abstractNumId w:val="47"/>
  </w:num>
  <w:num w:numId="56" w16cid:durableId="915090426">
    <w:abstractNumId w:val="73"/>
  </w:num>
  <w:num w:numId="57" w16cid:durableId="1643461427">
    <w:abstractNumId w:val="46"/>
  </w:num>
  <w:num w:numId="58" w16cid:durableId="1196234607">
    <w:abstractNumId w:val="11"/>
  </w:num>
  <w:num w:numId="59" w16cid:durableId="821042366">
    <w:abstractNumId w:val="93"/>
  </w:num>
  <w:num w:numId="60" w16cid:durableId="1549143868">
    <w:abstractNumId w:val="43"/>
  </w:num>
  <w:num w:numId="61" w16cid:durableId="520356245">
    <w:abstractNumId w:val="37"/>
  </w:num>
  <w:num w:numId="62" w16cid:durableId="1648320888">
    <w:abstractNumId w:val="51"/>
  </w:num>
  <w:num w:numId="63" w16cid:durableId="164443981">
    <w:abstractNumId w:val="40"/>
  </w:num>
  <w:num w:numId="64" w16cid:durableId="62070676">
    <w:abstractNumId w:val="63"/>
  </w:num>
  <w:num w:numId="65" w16cid:durableId="487749025">
    <w:abstractNumId w:val="126"/>
  </w:num>
  <w:num w:numId="66" w16cid:durableId="2138602376">
    <w:abstractNumId w:val="92"/>
  </w:num>
  <w:num w:numId="67" w16cid:durableId="1658995544">
    <w:abstractNumId w:val="2"/>
  </w:num>
  <w:num w:numId="68" w16cid:durableId="1405643625">
    <w:abstractNumId w:val="71"/>
  </w:num>
  <w:num w:numId="69" w16cid:durableId="1612127758">
    <w:abstractNumId w:val="29"/>
  </w:num>
  <w:num w:numId="70" w16cid:durableId="1081566152">
    <w:abstractNumId w:val="38"/>
  </w:num>
  <w:num w:numId="71" w16cid:durableId="1115757808">
    <w:abstractNumId w:val="53"/>
  </w:num>
  <w:num w:numId="72" w16cid:durableId="1414279045">
    <w:abstractNumId w:val="5"/>
  </w:num>
  <w:num w:numId="73" w16cid:durableId="1134905690">
    <w:abstractNumId w:val="41"/>
  </w:num>
  <w:num w:numId="74" w16cid:durableId="1308584446">
    <w:abstractNumId w:val="64"/>
  </w:num>
  <w:num w:numId="75" w16cid:durableId="152841309">
    <w:abstractNumId w:val="48"/>
  </w:num>
  <w:num w:numId="76" w16cid:durableId="1887638402">
    <w:abstractNumId w:val="8"/>
  </w:num>
  <w:num w:numId="77" w16cid:durableId="135026700">
    <w:abstractNumId w:val="99"/>
  </w:num>
  <w:num w:numId="78" w16cid:durableId="35742671">
    <w:abstractNumId w:val="62"/>
  </w:num>
  <w:num w:numId="79" w16cid:durableId="1466047292">
    <w:abstractNumId w:val="83"/>
  </w:num>
  <w:num w:numId="80" w16cid:durableId="13725036">
    <w:abstractNumId w:val="80"/>
  </w:num>
  <w:num w:numId="81" w16cid:durableId="576326189">
    <w:abstractNumId w:val="35"/>
  </w:num>
  <w:num w:numId="82" w16cid:durableId="278487945">
    <w:abstractNumId w:val="68"/>
  </w:num>
  <w:num w:numId="83" w16cid:durableId="1572691749">
    <w:abstractNumId w:val="70"/>
  </w:num>
  <w:num w:numId="84" w16cid:durableId="127818849">
    <w:abstractNumId w:val="90"/>
  </w:num>
  <w:num w:numId="85" w16cid:durableId="893202000">
    <w:abstractNumId w:val="7"/>
  </w:num>
  <w:num w:numId="86" w16cid:durableId="2076118870">
    <w:abstractNumId w:val="125"/>
  </w:num>
  <w:num w:numId="87" w16cid:durableId="126821007">
    <w:abstractNumId w:val="60"/>
  </w:num>
  <w:num w:numId="88" w16cid:durableId="1844008649">
    <w:abstractNumId w:val="9"/>
  </w:num>
  <w:num w:numId="89" w16cid:durableId="918713791">
    <w:abstractNumId w:val="66"/>
  </w:num>
  <w:num w:numId="90" w16cid:durableId="1602447411">
    <w:abstractNumId w:val="105"/>
  </w:num>
  <w:num w:numId="91" w16cid:durableId="752362153">
    <w:abstractNumId w:val="56"/>
  </w:num>
  <w:num w:numId="92" w16cid:durableId="1512451440">
    <w:abstractNumId w:val="103"/>
  </w:num>
  <w:num w:numId="93" w16cid:durableId="1618293746">
    <w:abstractNumId w:val="42"/>
  </w:num>
  <w:num w:numId="94" w16cid:durableId="405952964">
    <w:abstractNumId w:val="107"/>
  </w:num>
  <w:num w:numId="95" w16cid:durableId="1831170535">
    <w:abstractNumId w:val="57"/>
  </w:num>
  <w:num w:numId="96" w16cid:durableId="1755393312">
    <w:abstractNumId w:val="55"/>
  </w:num>
  <w:num w:numId="97" w16cid:durableId="1380857131">
    <w:abstractNumId w:val="61"/>
  </w:num>
  <w:num w:numId="98" w16cid:durableId="1648172016">
    <w:abstractNumId w:val="98"/>
  </w:num>
  <w:num w:numId="99" w16cid:durableId="2030600180">
    <w:abstractNumId w:val="108"/>
  </w:num>
  <w:num w:numId="100" w16cid:durableId="170872682">
    <w:abstractNumId w:val="4"/>
  </w:num>
  <w:num w:numId="101" w16cid:durableId="1538466324">
    <w:abstractNumId w:val="69"/>
  </w:num>
  <w:num w:numId="102" w16cid:durableId="242182364">
    <w:abstractNumId w:val="13"/>
  </w:num>
  <w:num w:numId="103" w16cid:durableId="32967302">
    <w:abstractNumId w:val="81"/>
  </w:num>
  <w:num w:numId="104" w16cid:durableId="1492990843">
    <w:abstractNumId w:val="79"/>
  </w:num>
  <w:num w:numId="105" w16cid:durableId="362901080">
    <w:abstractNumId w:val="16"/>
  </w:num>
  <w:num w:numId="106" w16cid:durableId="2032146964">
    <w:abstractNumId w:val="109"/>
  </w:num>
  <w:num w:numId="107" w16cid:durableId="904728265">
    <w:abstractNumId w:val="45"/>
  </w:num>
  <w:num w:numId="108" w16cid:durableId="1824346426">
    <w:abstractNumId w:val="115"/>
  </w:num>
  <w:num w:numId="109" w16cid:durableId="1475294277">
    <w:abstractNumId w:val="19"/>
  </w:num>
  <w:num w:numId="110" w16cid:durableId="2036424863">
    <w:abstractNumId w:val="14"/>
  </w:num>
  <w:num w:numId="111" w16cid:durableId="200441360">
    <w:abstractNumId w:val="26"/>
  </w:num>
  <w:num w:numId="112" w16cid:durableId="226772094">
    <w:abstractNumId w:val="72"/>
  </w:num>
  <w:num w:numId="113" w16cid:durableId="1439637069">
    <w:abstractNumId w:val="67"/>
  </w:num>
  <w:num w:numId="114" w16cid:durableId="800852398">
    <w:abstractNumId w:val="20"/>
  </w:num>
  <w:num w:numId="115" w16cid:durableId="239563283">
    <w:abstractNumId w:val="113"/>
  </w:num>
  <w:num w:numId="116" w16cid:durableId="1102258564">
    <w:abstractNumId w:val="25"/>
  </w:num>
  <w:num w:numId="117" w16cid:durableId="1810515929">
    <w:abstractNumId w:val="84"/>
  </w:num>
  <w:num w:numId="118" w16cid:durableId="333142908">
    <w:abstractNumId w:val="58"/>
  </w:num>
  <w:num w:numId="119" w16cid:durableId="1569337190">
    <w:abstractNumId w:val="39"/>
  </w:num>
  <w:num w:numId="120" w16cid:durableId="408692463">
    <w:abstractNumId w:val="6"/>
  </w:num>
  <w:num w:numId="121" w16cid:durableId="1449809889">
    <w:abstractNumId w:val="82"/>
  </w:num>
  <w:num w:numId="122" w16cid:durableId="316692263">
    <w:abstractNumId w:val="122"/>
  </w:num>
  <w:num w:numId="123" w16cid:durableId="908417457">
    <w:abstractNumId w:val="101"/>
  </w:num>
  <w:num w:numId="124" w16cid:durableId="467935511">
    <w:abstractNumId w:val="59"/>
  </w:num>
  <w:num w:numId="125" w16cid:durableId="2097550722">
    <w:abstractNumId w:val="102"/>
  </w:num>
  <w:num w:numId="126" w16cid:durableId="1469128705">
    <w:abstractNumId w:val="119"/>
  </w:num>
  <w:num w:numId="127" w16cid:durableId="501744028">
    <w:abstractNumId w:val="97"/>
  </w:num>
  <w:num w:numId="128" w16cid:durableId="1845633772">
    <w:abstractNumId w:val="97"/>
  </w:num>
  <w:num w:numId="129" w16cid:durableId="259677241">
    <w:abstractNumId w:val="97"/>
  </w:num>
  <w:num w:numId="130" w16cid:durableId="360664511">
    <w:abstractNumId w:val="97"/>
  </w:num>
  <w:num w:numId="131" w16cid:durableId="620958359">
    <w:abstractNumId w:val="97"/>
  </w:num>
  <w:num w:numId="132" w16cid:durableId="60102239">
    <w:abstractNumId w:val="97"/>
  </w:num>
  <w:num w:numId="133" w16cid:durableId="710619143">
    <w:abstractNumId w:val="97"/>
  </w:num>
  <w:num w:numId="134" w16cid:durableId="494995354">
    <w:abstractNumId w:val="97"/>
  </w:num>
  <w:num w:numId="135" w16cid:durableId="1776440671">
    <w:abstractNumId w:val="97"/>
  </w:num>
  <w:num w:numId="136" w16cid:durableId="766658467">
    <w:abstractNumId w:val="120"/>
  </w:num>
  <w:numIdMacAtCleanup w:val="12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4"/>
  <w:attachedTemplate r:id="rId1"/>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78D"/>
    <w:rsid w:val="00002974"/>
    <w:rsid w:val="00002F3B"/>
    <w:rsid w:val="00004271"/>
    <w:rsid w:val="000056A4"/>
    <w:rsid w:val="000066FC"/>
    <w:rsid w:val="00011066"/>
    <w:rsid w:val="0001132F"/>
    <w:rsid w:val="000131D2"/>
    <w:rsid w:val="00014849"/>
    <w:rsid w:val="00017390"/>
    <w:rsid w:val="000201CB"/>
    <w:rsid w:val="00020280"/>
    <w:rsid w:val="00021467"/>
    <w:rsid w:val="00021DA3"/>
    <w:rsid w:val="00025553"/>
    <w:rsid w:val="00025654"/>
    <w:rsid w:val="00026A44"/>
    <w:rsid w:val="000278C2"/>
    <w:rsid w:val="0003070C"/>
    <w:rsid w:val="00031283"/>
    <w:rsid w:val="000316DA"/>
    <w:rsid w:val="000318AA"/>
    <w:rsid w:val="0003271A"/>
    <w:rsid w:val="00033431"/>
    <w:rsid w:val="000358DE"/>
    <w:rsid w:val="00035CBC"/>
    <w:rsid w:val="00036798"/>
    <w:rsid w:val="00036D76"/>
    <w:rsid w:val="00041AF9"/>
    <w:rsid w:val="0004259D"/>
    <w:rsid w:val="00042947"/>
    <w:rsid w:val="000442CA"/>
    <w:rsid w:val="000457DC"/>
    <w:rsid w:val="00047657"/>
    <w:rsid w:val="00050C99"/>
    <w:rsid w:val="00050CC4"/>
    <w:rsid w:val="0005190C"/>
    <w:rsid w:val="000566BC"/>
    <w:rsid w:val="000612C4"/>
    <w:rsid w:val="0006377A"/>
    <w:rsid w:val="000638CA"/>
    <w:rsid w:val="00063B4D"/>
    <w:rsid w:val="0006527B"/>
    <w:rsid w:val="000659A5"/>
    <w:rsid w:val="00072188"/>
    <w:rsid w:val="000733A2"/>
    <w:rsid w:val="00073E84"/>
    <w:rsid w:val="0007439E"/>
    <w:rsid w:val="00074981"/>
    <w:rsid w:val="000759B1"/>
    <w:rsid w:val="00080BB1"/>
    <w:rsid w:val="00080E21"/>
    <w:rsid w:val="00082510"/>
    <w:rsid w:val="000827E2"/>
    <w:rsid w:val="00086ABB"/>
    <w:rsid w:val="00090040"/>
    <w:rsid w:val="000929CC"/>
    <w:rsid w:val="00094567"/>
    <w:rsid w:val="00094737"/>
    <w:rsid w:val="00095C27"/>
    <w:rsid w:val="00096F14"/>
    <w:rsid w:val="000A02E9"/>
    <w:rsid w:val="000A3A78"/>
    <w:rsid w:val="000A4E7E"/>
    <w:rsid w:val="000B13F9"/>
    <w:rsid w:val="000B3CD7"/>
    <w:rsid w:val="000B6E07"/>
    <w:rsid w:val="000B7D9C"/>
    <w:rsid w:val="000C23D9"/>
    <w:rsid w:val="000C2BA6"/>
    <w:rsid w:val="000C3543"/>
    <w:rsid w:val="000C4135"/>
    <w:rsid w:val="000C426A"/>
    <w:rsid w:val="000C48EB"/>
    <w:rsid w:val="000C6193"/>
    <w:rsid w:val="000C7407"/>
    <w:rsid w:val="000D12CA"/>
    <w:rsid w:val="000D1326"/>
    <w:rsid w:val="000D15C6"/>
    <w:rsid w:val="000D300F"/>
    <w:rsid w:val="000D3060"/>
    <w:rsid w:val="000D338F"/>
    <w:rsid w:val="000D5DC6"/>
    <w:rsid w:val="000D6291"/>
    <w:rsid w:val="000D78D7"/>
    <w:rsid w:val="000E1E36"/>
    <w:rsid w:val="000E20F9"/>
    <w:rsid w:val="000E259E"/>
    <w:rsid w:val="000E39D7"/>
    <w:rsid w:val="000E4100"/>
    <w:rsid w:val="000E6574"/>
    <w:rsid w:val="000F4F61"/>
    <w:rsid w:val="000F644A"/>
    <w:rsid w:val="000F6842"/>
    <w:rsid w:val="000F7E82"/>
    <w:rsid w:val="001000D7"/>
    <w:rsid w:val="00100345"/>
    <w:rsid w:val="0010036A"/>
    <w:rsid w:val="00100385"/>
    <w:rsid w:val="0010048E"/>
    <w:rsid w:val="00100638"/>
    <w:rsid w:val="00101738"/>
    <w:rsid w:val="001022D1"/>
    <w:rsid w:val="001028D7"/>
    <w:rsid w:val="00102BB1"/>
    <w:rsid w:val="001032B3"/>
    <w:rsid w:val="00103B7B"/>
    <w:rsid w:val="00104C02"/>
    <w:rsid w:val="001050FE"/>
    <w:rsid w:val="00105F79"/>
    <w:rsid w:val="00105FB2"/>
    <w:rsid w:val="0010720A"/>
    <w:rsid w:val="00111064"/>
    <w:rsid w:val="00111D87"/>
    <w:rsid w:val="00113876"/>
    <w:rsid w:val="00113F6E"/>
    <w:rsid w:val="00115D41"/>
    <w:rsid w:val="001170B5"/>
    <w:rsid w:val="001212B9"/>
    <w:rsid w:val="001214B2"/>
    <w:rsid w:val="00121F69"/>
    <w:rsid w:val="00122066"/>
    <w:rsid w:val="00123B38"/>
    <w:rsid w:val="00123D3F"/>
    <w:rsid w:val="00125565"/>
    <w:rsid w:val="001266E0"/>
    <w:rsid w:val="00126E5E"/>
    <w:rsid w:val="001271C4"/>
    <w:rsid w:val="00131E35"/>
    <w:rsid w:val="0013289B"/>
    <w:rsid w:val="00134482"/>
    <w:rsid w:val="00136817"/>
    <w:rsid w:val="00136C19"/>
    <w:rsid w:val="00137383"/>
    <w:rsid w:val="00140F0C"/>
    <w:rsid w:val="00141B1F"/>
    <w:rsid w:val="00141D2B"/>
    <w:rsid w:val="00142510"/>
    <w:rsid w:val="00143276"/>
    <w:rsid w:val="00145018"/>
    <w:rsid w:val="001454F1"/>
    <w:rsid w:val="00145FD2"/>
    <w:rsid w:val="00146CD5"/>
    <w:rsid w:val="0015027A"/>
    <w:rsid w:val="00152D44"/>
    <w:rsid w:val="00154BCA"/>
    <w:rsid w:val="00157365"/>
    <w:rsid w:val="001609D2"/>
    <w:rsid w:val="0016238E"/>
    <w:rsid w:val="00162B61"/>
    <w:rsid w:val="0016330D"/>
    <w:rsid w:val="00164E73"/>
    <w:rsid w:val="0016559A"/>
    <w:rsid w:val="0016567E"/>
    <w:rsid w:val="00165A60"/>
    <w:rsid w:val="00166BF4"/>
    <w:rsid w:val="00167D45"/>
    <w:rsid w:val="00171E0F"/>
    <w:rsid w:val="001727CD"/>
    <w:rsid w:val="00172EF5"/>
    <w:rsid w:val="00175237"/>
    <w:rsid w:val="00175C9F"/>
    <w:rsid w:val="0017606D"/>
    <w:rsid w:val="0017615E"/>
    <w:rsid w:val="0017798F"/>
    <w:rsid w:val="00177D3A"/>
    <w:rsid w:val="001800C0"/>
    <w:rsid w:val="001801E2"/>
    <w:rsid w:val="001807EE"/>
    <w:rsid w:val="00180A41"/>
    <w:rsid w:val="00186ABF"/>
    <w:rsid w:val="00186D4C"/>
    <w:rsid w:val="00191DA3"/>
    <w:rsid w:val="0019308D"/>
    <w:rsid w:val="00195355"/>
    <w:rsid w:val="001979A0"/>
    <w:rsid w:val="001A0057"/>
    <w:rsid w:val="001A14C2"/>
    <w:rsid w:val="001A28ED"/>
    <w:rsid w:val="001A7297"/>
    <w:rsid w:val="001A794C"/>
    <w:rsid w:val="001B05C2"/>
    <w:rsid w:val="001B0946"/>
    <w:rsid w:val="001B21AD"/>
    <w:rsid w:val="001B3240"/>
    <w:rsid w:val="001B3ADD"/>
    <w:rsid w:val="001B4FC7"/>
    <w:rsid w:val="001B78D6"/>
    <w:rsid w:val="001C0C80"/>
    <w:rsid w:val="001C0EEF"/>
    <w:rsid w:val="001C1574"/>
    <w:rsid w:val="001C15C7"/>
    <w:rsid w:val="001C1DC2"/>
    <w:rsid w:val="001C2F42"/>
    <w:rsid w:val="001C30ED"/>
    <w:rsid w:val="001C7D09"/>
    <w:rsid w:val="001D1CE7"/>
    <w:rsid w:val="001D2BB3"/>
    <w:rsid w:val="001D3312"/>
    <w:rsid w:val="001D4A37"/>
    <w:rsid w:val="001D4D7D"/>
    <w:rsid w:val="001D5F3F"/>
    <w:rsid w:val="001D613F"/>
    <w:rsid w:val="001D668A"/>
    <w:rsid w:val="001D66FD"/>
    <w:rsid w:val="001D7EC2"/>
    <w:rsid w:val="001E01C1"/>
    <w:rsid w:val="001E0A65"/>
    <w:rsid w:val="001E1248"/>
    <w:rsid w:val="001E1786"/>
    <w:rsid w:val="001E36BD"/>
    <w:rsid w:val="001E3BD0"/>
    <w:rsid w:val="001E436D"/>
    <w:rsid w:val="001E4501"/>
    <w:rsid w:val="001E5327"/>
    <w:rsid w:val="001E60A6"/>
    <w:rsid w:val="001E65F6"/>
    <w:rsid w:val="001E6A8D"/>
    <w:rsid w:val="001F1EBB"/>
    <w:rsid w:val="001F2CE7"/>
    <w:rsid w:val="001F33E8"/>
    <w:rsid w:val="001F7F4E"/>
    <w:rsid w:val="00202040"/>
    <w:rsid w:val="00202CFB"/>
    <w:rsid w:val="00207088"/>
    <w:rsid w:val="002074CF"/>
    <w:rsid w:val="00207DAC"/>
    <w:rsid w:val="0021035C"/>
    <w:rsid w:val="002121EE"/>
    <w:rsid w:val="00212A35"/>
    <w:rsid w:val="00213A90"/>
    <w:rsid w:val="00214EB6"/>
    <w:rsid w:val="002150F5"/>
    <w:rsid w:val="0021717E"/>
    <w:rsid w:val="002210BE"/>
    <w:rsid w:val="002217A5"/>
    <w:rsid w:val="00221DA9"/>
    <w:rsid w:val="00221EAE"/>
    <w:rsid w:val="00222734"/>
    <w:rsid w:val="00225D9B"/>
    <w:rsid w:val="00227736"/>
    <w:rsid w:val="00230250"/>
    <w:rsid w:val="00230756"/>
    <w:rsid w:val="002336F4"/>
    <w:rsid w:val="002401E5"/>
    <w:rsid w:val="00240BDE"/>
    <w:rsid w:val="0024179F"/>
    <w:rsid w:val="00241A60"/>
    <w:rsid w:val="002429E2"/>
    <w:rsid w:val="002435BC"/>
    <w:rsid w:val="00246B5B"/>
    <w:rsid w:val="0025036D"/>
    <w:rsid w:val="002530B8"/>
    <w:rsid w:val="00253F53"/>
    <w:rsid w:val="00256081"/>
    <w:rsid w:val="0025641A"/>
    <w:rsid w:val="002574DE"/>
    <w:rsid w:val="00260C3B"/>
    <w:rsid w:val="00261BCE"/>
    <w:rsid w:val="00263001"/>
    <w:rsid w:val="00263CDC"/>
    <w:rsid w:val="002647D2"/>
    <w:rsid w:val="00264B14"/>
    <w:rsid w:val="002706FA"/>
    <w:rsid w:val="00270BD9"/>
    <w:rsid w:val="00270C1C"/>
    <w:rsid w:val="00271294"/>
    <w:rsid w:val="0027161F"/>
    <w:rsid w:val="002722DC"/>
    <w:rsid w:val="00273BA4"/>
    <w:rsid w:val="00275C1A"/>
    <w:rsid w:val="002760E8"/>
    <w:rsid w:val="00280064"/>
    <w:rsid w:val="00281510"/>
    <w:rsid w:val="00282857"/>
    <w:rsid w:val="00283A8F"/>
    <w:rsid w:val="00284660"/>
    <w:rsid w:val="00284CD5"/>
    <w:rsid w:val="00286934"/>
    <w:rsid w:val="00286DEA"/>
    <w:rsid w:val="002870DC"/>
    <w:rsid w:val="002874A6"/>
    <w:rsid w:val="0028759E"/>
    <w:rsid w:val="0029031A"/>
    <w:rsid w:val="00291A90"/>
    <w:rsid w:val="002931E3"/>
    <w:rsid w:val="002940BA"/>
    <w:rsid w:val="00297B24"/>
    <w:rsid w:val="002A06D2"/>
    <w:rsid w:val="002A08F0"/>
    <w:rsid w:val="002A0A36"/>
    <w:rsid w:val="002A4A6B"/>
    <w:rsid w:val="002A5062"/>
    <w:rsid w:val="002A51A4"/>
    <w:rsid w:val="002A5A68"/>
    <w:rsid w:val="002A77B4"/>
    <w:rsid w:val="002A7CA6"/>
    <w:rsid w:val="002A7EBC"/>
    <w:rsid w:val="002B19C6"/>
    <w:rsid w:val="002B1FEB"/>
    <w:rsid w:val="002B7E0E"/>
    <w:rsid w:val="002C04EB"/>
    <w:rsid w:val="002C0537"/>
    <w:rsid w:val="002C5A98"/>
    <w:rsid w:val="002C6798"/>
    <w:rsid w:val="002C6EA8"/>
    <w:rsid w:val="002D013B"/>
    <w:rsid w:val="002D1445"/>
    <w:rsid w:val="002D46CE"/>
    <w:rsid w:val="002E013C"/>
    <w:rsid w:val="002E06C4"/>
    <w:rsid w:val="002E0FFD"/>
    <w:rsid w:val="002E1E8C"/>
    <w:rsid w:val="002E1ECC"/>
    <w:rsid w:val="002E27B9"/>
    <w:rsid w:val="002E2C9C"/>
    <w:rsid w:val="002E41C2"/>
    <w:rsid w:val="002E58C1"/>
    <w:rsid w:val="002E5A90"/>
    <w:rsid w:val="002E5C02"/>
    <w:rsid w:val="002F02F0"/>
    <w:rsid w:val="002F0993"/>
    <w:rsid w:val="002F0D02"/>
    <w:rsid w:val="002F1680"/>
    <w:rsid w:val="002F2343"/>
    <w:rsid w:val="002F247E"/>
    <w:rsid w:val="002F2C19"/>
    <w:rsid w:val="002F33A4"/>
    <w:rsid w:val="002F4482"/>
    <w:rsid w:val="002F543F"/>
    <w:rsid w:val="002F5C03"/>
    <w:rsid w:val="002F610D"/>
    <w:rsid w:val="002F62A4"/>
    <w:rsid w:val="002F680B"/>
    <w:rsid w:val="002F7B62"/>
    <w:rsid w:val="003006B0"/>
    <w:rsid w:val="00300FEC"/>
    <w:rsid w:val="00301528"/>
    <w:rsid w:val="0030297F"/>
    <w:rsid w:val="0030479C"/>
    <w:rsid w:val="00305269"/>
    <w:rsid w:val="0030553E"/>
    <w:rsid w:val="00306551"/>
    <w:rsid w:val="003108E4"/>
    <w:rsid w:val="003110F3"/>
    <w:rsid w:val="003111E1"/>
    <w:rsid w:val="00311517"/>
    <w:rsid w:val="00312D6D"/>
    <w:rsid w:val="00313B8F"/>
    <w:rsid w:val="003170B8"/>
    <w:rsid w:val="003178CF"/>
    <w:rsid w:val="00317AF9"/>
    <w:rsid w:val="0032396B"/>
    <w:rsid w:val="0032494E"/>
    <w:rsid w:val="003259B7"/>
    <w:rsid w:val="00325E63"/>
    <w:rsid w:val="0032710C"/>
    <w:rsid w:val="003303CA"/>
    <w:rsid w:val="00331B51"/>
    <w:rsid w:val="003320F1"/>
    <w:rsid w:val="00333D18"/>
    <w:rsid w:val="00337CA5"/>
    <w:rsid w:val="00337F28"/>
    <w:rsid w:val="00343E31"/>
    <w:rsid w:val="00344C0E"/>
    <w:rsid w:val="00345F3D"/>
    <w:rsid w:val="00347851"/>
    <w:rsid w:val="00350105"/>
    <w:rsid w:val="00350DE2"/>
    <w:rsid w:val="0035208C"/>
    <w:rsid w:val="0035492B"/>
    <w:rsid w:val="00355101"/>
    <w:rsid w:val="003551A5"/>
    <w:rsid w:val="0035790B"/>
    <w:rsid w:val="00357AF2"/>
    <w:rsid w:val="00360843"/>
    <w:rsid w:val="003610EF"/>
    <w:rsid w:val="0036163D"/>
    <w:rsid w:val="003640A5"/>
    <w:rsid w:val="00365826"/>
    <w:rsid w:val="00372C40"/>
    <w:rsid w:val="003745A8"/>
    <w:rsid w:val="00374CA4"/>
    <w:rsid w:val="003753C2"/>
    <w:rsid w:val="003757DA"/>
    <w:rsid w:val="00377718"/>
    <w:rsid w:val="0038071B"/>
    <w:rsid w:val="0038085D"/>
    <w:rsid w:val="00380E0B"/>
    <w:rsid w:val="00382A21"/>
    <w:rsid w:val="0038547A"/>
    <w:rsid w:val="00385A4D"/>
    <w:rsid w:val="00387956"/>
    <w:rsid w:val="00393F3B"/>
    <w:rsid w:val="003944B9"/>
    <w:rsid w:val="003955B0"/>
    <w:rsid w:val="00395E9C"/>
    <w:rsid w:val="00395FEE"/>
    <w:rsid w:val="003A0262"/>
    <w:rsid w:val="003A20F3"/>
    <w:rsid w:val="003A2133"/>
    <w:rsid w:val="003A243D"/>
    <w:rsid w:val="003A25B1"/>
    <w:rsid w:val="003A6394"/>
    <w:rsid w:val="003A656A"/>
    <w:rsid w:val="003A7CCF"/>
    <w:rsid w:val="003B0803"/>
    <w:rsid w:val="003B0CBD"/>
    <w:rsid w:val="003B6061"/>
    <w:rsid w:val="003B681F"/>
    <w:rsid w:val="003C0019"/>
    <w:rsid w:val="003C084D"/>
    <w:rsid w:val="003C1051"/>
    <w:rsid w:val="003C6C8E"/>
    <w:rsid w:val="003C7647"/>
    <w:rsid w:val="003D0D29"/>
    <w:rsid w:val="003D25D8"/>
    <w:rsid w:val="003D523B"/>
    <w:rsid w:val="003D779E"/>
    <w:rsid w:val="003E1469"/>
    <w:rsid w:val="003E4C8B"/>
    <w:rsid w:val="003E57F3"/>
    <w:rsid w:val="003E7154"/>
    <w:rsid w:val="003E794F"/>
    <w:rsid w:val="003F1554"/>
    <w:rsid w:val="003F1887"/>
    <w:rsid w:val="003F46BB"/>
    <w:rsid w:val="003F521C"/>
    <w:rsid w:val="003F5CBF"/>
    <w:rsid w:val="003F665B"/>
    <w:rsid w:val="0040168C"/>
    <w:rsid w:val="00401913"/>
    <w:rsid w:val="004022DE"/>
    <w:rsid w:val="00402EAB"/>
    <w:rsid w:val="004048DE"/>
    <w:rsid w:val="00405DB4"/>
    <w:rsid w:val="00405F84"/>
    <w:rsid w:val="00407CA8"/>
    <w:rsid w:val="00411EB0"/>
    <w:rsid w:val="00413B43"/>
    <w:rsid w:val="00415827"/>
    <w:rsid w:val="00415ED4"/>
    <w:rsid w:val="00420364"/>
    <w:rsid w:val="004212C9"/>
    <w:rsid w:val="004231F8"/>
    <w:rsid w:val="00425588"/>
    <w:rsid w:val="00431FCE"/>
    <w:rsid w:val="00432112"/>
    <w:rsid w:val="00433A79"/>
    <w:rsid w:val="0043418C"/>
    <w:rsid w:val="00440A0D"/>
    <w:rsid w:val="00440CC5"/>
    <w:rsid w:val="0044181E"/>
    <w:rsid w:val="004430DA"/>
    <w:rsid w:val="00443297"/>
    <w:rsid w:val="00443EE6"/>
    <w:rsid w:val="0044443A"/>
    <w:rsid w:val="00444C77"/>
    <w:rsid w:val="00444D07"/>
    <w:rsid w:val="00446523"/>
    <w:rsid w:val="0045470B"/>
    <w:rsid w:val="004559B1"/>
    <w:rsid w:val="0045701D"/>
    <w:rsid w:val="00461965"/>
    <w:rsid w:val="0046292A"/>
    <w:rsid w:val="004642B8"/>
    <w:rsid w:val="004642FE"/>
    <w:rsid w:val="004650AC"/>
    <w:rsid w:val="00465BB2"/>
    <w:rsid w:val="0047150C"/>
    <w:rsid w:val="004725E0"/>
    <w:rsid w:val="00472798"/>
    <w:rsid w:val="0047457B"/>
    <w:rsid w:val="00477246"/>
    <w:rsid w:val="00477600"/>
    <w:rsid w:val="0048058D"/>
    <w:rsid w:val="004819E2"/>
    <w:rsid w:val="00484F75"/>
    <w:rsid w:val="0048728E"/>
    <w:rsid w:val="00487836"/>
    <w:rsid w:val="00490438"/>
    <w:rsid w:val="0049093D"/>
    <w:rsid w:val="0049221B"/>
    <w:rsid w:val="00492453"/>
    <w:rsid w:val="0049276D"/>
    <w:rsid w:val="00493342"/>
    <w:rsid w:val="004941DC"/>
    <w:rsid w:val="004953F3"/>
    <w:rsid w:val="00496834"/>
    <w:rsid w:val="0049698F"/>
    <w:rsid w:val="00497283"/>
    <w:rsid w:val="004A071D"/>
    <w:rsid w:val="004A18E9"/>
    <w:rsid w:val="004A39CD"/>
    <w:rsid w:val="004A542E"/>
    <w:rsid w:val="004A5473"/>
    <w:rsid w:val="004A61F4"/>
    <w:rsid w:val="004A69E0"/>
    <w:rsid w:val="004A7880"/>
    <w:rsid w:val="004B0D33"/>
    <w:rsid w:val="004B0D43"/>
    <w:rsid w:val="004B1A3D"/>
    <w:rsid w:val="004B2666"/>
    <w:rsid w:val="004B540E"/>
    <w:rsid w:val="004C1795"/>
    <w:rsid w:val="004C19B0"/>
    <w:rsid w:val="004C22B8"/>
    <w:rsid w:val="004C527D"/>
    <w:rsid w:val="004C5306"/>
    <w:rsid w:val="004C621A"/>
    <w:rsid w:val="004C7397"/>
    <w:rsid w:val="004D0BB9"/>
    <w:rsid w:val="004D348C"/>
    <w:rsid w:val="004D34F8"/>
    <w:rsid w:val="004D3A81"/>
    <w:rsid w:val="004D4717"/>
    <w:rsid w:val="004D5D3E"/>
    <w:rsid w:val="004D693C"/>
    <w:rsid w:val="004E032D"/>
    <w:rsid w:val="004E067F"/>
    <w:rsid w:val="004E20E5"/>
    <w:rsid w:val="004E2251"/>
    <w:rsid w:val="004E2502"/>
    <w:rsid w:val="004E2939"/>
    <w:rsid w:val="004E2C22"/>
    <w:rsid w:val="004E4EAB"/>
    <w:rsid w:val="004E5AF0"/>
    <w:rsid w:val="004F3C31"/>
    <w:rsid w:val="004F3C67"/>
    <w:rsid w:val="004F4338"/>
    <w:rsid w:val="004F56C8"/>
    <w:rsid w:val="004F66EA"/>
    <w:rsid w:val="004F6D50"/>
    <w:rsid w:val="004F6F94"/>
    <w:rsid w:val="004F74ED"/>
    <w:rsid w:val="004F79CD"/>
    <w:rsid w:val="004F7D1C"/>
    <w:rsid w:val="00501AE5"/>
    <w:rsid w:val="00505378"/>
    <w:rsid w:val="00505B59"/>
    <w:rsid w:val="005114C4"/>
    <w:rsid w:val="00517FCB"/>
    <w:rsid w:val="005206A2"/>
    <w:rsid w:val="005209CE"/>
    <w:rsid w:val="00520CC2"/>
    <w:rsid w:val="005230D9"/>
    <w:rsid w:val="0052357A"/>
    <w:rsid w:val="005241DC"/>
    <w:rsid w:val="00524CB8"/>
    <w:rsid w:val="0052503A"/>
    <w:rsid w:val="0052516F"/>
    <w:rsid w:val="00525E7E"/>
    <w:rsid w:val="00526908"/>
    <w:rsid w:val="00526D51"/>
    <w:rsid w:val="00531DDC"/>
    <w:rsid w:val="0053381B"/>
    <w:rsid w:val="00534743"/>
    <w:rsid w:val="005356AC"/>
    <w:rsid w:val="0054083D"/>
    <w:rsid w:val="00540E92"/>
    <w:rsid w:val="0054177D"/>
    <w:rsid w:val="00542094"/>
    <w:rsid w:val="00542AB5"/>
    <w:rsid w:val="005502B5"/>
    <w:rsid w:val="00551D25"/>
    <w:rsid w:val="00551F16"/>
    <w:rsid w:val="005520E0"/>
    <w:rsid w:val="00552999"/>
    <w:rsid w:val="005540C2"/>
    <w:rsid w:val="00554EED"/>
    <w:rsid w:val="005562A2"/>
    <w:rsid w:val="0056086C"/>
    <w:rsid w:val="005622F2"/>
    <w:rsid w:val="00562800"/>
    <w:rsid w:val="00562CA4"/>
    <w:rsid w:val="0056486E"/>
    <w:rsid w:val="00564EDE"/>
    <w:rsid w:val="005654DD"/>
    <w:rsid w:val="00570B56"/>
    <w:rsid w:val="00570EC7"/>
    <w:rsid w:val="00570F4B"/>
    <w:rsid w:val="005740B8"/>
    <w:rsid w:val="0057505E"/>
    <w:rsid w:val="0057524B"/>
    <w:rsid w:val="00575C63"/>
    <w:rsid w:val="00575D3B"/>
    <w:rsid w:val="0058046A"/>
    <w:rsid w:val="00581948"/>
    <w:rsid w:val="0058270A"/>
    <w:rsid w:val="005842C1"/>
    <w:rsid w:val="00584D06"/>
    <w:rsid w:val="005850C2"/>
    <w:rsid w:val="00586CED"/>
    <w:rsid w:val="00587593"/>
    <w:rsid w:val="0058792E"/>
    <w:rsid w:val="00587BDA"/>
    <w:rsid w:val="00590A2F"/>
    <w:rsid w:val="00590F8E"/>
    <w:rsid w:val="00593F26"/>
    <w:rsid w:val="005949BF"/>
    <w:rsid w:val="00594C04"/>
    <w:rsid w:val="005967C1"/>
    <w:rsid w:val="00597AB6"/>
    <w:rsid w:val="005A0705"/>
    <w:rsid w:val="005A13FF"/>
    <w:rsid w:val="005A20E4"/>
    <w:rsid w:val="005A2283"/>
    <w:rsid w:val="005A2978"/>
    <w:rsid w:val="005A315F"/>
    <w:rsid w:val="005A5A18"/>
    <w:rsid w:val="005A75A1"/>
    <w:rsid w:val="005A76E9"/>
    <w:rsid w:val="005A7DB8"/>
    <w:rsid w:val="005B25F3"/>
    <w:rsid w:val="005B4ADD"/>
    <w:rsid w:val="005B5928"/>
    <w:rsid w:val="005B7067"/>
    <w:rsid w:val="005C1362"/>
    <w:rsid w:val="005C1A8F"/>
    <w:rsid w:val="005C2366"/>
    <w:rsid w:val="005C24C7"/>
    <w:rsid w:val="005C270A"/>
    <w:rsid w:val="005C49DC"/>
    <w:rsid w:val="005C4BD0"/>
    <w:rsid w:val="005C4CFA"/>
    <w:rsid w:val="005C5218"/>
    <w:rsid w:val="005C542A"/>
    <w:rsid w:val="005D007E"/>
    <w:rsid w:val="005D0A6F"/>
    <w:rsid w:val="005D0D71"/>
    <w:rsid w:val="005D1536"/>
    <w:rsid w:val="005D2073"/>
    <w:rsid w:val="005D3831"/>
    <w:rsid w:val="005D3A4F"/>
    <w:rsid w:val="005D41B2"/>
    <w:rsid w:val="005D7AD6"/>
    <w:rsid w:val="005D7EC9"/>
    <w:rsid w:val="005E0688"/>
    <w:rsid w:val="005E0865"/>
    <w:rsid w:val="005E13B6"/>
    <w:rsid w:val="005E2193"/>
    <w:rsid w:val="005E2594"/>
    <w:rsid w:val="005E7E21"/>
    <w:rsid w:val="005E7EBA"/>
    <w:rsid w:val="005F0526"/>
    <w:rsid w:val="005F1CA9"/>
    <w:rsid w:val="005F22D8"/>
    <w:rsid w:val="005F2AEE"/>
    <w:rsid w:val="005F317B"/>
    <w:rsid w:val="005F4A84"/>
    <w:rsid w:val="005F5B49"/>
    <w:rsid w:val="005F63A8"/>
    <w:rsid w:val="005F6EAB"/>
    <w:rsid w:val="005F7E2F"/>
    <w:rsid w:val="006000F9"/>
    <w:rsid w:val="006017A3"/>
    <w:rsid w:val="00602257"/>
    <w:rsid w:val="00602FA0"/>
    <w:rsid w:val="00603EBB"/>
    <w:rsid w:val="006053CD"/>
    <w:rsid w:val="00606F01"/>
    <w:rsid w:val="0061084B"/>
    <w:rsid w:val="00610A72"/>
    <w:rsid w:val="00610C30"/>
    <w:rsid w:val="00610FB3"/>
    <w:rsid w:val="00611EDB"/>
    <w:rsid w:val="00612BF5"/>
    <w:rsid w:val="006138CC"/>
    <w:rsid w:val="006174CC"/>
    <w:rsid w:val="0061763B"/>
    <w:rsid w:val="00617EB2"/>
    <w:rsid w:val="00621169"/>
    <w:rsid w:val="006220A2"/>
    <w:rsid w:val="006243A1"/>
    <w:rsid w:val="00625BA7"/>
    <w:rsid w:val="00625BD4"/>
    <w:rsid w:val="0062657B"/>
    <w:rsid w:val="006274B2"/>
    <w:rsid w:val="00632EB1"/>
    <w:rsid w:val="00633089"/>
    <w:rsid w:val="006347CF"/>
    <w:rsid w:val="00636F36"/>
    <w:rsid w:val="00641980"/>
    <w:rsid w:val="006425C5"/>
    <w:rsid w:val="00642AD2"/>
    <w:rsid w:val="006455DC"/>
    <w:rsid w:val="0064630F"/>
    <w:rsid w:val="00646976"/>
    <w:rsid w:val="00646E43"/>
    <w:rsid w:val="00647113"/>
    <w:rsid w:val="0064784A"/>
    <w:rsid w:val="00650326"/>
    <w:rsid w:val="00650AD3"/>
    <w:rsid w:val="006511D1"/>
    <w:rsid w:val="00651559"/>
    <w:rsid w:val="0065249F"/>
    <w:rsid w:val="006529C2"/>
    <w:rsid w:val="00653BF7"/>
    <w:rsid w:val="00654D90"/>
    <w:rsid w:val="00654F3D"/>
    <w:rsid w:val="00655B9A"/>
    <w:rsid w:val="0066022D"/>
    <w:rsid w:val="0066148C"/>
    <w:rsid w:val="00663EEF"/>
    <w:rsid w:val="006648E1"/>
    <w:rsid w:val="00666B87"/>
    <w:rsid w:val="00666FA3"/>
    <w:rsid w:val="00671ED1"/>
    <w:rsid w:val="00672651"/>
    <w:rsid w:val="0067311D"/>
    <w:rsid w:val="00674C74"/>
    <w:rsid w:val="00674FE3"/>
    <w:rsid w:val="0067733C"/>
    <w:rsid w:val="0068080B"/>
    <w:rsid w:val="00682781"/>
    <w:rsid w:val="00682BC3"/>
    <w:rsid w:val="00683066"/>
    <w:rsid w:val="006835B2"/>
    <w:rsid w:val="006852E8"/>
    <w:rsid w:val="00685D1A"/>
    <w:rsid w:val="00687A28"/>
    <w:rsid w:val="00687F7E"/>
    <w:rsid w:val="00690E60"/>
    <w:rsid w:val="00692E96"/>
    <w:rsid w:val="006933DE"/>
    <w:rsid w:val="00693DF3"/>
    <w:rsid w:val="0069459A"/>
    <w:rsid w:val="00694BE7"/>
    <w:rsid w:val="00694D78"/>
    <w:rsid w:val="00694DF0"/>
    <w:rsid w:val="00697141"/>
    <w:rsid w:val="0069725F"/>
    <w:rsid w:val="006A0643"/>
    <w:rsid w:val="006A2130"/>
    <w:rsid w:val="006A63CF"/>
    <w:rsid w:val="006A7E91"/>
    <w:rsid w:val="006B1AC3"/>
    <w:rsid w:val="006B2B23"/>
    <w:rsid w:val="006B2D48"/>
    <w:rsid w:val="006B4235"/>
    <w:rsid w:val="006B509F"/>
    <w:rsid w:val="006B51ED"/>
    <w:rsid w:val="006B5793"/>
    <w:rsid w:val="006B6243"/>
    <w:rsid w:val="006B7B27"/>
    <w:rsid w:val="006B7CF9"/>
    <w:rsid w:val="006C16A6"/>
    <w:rsid w:val="006C3C9E"/>
    <w:rsid w:val="006C54AC"/>
    <w:rsid w:val="006C6DEF"/>
    <w:rsid w:val="006C78AA"/>
    <w:rsid w:val="006C7F11"/>
    <w:rsid w:val="006D0A2A"/>
    <w:rsid w:val="006D0D3F"/>
    <w:rsid w:val="006D3382"/>
    <w:rsid w:val="006D3C81"/>
    <w:rsid w:val="006E0597"/>
    <w:rsid w:val="006E0C1E"/>
    <w:rsid w:val="006E1151"/>
    <w:rsid w:val="006E2953"/>
    <w:rsid w:val="006E3381"/>
    <w:rsid w:val="006E3B19"/>
    <w:rsid w:val="006E3D2A"/>
    <w:rsid w:val="006E4145"/>
    <w:rsid w:val="006E5B1B"/>
    <w:rsid w:val="006E6998"/>
    <w:rsid w:val="006E7CE0"/>
    <w:rsid w:val="006F2A6F"/>
    <w:rsid w:val="006F7FC9"/>
    <w:rsid w:val="0070089E"/>
    <w:rsid w:val="00700D02"/>
    <w:rsid w:val="007031AF"/>
    <w:rsid w:val="00703467"/>
    <w:rsid w:val="00703CB2"/>
    <w:rsid w:val="007073B9"/>
    <w:rsid w:val="0070770D"/>
    <w:rsid w:val="00707DFC"/>
    <w:rsid w:val="00710D5F"/>
    <w:rsid w:val="00711A08"/>
    <w:rsid w:val="00712E79"/>
    <w:rsid w:val="007139BD"/>
    <w:rsid w:val="00714DFD"/>
    <w:rsid w:val="00720F79"/>
    <w:rsid w:val="00720FB0"/>
    <w:rsid w:val="00721B55"/>
    <w:rsid w:val="00721FB8"/>
    <w:rsid w:val="007234A4"/>
    <w:rsid w:val="00725AD4"/>
    <w:rsid w:val="00726B0F"/>
    <w:rsid w:val="0072731B"/>
    <w:rsid w:val="00727527"/>
    <w:rsid w:val="0073125D"/>
    <w:rsid w:val="00732045"/>
    <w:rsid w:val="00732639"/>
    <w:rsid w:val="00733FE8"/>
    <w:rsid w:val="007350D3"/>
    <w:rsid w:val="00736EFE"/>
    <w:rsid w:val="00742DD4"/>
    <w:rsid w:val="00744C5E"/>
    <w:rsid w:val="00744EFA"/>
    <w:rsid w:val="00745EB2"/>
    <w:rsid w:val="007507EA"/>
    <w:rsid w:val="00751322"/>
    <w:rsid w:val="00752E9D"/>
    <w:rsid w:val="00754A52"/>
    <w:rsid w:val="0076144E"/>
    <w:rsid w:val="00761955"/>
    <w:rsid w:val="00764B82"/>
    <w:rsid w:val="00765107"/>
    <w:rsid w:val="00765A7A"/>
    <w:rsid w:val="00765D40"/>
    <w:rsid w:val="00765FE1"/>
    <w:rsid w:val="00767F84"/>
    <w:rsid w:val="00771010"/>
    <w:rsid w:val="00771165"/>
    <w:rsid w:val="0077290A"/>
    <w:rsid w:val="00772D67"/>
    <w:rsid w:val="007734F6"/>
    <w:rsid w:val="00774ACA"/>
    <w:rsid w:val="00775B2F"/>
    <w:rsid w:val="0077694A"/>
    <w:rsid w:val="00777668"/>
    <w:rsid w:val="00780813"/>
    <w:rsid w:val="00780D08"/>
    <w:rsid w:val="00781752"/>
    <w:rsid w:val="0078355E"/>
    <w:rsid w:val="00783B44"/>
    <w:rsid w:val="0078429B"/>
    <w:rsid w:val="00785CA5"/>
    <w:rsid w:val="00786A33"/>
    <w:rsid w:val="00787CCA"/>
    <w:rsid w:val="00792379"/>
    <w:rsid w:val="00795175"/>
    <w:rsid w:val="007A0B84"/>
    <w:rsid w:val="007A1824"/>
    <w:rsid w:val="007A2928"/>
    <w:rsid w:val="007A2A3E"/>
    <w:rsid w:val="007A2DA2"/>
    <w:rsid w:val="007A3245"/>
    <w:rsid w:val="007A3E3C"/>
    <w:rsid w:val="007A52D3"/>
    <w:rsid w:val="007A54DC"/>
    <w:rsid w:val="007A632A"/>
    <w:rsid w:val="007B2DCD"/>
    <w:rsid w:val="007B5C39"/>
    <w:rsid w:val="007B769D"/>
    <w:rsid w:val="007C00FA"/>
    <w:rsid w:val="007C22B0"/>
    <w:rsid w:val="007C27B1"/>
    <w:rsid w:val="007C4FFA"/>
    <w:rsid w:val="007C5073"/>
    <w:rsid w:val="007C603F"/>
    <w:rsid w:val="007C6A36"/>
    <w:rsid w:val="007D0A78"/>
    <w:rsid w:val="007D194E"/>
    <w:rsid w:val="007D24E5"/>
    <w:rsid w:val="007D2A5D"/>
    <w:rsid w:val="007D5BEE"/>
    <w:rsid w:val="007D619C"/>
    <w:rsid w:val="007D66C3"/>
    <w:rsid w:val="007E20E7"/>
    <w:rsid w:val="007E2282"/>
    <w:rsid w:val="007E22A0"/>
    <w:rsid w:val="007E3543"/>
    <w:rsid w:val="007E454E"/>
    <w:rsid w:val="007E493F"/>
    <w:rsid w:val="007F1FC1"/>
    <w:rsid w:val="007F3AF3"/>
    <w:rsid w:val="007F4A54"/>
    <w:rsid w:val="007F5C50"/>
    <w:rsid w:val="007F5CD1"/>
    <w:rsid w:val="007F67E7"/>
    <w:rsid w:val="007F6A04"/>
    <w:rsid w:val="007F7419"/>
    <w:rsid w:val="007F7475"/>
    <w:rsid w:val="007F7544"/>
    <w:rsid w:val="008028B1"/>
    <w:rsid w:val="008035A1"/>
    <w:rsid w:val="00807B93"/>
    <w:rsid w:val="00810895"/>
    <w:rsid w:val="00810953"/>
    <w:rsid w:val="008118B4"/>
    <w:rsid w:val="00811B21"/>
    <w:rsid w:val="00813744"/>
    <w:rsid w:val="00813A76"/>
    <w:rsid w:val="00814764"/>
    <w:rsid w:val="00815D6C"/>
    <w:rsid w:val="0082082B"/>
    <w:rsid w:val="00820A5F"/>
    <w:rsid w:val="00824968"/>
    <w:rsid w:val="00825861"/>
    <w:rsid w:val="008271A3"/>
    <w:rsid w:val="00827963"/>
    <w:rsid w:val="00827FF6"/>
    <w:rsid w:val="008326C3"/>
    <w:rsid w:val="008334A6"/>
    <w:rsid w:val="00834313"/>
    <w:rsid w:val="00835EA6"/>
    <w:rsid w:val="00835F96"/>
    <w:rsid w:val="00842EAF"/>
    <w:rsid w:val="00844241"/>
    <w:rsid w:val="008443E0"/>
    <w:rsid w:val="00844D35"/>
    <w:rsid w:val="00845C5B"/>
    <w:rsid w:val="008467E2"/>
    <w:rsid w:val="008469F7"/>
    <w:rsid w:val="00847DEA"/>
    <w:rsid w:val="008509F0"/>
    <w:rsid w:val="008530A2"/>
    <w:rsid w:val="008535EF"/>
    <w:rsid w:val="00855EBB"/>
    <w:rsid w:val="00857D07"/>
    <w:rsid w:val="00860C18"/>
    <w:rsid w:val="0086161E"/>
    <w:rsid w:val="00862440"/>
    <w:rsid w:val="00863FD0"/>
    <w:rsid w:val="00864A2C"/>
    <w:rsid w:val="0086512B"/>
    <w:rsid w:val="00865D10"/>
    <w:rsid w:val="0086703F"/>
    <w:rsid w:val="008677B2"/>
    <w:rsid w:val="0087167C"/>
    <w:rsid w:val="00872215"/>
    <w:rsid w:val="0087323B"/>
    <w:rsid w:val="008732EE"/>
    <w:rsid w:val="00874FAB"/>
    <w:rsid w:val="008760FF"/>
    <w:rsid w:val="008766A5"/>
    <w:rsid w:val="00876AA2"/>
    <w:rsid w:val="00876BBD"/>
    <w:rsid w:val="00881368"/>
    <w:rsid w:val="00884F4A"/>
    <w:rsid w:val="008851A8"/>
    <w:rsid w:val="00886D95"/>
    <w:rsid w:val="00887166"/>
    <w:rsid w:val="00890425"/>
    <w:rsid w:val="008909C2"/>
    <w:rsid w:val="008933A2"/>
    <w:rsid w:val="0089367E"/>
    <w:rsid w:val="008937AA"/>
    <w:rsid w:val="00894FBD"/>
    <w:rsid w:val="0089527D"/>
    <w:rsid w:val="00896719"/>
    <w:rsid w:val="008977ED"/>
    <w:rsid w:val="00897CB6"/>
    <w:rsid w:val="008A025F"/>
    <w:rsid w:val="008A17A8"/>
    <w:rsid w:val="008A18DB"/>
    <w:rsid w:val="008A192E"/>
    <w:rsid w:val="008A30B8"/>
    <w:rsid w:val="008A4707"/>
    <w:rsid w:val="008A4904"/>
    <w:rsid w:val="008A4FF3"/>
    <w:rsid w:val="008A55A3"/>
    <w:rsid w:val="008A5D77"/>
    <w:rsid w:val="008A7273"/>
    <w:rsid w:val="008B04F3"/>
    <w:rsid w:val="008B099F"/>
    <w:rsid w:val="008B2851"/>
    <w:rsid w:val="008B30E0"/>
    <w:rsid w:val="008B4C61"/>
    <w:rsid w:val="008B57DF"/>
    <w:rsid w:val="008B6C91"/>
    <w:rsid w:val="008B72E7"/>
    <w:rsid w:val="008C1137"/>
    <w:rsid w:val="008C2384"/>
    <w:rsid w:val="008C2F16"/>
    <w:rsid w:val="008C4E02"/>
    <w:rsid w:val="008C7493"/>
    <w:rsid w:val="008C7701"/>
    <w:rsid w:val="008C7C37"/>
    <w:rsid w:val="008D08AB"/>
    <w:rsid w:val="008D1BC8"/>
    <w:rsid w:val="008D27D1"/>
    <w:rsid w:val="008D5549"/>
    <w:rsid w:val="008D61CD"/>
    <w:rsid w:val="008D67DB"/>
    <w:rsid w:val="008E1875"/>
    <w:rsid w:val="008E2777"/>
    <w:rsid w:val="008E298A"/>
    <w:rsid w:val="008E3948"/>
    <w:rsid w:val="008E4DCE"/>
    <w:rsid w:val="008E4FA8"/>
    <w:rsid w:val="008E5543"/>
    <w:rsid w:val="008E74CE"/>
    <w:rsid w:val="008F18E6"/>
    <w:rsid w:val="008F560F"/>
    <w:rsid w:val="008F7450"/>
    <w:rsid w:val="00900D58"/>
    <w:rsid w:val="00901EEE"/>
    <w:rsid w:val="009058FC"/>
    <w:rsid w:val="0091123B"/>
    <w:rsid w:val="00913417"/>
    <w:rsid w:val="0091410D"/>
    <w:rsid w:val="00914618"/>
    <w:rsid w:val="00914691"/>
    <w:rsid w:val="00915108"/>
    <w:rsid w:val="009174DE"/>
    <w:rsid w:val="00917F64"/>
    <w:rsid w:val="009210B6"/>
    <w:rsid w:val="00921A65"/>
    <w:rsid w:val="00922F41"/>
    <w:rsid w:val="009232FC"/>
    <w:rsid w:val="0092332C"/>
    <w:rsid w:val="00923B55"/>
    <w:rsid w:val="0092478E"/>
    <w:rsid w:val="00926A1D"/>
    <w:rsid w:val="00930850"/>
    <w:rsid w:val="00931707"/>
    <w:rsid w:val="00931AAE"/>
    <w:rsid w:val="009337E7"/>
    <w:rsid w:val="00934222"/>
    <w:rsid w:val="009355FE"/>
    <w:rsid w:val="00935B20"/>
    <w:rsid w:val="00936735"/>
    <w:rsid w:val="009371AA"/>
    <w:rsid w:val="00950649"/>
    <w:rsid w:val="00951843"/>
    <w:rsid w:val="0095304E"/>
    <w:rsid w:val="00954ED0"/>
    <w:rsid w:val="00956D07"/>
    <w:rsid w:val="00956FF3"/>
    <w:rsid w:val="0096190E"/>
    <w:rsid w:val="00961EC8"/>
    <w:rsid w:val="0096289E"/>
    <w:rsid w:val="009628BE"/>
    <w:rsid w:val="00964312"/>
    <w:rsid w:val="00970E17"/>
    <w:rsid w:val="00976D6A"/>
    <w:rsid w:val="009805FF"/>
    <w:rsid w:val="00981F9B"/>
    <w:rsid w:val="00982F3E"/>
    <w:rsid w:val="00983FF5"/>
    <w:rsid w:val="009908D7"/>
    <w:rsid w:val="00990DA6"/>
    <w:rsid w:val="009932C1"/>
    <w:rsid w:val="00994A7E"/>
    <w:rsid w:val="00994E03"/>
    <w:rsid w:val="009972E5"/>
    <w:rsid w:val="009A1901"/>
    <w:rsid w:val="009A20DC"/>
    <w:rsid w:val="009A217A"/>
    <w:rsid w:val="009A40C5"/>
    <w:rsid w:val="009A5451"/>
    <w:rsid w:val="009A6199"/>
    <w:rsid w:val="009B02A8"/>
    <w:rsid w:val="009B4CA2"/>
    <w:rsid w:val="009B4D0D"/>
    <w:rsid w:val="009B52D4"/>
    <w:rsid w:val="009B60F8"/>
    <w:rsid w:val="009B6108"/>
    <w:rsid w:val="009C1019"/>
    <w:rsid w:val="009C2518"/>
    <w:rsid w:val="009C27F2"/>
    <w:rsid w:val="009C506F"/>
    <w:rsid w:val="009C5F63"/>
    <w:rsid w:val="009C666D"/>
    <w:rsid w:val="009D09DD"/>
    <w:rsid w:val="009D14D5"/>
    <w:rsid w:val="009D1B79"/>
    <w:rsid w:val="009D1E2D"/>
    <w:rsid w:val="009D2F51"/>
    <w:rsid w:val="009D303B"/>
    <w:rsid w:val="009D3056"/>
    <w:rsid w:val="009D316E"/>
    <w:rsid w:val="009D3C49"/>
    <w:rsid w:val="009D4275"/>
    <w:rsid w:val="009D5168"/>
    <w:rsid w:val="009D52BE"/>
    <w:rsid w:val="009D6786"/>
    <w:rsid w:val="009D7304"/>
    <w:rsid w:val="009D7326"/>
    <w:rsid w:val="009D7737"/>
    <w:rsid w:val="009E1371"/>
    <w:rsid w:val="009E21B9"/>
    <w:rsid w:val="009E3A72"/>
    <w:rsid w:val="009E4C38"/>
    <w:rsid w:val="009E5087"/>
    <w:rsid w:val="009E62A8"/>
    <w:rsid w:val="009E6832"/>
    <w:rsid w:val="009F01FF"/>
    <w:rsid w:val="009F0993"/>
    <w:rsid w:val="009F2771"/>
    <w:rsid w:val="009F2929"/>
    <w:rsid w:val="009F2D62"/>
    <w:rsid w:val="009F3F06"/>
    <w:rsid w:val="009F78F1"/>
    <w:rsid w:val="00A0061E"/>
    <w:rsid w:val="00A00885"/>
    <w:rsid w:val="00A01FDA"/>
    <w:rsid w:val="00A0218C"/>
    <w:rsid w:val="00A02226"/>
    <w:rsid w:val="00A02F55"/>
    <w:rsid w:val="00A039C7"/>
    <w:rsid w:val="00A05D99"/>
    <w:rsid w:val="00A06862"/>
    <w:rsid w:val="00A102E2"/>
    <w:rsid w:val="00A105E9"/>
    <w:rsid w:val="00A10E4D"/>
    <w:rsid w:val="00A128AA"/>
    <w:rsid w:val="00A14FEA"/>
    <w:rsid w:val="00A164DE"/>
    <w:rsid w:val="00A166F9"/>
    <w:rsid w:val="00A172F5"/>
    <w:rsid w:val="00A1778E"/>
    <w:rsid w:val="00A201D8"/>
    <w:rsid w:val="00A2069D"/>
    <w:rsid w:val="00A21E41"/>
    <w:rsid w:val="00A22390"/>
    <w:rsid w:val="00A24E9B"/>
    <w:rsid w:val="00A269C4"/>
    <w:rsid w:val="00A34B97"/>
    <w:rsid w:val="00A37389"/>
    <w:rsid w:val="00A373E4"/>
    <w:rsid w:val="00A402B6"/>
    <w:rsid w:val="00A408EF"/>
    <w:rsid w:val="00A41453"/>
    <w:rsid w:val="00A42188"/>
    <w:rsid w:val="00A43CBA"/>
    <w:rsid w:val="00A444F7"/>
    <w:rsid w:val="00A44E44"/>
    <w:rsid w:val="00A467F8"/>
    <w:rsid w:val="00A50024"/>
    <w:rsid w:val="00A52C67"/>
    <w:rsid w:val="00A60343"/>
    <w:rsid w:val="00A60A9C"/>
    <w:rsid w:val="00A610E7"/>
    <w:rsid w:val="00A650E7"/>
    <w:rsid w:val="00A6611D"/>
    <w:rsid w:val="00A664FC"/>
    <w:rsid w:val="00A7084B"/>
    <w:rsid w:val="00A71815"/>
    <w:rsid w:val="00A7318D"/>
    <w:rsid w:val="00A75877"/>
    <w:rsid w:val="00A81CD8"/>
    <w:rsid w:val="00A821A1"/>
    <w:rsid w:val="00A833C3"/>
    <w:rsid w:val="00A83AAB"/>
    <w:rsid w:val="00A83F79"/>
    <w:rsid w:val="00A863FA"/>
    <w:rsid w:val="00A86C44"/>
    <w:rsid w:val="00A90C75"/>
    <w:rsid w:val="00A941DF"/>
    <w:rsid w:val="00A957B2"/>
    <w:rsid w:val="00A95BAA"/>
    <w:rsid w:val="00A95EE2"/>
    <w:rsid w:val="00A96965"/>
    <w:rsid w:val="00A9703A"/>
    <w:rsid w:val="00A970D6"/>
    <w:rsid w:val="00AA029A"/>
    <w:rsid w:val="00AA23DC"/>
    <w:rsid w:val="00AA2655"/>
    <w:rsid w:val="00AA2723"/>
    <w:rsid w:val="00AA2F8F"/>
    <w:rsid w:val="00AA40FA"/>
    <w:rsid w:val="00AA6AE2"/>
    <w:rsid w:val="00AA6CD6"/>
    <w:rsid w:val="00AA7443"/>
    <w:rsid w:val="00AA795F"/>
    <w:rsid w:val="00AB1411"/>
    <w:rsid w:val="00AB1F87"/>
    <w:rsid w:val="00AB2601"/>
    <w:rsid w:val="00AB3C64"/>
    <w:rsid w:val="00AB7E3E"/>
    <w:rsid w:val="00AC0641"/>
    <w:rsid w:val="00AC367F"/>
    <w:rsid w:val="00AC3721"/>
    <w:rsid w:val="00AC4501"/>
    <w:rsid w:val="00AC532F"/>
    <w:rsid w:val="00AC586E"/>
    <w:rsid w:val="00AC6317"/>
    <w:rsid w:val="00AC6881"/>
    <w:rsid w:val="00AC68A9"/>
    <w:rsid w:val="00AD0B4A"/>
    <w:rsid w:val="00AD121F"/>
    <w:rsid w:val="00AD1C0F"/>
    <w:rsid w:val="00AD31B5"/>
    <w:rsid w:val="00AD34C4"/>
    <w:rsid w:val="00AD553E"/>
    <w:rsid w:val="00AD5E57"/>
    <w:rsid w:val="00AD62A6"/>
    <w:rsid w:val="00AD698A"/>
    <w:rsid w:val="00AD7FFA"/>
    <w:rsid w:val="00AE02F6"/>
    <w:rsid w:val="00AE12B5"/>
    <w:rsid w:val="00AE423D"/>
    <w:rsid w:val="00AE6D9C"/>
    <w:rsid w:val="00AE7D60"/>
    <w:rsid w:val="00AF4A94"/>
    <w:rsid w:val="00AF68A6"/>
    <w:rsid w:val="00AF6A39"/>
    <w:rsid w:val="00AF6A5C"/>
    <w:rsid w:val="00AF7A9A"/>
    <w:rsid w:val="00AF7BB5"/>
    <w:rsid w:val="00B00790"/>
    <w:rsid w:val="00B014D0"/>
    <w:rsid w:val="00B043F3"/>
    <w:rsid w:val="00B04C08"/>
    <w:rsid w:val="00B05D24"/>
    <w:rsid w:val="00B062A8"/>
    <w:rsid w:val="00B068AB"/>
    <w:rsid w:val="00B1092A"/>
    <w:rsid w:val="00B112CE"/>
    <w:rsid w:val="00B11514"/>
    <w:rsid w:val="00B115FE"/>
    <w:rsid w:val="00B12409"/>
    <w:rsid w:val="00B139B0"/>
    <w:rsid w:val="00B1404A"/>
    <w:rsid w:val="00B144B1"/>
    <w:rsid w:val="00B15554"/>
    <w:rsid w:val="00B15C27"/>
    <w:rsid w:val="00B20E56"/>
    <w:rsid w:val="00B243EB"/>
    <w:rsid w:val="00B24F10"/>
    <w:rsid w:val="00B25338"/>
    <w:rsid w:val="00B2639B"/>
    <w:rsid w:val="00B3193F"/>
    <w:rsid w:val="00B31FB0"/>
    <w:rsid w:val="00B356A5"/>
    <w:rsid w:val="00B364E9"/>
    <w:rsid w:val="00B36933"/>
    <w:rsid w:val="00B3696A"/>
    <w:rsid w:val="00B40C05"/>
    <w:rsid w:val="00B42CBC"/>
    <w:rsid w:val="00B42FFC"/>
    <w:rsid w:val="00B430FF"/>
    <w:rsid w:val="00B434F4"/>
    <w:rsid w:val="00B444F2"/>
    <w:rsid w:val="00B4537E"/>
    <w:rsid w:val="00B45A48"/>
    <w:rsid w:val="00B47A3B"/>
    <w:rsid w:val="00B47B63"/>
    <w:rsid w:val="00B47DB9"/>
    <w:rsid w:val="00B54332"/>
    <w:rsid w:val="00B5464C"/>
    <w:rsid w:val="00B5678D"/>
    <w:rsid w:val="00B6027B"/>
    <w:rsid w:val="00B61E76"/>
    <w:rsid w:val="00B62A78"/>
    <w:rsid w:val="00B65150"/>
    <w:rsid w:val="00B66154"/>
    <w:rsid w:val="00B66BBC"/>
    <w:rsid w:val="00B704A9"/>
    <w:rsid w:val="00B73730"/>
    <w:rsid w:val="00B7556B"/>
    <w:rsid w:val="00B75750"/>
    <w:rsid w:val="00B768BC"/>
    <w:rsid w:val="00B775AB"/>
    <w:rsid w:val="00B82460"/>
    <w:rsid w:val="00B84AE0"/>
    <w:rsid w:val="00B8523D"/>
    <w:rsid w:val="00B862A4"/>
    <w:rsid w:val="00B86501"/>
    <w:rsid w:val="00B86E88"/>
    <w:rsid w:val="00B871A5"/>
    <w:rsid w:val="00B913D4"/>
    <w:rsid w:val="00B91469"/>
    <w:rsid w:val="00B9563C"/>
    <w:rsid w:val="00B95AC5"/>
    <w:rsid w:val="00B96384"/>
    <w:rsid w:val="00BA0CB4"/>
    <w:rsid w:val="00BA1B78"/>
    <w:rsid w:val="00BA253A"/>
    <w:rsid w:val="00BA34B0"/>
    <w:rsid w:val="00BA3A9F"/>
    <w:rsid w:val="00BA5BC0"/>
    <w:rsid w:val="00BA6F2E"/>
    <w:rsid w:val="00BA7B47"/>
    <w:rsid w:val="00BB1A5B"/>
    <w:rsid w:val="00BB3D11"/>
    <w:rsid w:val="00BB4A31"/>
    <w:rsid w:val="00BB639F"/>
    <w:rsid w:val="00BB6E02"/>
    <w:rsid w:val="00BB71C6"/>
    <w:rsid w:val="00BC2036"/>
    <w:rsid w:val="00BC24AA"/>
    <w:rsid w:val="00BC25FA"/>
    <w:rsid w:val="00BC3BD3"/>
    <w:rsid w:val="00BC4CFD"/>
    <w:rsid w:val="00BC4D9E"/>
    <w:rsid w:val="00BC5187"/>
    <w:rsid w:val="00BC6003"/>
    <w:rsid w:val="00BC789D"/>
    <w:rsid w:val="00BC7B6F"/>
    <w:rsid w:val="00BD17E4"/>
    <w:rsid w:val="00BD2D63"/>
    <w:rsid w:val="00BD3620"/>
    <w:rsid w:val="00BD448B"/>
    <w:rsid w:val="00BD4809"/>
    <w:rsid w:val="00BD4B3A"/>
    <w:rsid w:val="00BD7337"/>
    <w:rsid w:val="00BD775C"/>
    <w:rsid w:val="00BE086E"/>
    <w:rsid w:val="00BE3202"/>
    <w:rsid w:val="00BE3868"/>
    <w:rsid w:val="00BE3E6B"/>
    <w:rsid w:val="00BE440B"/>
    <w:rsid w:val="00BE46BB"/>
    <w:rsid w:val="00BE69BB"/>
    <w:rsid w:val="00BE71B1"/>
    <w:rsid w:val="00BF1515"/>
    <w:rsid w:val="00BF1A55"/>
    <w:rsid w:val="00BF2502"/>
    <w:rsid w:val="00BF4DC6"/>
    <w:rsid w:val="00BF541A"/>
    <w:rsid w:val="00BF6BD2"/>
    <w:rsid w:val="00BF6D87"/>
    <w:rsid w:val="00C001E5"/>
    <w:rsid w:val="00C004A3"/>
    <w:rsid w:val="00C029FD"/>
    <w:rsid w:val="00C02FA4"/>
    <w:rsid w:val="00C04A02"/>
    <w:rsid w:val="00C04D1F"/>
    <w:rsid w:val="00C05474"/>
    <w:rsid w:val="00C05C7F"/>
    <w:rsid w:val="00C0630D"/>
    <w:rsid w:val="00C06392"/>
    <w:rsid w:val="00C0751C"/>
    <w:rsid w:val="00C10C11"/>
    <w:rsid w:val="00C1286B"/>
    <w:rsid w:val="00C12995"/>
    <w:rsid w:val="00C13697"/>
    <w:rsid w:val="00C17A9C"/>
    <w:rsid w:val="00C17AC8"/>
    <w:rsid w:val="00C17CE6"/>
    <w:rsid w:val="00C20089"/>
    <w:rsid w:val="00C2182D"/>
    <w:rsid w:val="00C24AD4"/>
    <w:rsid w:val="00C32259"/>
    <w:rsid w:val="00C34F2F"/>
    <w:rsid w:val="00C35258"/>
    <w:rsid w:val="00C37981"/>
    <w:rsid w:val="00C41480"/>
    <w:rsid w:val="00C42DCD"/>
    <w:rsid w:val="00C43C1E"/>
    <w:rsid w:val="00C44294"/>
    <w:rsid w:val="00C44F29"/>
    <w:rsid w:val="00C46848"/>
    <w:rsid w:val="00C53D9E"/>
    <w:rsid w:val="00C53F62"/>
    <w:rsid w:val="00C546BC"/>
    <w:rsid w:val="00C5493A"/>
    <w:rsid w:val="00C54DF1"/>
    <w:rsid w:val="00C556B5"/>
    <w:rsid w:val="00C557D1"/>
    <w:rsid w:val="00C55EB2"/>
    <w:rsid w:val="00C56944"/>
    <w:rsid w:val="00C63990"/>
    <w:rsid w:val="00C63A19"/>
    <w:rsid w:val="00C65A2D"/>
    <w:rsid w:val="00C65B94"/>
    <w:rsid w:val="00C6668E"/>
    <w:rsid w:val="00C702F3"/>
    <w:rsid w:val="00C736F9"/>
    <w:rsid w:val="00C769CC"/>
    <w:rsid w:val="00C7732C"/>
    <w:rsid w:val="00C8221A"/>
    <w:rsid w:val="00C837C4"/>
    <w:rsid w:val="00C8545E"/>
    <w:rsid w:val="00C85626"/>
    <w:rsid w:val="00C85FC6"/>
    <w:rsid w:val="00C87D0F"/>
    <w:rsid w:val="00C90090"/>
    <w:rsid w:val="00C9063D"/>
    <w:rsid w:val="00C90921"/>
    <w:rsid w:val="00C90C68"/>
    <w:rsid w:val="00C91123"/>
    <w:rsid w:val="00C91A1D"/>
    <w:rsid w:val="00C91EA5"/>
    <w:rsid w:val="00C92367"/>
    <w:rsid w:val="00C934FB"/>
    <w:rsid w:val="00C942C9"/>
    <w:rsid w:val="00C971CB"/>
    <w:rsid w:val="00CA5C8B"/>
    <w:rsid w:val="00CA78D0"/>
    <w:rsid w:val="00CB0989"/>
    <w:rsid w:val="00CB1BE3"/>
    <w:rsid w:val="00CB2903"/>
    <w:rsid w:val="00CB2C31"/>
    <w:rsid w:val="00CB3236"/>
    <w:rsid w:val="00CB35A1"/>
    <w:rsid w:val="00CB4BA7"/>
    <w:rsid w:val="00CB4F02"/>
    <w:rsid w:val="00CB7EEB"/>
    <w:rsid w:val="00CC050E"/>
    <w:rsid w:val="00CC12E9"/>
    <w:rsid w:val="00CC1313"/>
    <w:rsid w:val="00CC1588"/>
    <w:rsid w:val="00CC1CA2"/>
    <w:rsid w:val="00CC2009"/>
    <w:rsid w:val="00CC4AC2"/>
    <w:rsid w:val="00CC5596"/>
    <w:rsid w:val="00CC5780"/>
    <w:rsid w:val="00CC7407"/>
    <w:rsid w:val="00CD1769"/>
    <w:rsid w:val="00CD21D2"/>
    <w:rsid w:val="00CD2D4B"/>
    <w:rsid w:val="00CD3C8A"/>
    <w:rsid w:val="00CD60AE"/>
    <w:rsid w:val="00CD64BE"/>
    <w:rsid w:val="00CD6DE7"/>
    <w:rsid w:val="00CD7C90"/>
    <w:rsid w:val="00CE058B"/>
    <w:rsid w:val="00CE0AA3"/>
    <w:rsid w:val="00CE15D6"/>
    <w:rsid w:val="00CE3AC3"/>
    <w:rsid w:val="00CE4A14"/>
    <w:rsid w:val="00CE6ED5"/>
    <w:rsid w:val="00CE7F0D"/>
    <w:rsid w:val="00CF017B"/>
    <w:rsid w:val="00CF20F7"/>
    <w:rsid w:val="00CF2905"/>
    <w:rsid w:val="00CF2942"/>
    <w:rsid w:val="00CF404A"/>
    <w:rsid w:val="00CF477A"/>
    <w:rsid w:val="00CF5E0F"/>
    <w:rsid w:val="00CF6388"/>
    <w:rsid w:val="00CF668E"/>
    <w:rsid w:val="00D00B28"/>
    <w:rsid w:val="00D01861"/>
    <w:rsid w:val="00D05C84"/>
    <w:rsid w:val="00D05F2D"/>
    <w:rsid w:val="00D0606B"/>
    <w:rsid w:val="00D075D1"/>
    <w:rsid w:val="00D10439"/>
    <w:rsid w:val="00D12306"/>
    <w:rsid w:val="00D12629"/>
    <w:rsid w:val="00D1345F"/>
    <w:rsid w:val="00D14022"/>
    <w:rsid w:val="00D15769"/>
    <w:rsid w:val="00D167B7"/>
    <w:rsid w:val="00D16D42"/>
    <w:rsid w:val="00D203F9"/>
    <w:rsid w:val="00D20F0E"/>
    <w:rsid w:val="00D212CB"/>
    <w:rsid w:val="00D25147"/>
    <w:rsid w:val="00D26766"/>
    <w:rsid w:val="00D274B7"/>
    <w:rsid w:val="00D27C29"/>
    <w:rsid w:val="00D27E10"/>
    <w:rsid w:val="00D301BF"/>
    <w:rsid w:val="00D30D2D"/>
    <w:rsid w:val="00D31276"/>
    <w:rsid w:val="00D339FA"/>
    <w:rsid w:val="00D33C6B"/>
    <w:rsid w:val="00D36361"/>
    <w:rsid w:val="00D403FB"/>
    <w:rsid w:val="00D42D39"/>
    <w:rsid w:val="00D452D9"/>
    <w:rsid w:val="00D475C0"/>
    <w:rsid w:val="00D5367D"/>
    <w:rsid w:val="00D544D5"/>
    <w:rsid w:val="00D558FE"/>
    <w:rsid w:val="00D56497"/>
    <w:rsid w:val="00D60C66"/>
    <w:rsid w:val="00D622D7"/>
    <w:rsid w:val="00D63214"/>
    <w:rsid w:val="00D645F4"/>
    <w:rsid w:val="00D64AB3"/>
    <w:rsid w:val="00D64D70"/>
    <w:rsid w:val="00D64F3D"/>
    <w:rsid w:val="00D67513"/>
    <w:rsid w:val="00D70148"/>
    <w:rsid w:val="00D72184"/>
    <w:rsid w:val="00D7439E"/>
    <w:rsid w:val="00D7476F"/>
    <w:rsid w:val="00D74BC4"/>
    <w:rsid w:val="00D80073"/>
    <w:rsid w:val="00D81D18"/>
    <w:rsid w:val="00D82132"/>
    <w:rsid w:val="00D8412E"/>
    <w:rsid w:val="00D861FC"/>
    <w:rsid w:val="00D90FB9"/>
    <w:rsid w:val="00D91B2A"/>
    <w:rsid w:val="00D91BAF"/>
    <w:rsid w:val="00D91F9D"/>
    <w:rsid w:val="00D928B9"/>
    <w:rsid w:val="00D940C3"/>
    <w:rsid w:val="00D9457B"/>
    <w:rsid w:val="00D94F82"/>
    <w:rsid w:val="00D962EA"/>
    <w:rsid w:val="00D96B6B"/>
    <w:rsid w:val="00D96D45"/>
    <w:rsid w:val="00D96F81"/>
    <w:rsid w:val="00D971C4"/>
    <w:rsid w:val="00DA045C"/>
    <w:rsid w:val="00DA1951"/>
    <w:rsid w:val="00DA296C"/>
    <w:rsid w:val="00DA2BDA"/>
    <w:rsid w:val="00DA35F6"/>
    <w:rsid w:val="00DA58EC"/>
    <w:rsid w:val="00DA5D97"/>
    <w:rsid w:val="00DA61CF"/>
    <w:rsid w:val="00DA6781"/>
    <w:rsid w:val="00DA7AC0"/>
    <w:rsid w:val="00DB3CA7"/>
    <w:rsid w:val="00DB4870"/>
    <w:rsid w:val="00DB548A"/>
    <w:rsid w:val="00DB60F3"/>
    <w:rsid w:val="00DB6BC3"/>
    <w:rsid w:val="00DC1966"/>
    <w:rsid w:val="00DC2884"/>
    <w:rsid w:val="00DC39CB"/>
    <w:rsid w:val="00DC3BBA"/>
    <w:rsid w:val="00DC416C"/>
    <w:rsid w:val="00DC422B"/>
    <w:rsid w:val="00DC6CFB"/>
    <w:rsid w:val="00DC6DB5"/>
    <w:rsid w:val="00DC6F51"/>
    <w:rsid w:val="00DC757B"/>
    <w:rsid w:val="00DC76B6"/>
    <w:rsid w:val="00DD0D80"/>
    <w:rsid w:val="00DD125B"/>
    <w:rsid w:val="00DD312B"/>
    <w:rsid w:val="00DD4502"/>
    <w:rsid w:val="00DD530F"/>
    <w:rsid w:val="00DD6560"/>
    <w:rsid w:val="00DD7C98"/>
    <w:rsid w:val="00DE06A1"/>
    <w:rsid w:val="00DE07E2"/>
    <w:rsid w:val="00DE0D6C"/>
    <w:rsid w:val="00DE1130"/>
    <w:rsid w:val="00DE19FB"/>
    <w:rsid w:val="00DE1A37"/>
    <w:rsid w:val="00DE1E11"/>
    <w:rsid w:val="00DE390D"/>
    <w:rsid w:val="00DE3E42"/>
    <w:rsid w:val="00DE631D"/>
    <w:rsid w:val="00DE762E"/>
    <w:rsid w:val="00DF0532"/>
    <w:rsid w:val="00DF0E3A"/>
    <w:rsid w:val="00DF122B"/>
    <w:rsid w:val="00DF1E8D"/>
    <w:rsid w:val="00DF2073"/>
    <w:rsid w:val="00DF2B92"/>
    <w:rsid w:val="00DF34D8"/>
    <w:rsid w:val="00DF469F"/>
    <w:rsid w:val="00DF530C"/>
    <w:rsid w:val="00DF53E4"/>
    <w:rsid w:val="00DF6EB3"/>
    <w:rsid w:val="00DF7127"/>
    <w:rsid w:val="00DF79EB"/>
    <w:rsid w:val="00E01962"/>
    <w:rsid w:val="00E022E7"/>
    <w:rsid w:val="00E0302C"/>
    <w:rsid w:val="00E058A9"/>
    <w:rsid w:val="00E05A9E"/>
    <w:rsid w:val="00E06FBC"/>
    <w:rsid w:val="00E071E3"/>
    <w:rsid w:val="00E07690"/>
    <w:rsid w:val="00E10057"/>
    <w:rsid w:val="00E10103"/>
    <w:rsid w:val="00E116C8"/>
    <w:rsid w:val="00E117E8"/>
    <w:rsid w:val="00E11EC9"/>
    <w:rsid w:val="00E1248F"/>
    <w:rsid w:val="00E12813"/>
    <w:rsid w:val="00E136EB"/>
    <w:rsid w:val="00E1412E"/>
    <w:rsid w:val="00E143B2"/>
    <w:rsid w:val="00E14D79"/>
    <w:rsid w:val="00E14DD7"/>
    <w:rsid w:val="00E159AC"/>
    <w:rsid w:val="00E16465"/>
    <w:rsid w:val="00E16A18"/>
    <w:rsid w:val="00E17730"/>
    <w:rsid w:val="00E17906"/>
    <w:rsid w:val="00E17CE5"/>
    <w:rsid w:val="00E2174C"/>
    <w:rsid w:val="00E22DF7"/>
    <w:rsid w:val="00E23153"/>
    <w:rsid w:val="00E235EA"/>
    <w:rsid w:val="00E24039"/>
    <w:rsid w:val="00E24B93"/>
    <w:rsid w:val="00E26211"/>
    <w:rsid w:val="00E30430"/>
    <w:rsid w:val="00E30E3F"/>
    <w:rsid w:val="00E31202"/>
    <w:rsid w:val="00E33A34"/>
    <w:rsid w:val="00E33C0B"/>
    <w:rsid w:val="00E359F3"/>
    <w:rsid w:val="00E42574"/>
    <w:rsid w:val="00E43E4A"/>
    <w:rsid w:val="00E43E87"/>
    <w:rsid w:val="00E4411D"/>
    <w:rsid w:val="00E459A1"/>
    <w:rsid w:val="00E46B38"/>
    <w:rsid w:val="00E50B51"/>
    <w:rsid w:val="00E50F0F"/>
    <w:rsid w:val="00E53812"/>
    <w:rsid w:val="00E54503"/>
    <w:rsid w:val="00E54D8F"/>
    <w:rsid w:val="00E555F0"/>
    <w:rsid w:val="00E57184"/>
    <w:rsid w:val="00E5773F"/>
    <w:rsid w:val="00E57761"/>
    <w:rsid w:val="00E579E1"/>
    <w:rsid w:val="00E6087A"/>
    <w:rsid w:val="00E61368"/>
    <w:rsid w:val="00E62101"/>
    <w:rsid w:val="00E6336F"/>
    <w:rsid w:val="00E63465"/>
    <w:rsid w:val="00E6448D"/>
    <w:rsid w:val="00E64BAB"/>
    <w:rsid w:val="00E66479"/>
    <w:rsid w:val="00E66C19"/>
    <w:rsid w:val="00E67773"/>
    <w:rsid w:val="00E67FF9"/>
    <w:rsid w:val="00E707E7"/>
    <w:rsid w:val="00E709D5"/>
    <w:rsid w:val="00E734DB"/>
    <w:rsid w:val="00E742AE"/>
    <w:rsid w:val="00E75297"/>
    <w:rsid w:val="00E76C22"/>
    <w:rsid w:val="00E83BD2"/>
    <w:rsid w:val="00E84165"/>
    <w:rsid w:val="00E85D90"/>
    <w:rsid w:val="00E9491B"/>
    <w:rsid w:val="00E95F1E"/>
    <w:rsid w:val="00E9647E"/>
    <w:rsid w:val="00E966F0"/>
    <w:rsid w:val="00E96A48"/>
    <w:rsid w:val="00EA094F"/>
    <w:rsid w:val="00EA0E0A"/>
    <w:rsid w:val="00EA1298"/>
    <w:rsid w:val="00EA2851"/>
    <w:rsid w:val="00EA2EAA"/>
    <w:rsid w:val="00EB00B3"/>
    <w:rsid w:val="00EB2288"/>
    <w:rsid w:val="00EB22FF"/>
    <w:rsid w:val="00EB269B"/>
    <w:rsid w:val="00EB2F40"/>
    <w:rsid w:val="00EB42C4"/>
    <w:rsid w:val="00EB4C59"/>
    <w:rsid w:val="00EB4F62"/>
    <w:rsid w:val="00EB64A5"/>
    <w:rsid w:val="00EB6745"/>
    <w:rsid w:val="00EB7025"/>
    <w:rsid w:val="00EB7ED9"/>
    <w:rsid w:val="00EC0961"/>
    <w:rsid w:val="00EC0A29"/>
    <w:rsid w:val="00EC0DE1"/>
    <w:rsid w:val="00EC29F6"/>
    <w:rsid w:val="00EC2A41"/>
    <w:rsid w:val="00EC3E07"/>
    <w:rsid w:val="00EC4D08"/>
    <w:rsid w:val="00EC4F6C"/>
    <w:rsid w:val="00ED0003"/>
    <w:rsid w:val="00ED0575"/>
    <w:rsid w:val="00ED24AF"/>
    <w:rsid w:val="00ED2778"/>
    <w:rsid w:val="00ED321C"/>
    <w:rsid w:val="00ED4F8A"/>
    <w:rsid w:val="00ED57C8"/>
    <w:rsid w:val="00ED5991"/>
    <w:rsid w:val="00ED59C7"/>
    <w:rsid w:val="00ED7EA8"/>
    <w:rsid w:val="00EE6448"/>
    <w:rsid w:val="00EE6AC7"/>
    <w:rsid w:val="00EE6D48"/>
    <w:rsid w:val="00EE7860"/>
    <w:rsid w:val="00EF2E2B"/>
    <w:rsid w:val="00EF2E2E"/>
    <w:rsid w:val="00EF3107"/>
    <w:rsid w:val="00EF3825"/>
    <w:rsid w:val="00EF5B6F"/>
    <w:rsid w:val="00EF7E10"/>
    <w:rsid w:val="00F01005"/>
    <w:rsid w:val="00F03B9D"/>
    <w:rsid w:val="00F05AEA"/>
    <w:rsid w:val="00F07856"/>
    <w:rsid w:val="00F10374"/>
    <w:rsid w:val="00F10ACC"/>
    <w:rsid w:val="00F12AB3"/>
    <w:rsid w:val="00F12C97"/>
    <w:rsid w:val="00F13E67"/>
    <w:rsid w:val="00F15B78"/>
    <w:rsid w:val="00F168F0"/>
    <w:rsid w:val="00F173CA"/>
    <w:rsid w:val="00F2217C"/>
    <w:rsid w:val="00F24683"/>
    <w:rsid w:val="00F24A5F"/>
    <w:rsid w:val="00F25B46"/>
    <w:rsid w:val="00F30E51"/>
    <w:rsid w:val="00F322EC"/>
    <w:rsid w:val="00F32890"/>
    <w:rsid w:val="00F33B5D"/>
    <w:rsid w:val="00F3510E"/>
    <w:rsid w:val="00F35623"/>
    <w:rsid w:val="00F35B21"/>
    <w:rsid w:val="00F3664C"/>
    <w:rsid w:val="00F379FD"/>
    <w:rsid w:val="00F37B3A"/>
    <w:rsid w:val="00F413F2"/>
    <w:rsid w:val="00F45556"/>
    <w:rsid w:val="00F4720C"/>
    <w:rsid w:val="00F50676"/>
    <w:rsid w:val="00F5257A"/>
    <w:rsid w:val="00F52898"/>
    <w:rsid w:val="00F52952"/>
    <w:rsid w:val="00F529A9"/>
    <w:rsid w:val="00F53162"/>
    <w:rsid w:val="00F548D4"/>
    <w:rsid w:val="00F55140"/>
    <w:rsid w:val="00F55499"/>
    <w:rsid w:val="00F57CB7"/>
    <w:rsid w:val="00F624FB"/>
    <w:rsid w:val="00F628BE"/>
    <w:rsid w:val="00F62DB8"/>
    <w:rsid w:val="00F64D4F"/>
    <w:rsid w:val="00F65045"/>
    <w:rsid w:val="00F655BF"/>
    <w:rsid w:val="00F6673E"/>
    <w:rsid w:val="00F66AEB"/>
    <w:rsid w:val="00F672D2"/>
    <w:rsid w:val="00F70800"/>
    <w:rsid w:val="00F711E8"/>
    <w:rsid w:val="00F71DE4"/>
    <w:rsid w:val="00F71EE1"/>
    <w:rsid w:val="00F72B72"/>
    <w:rsid w:val="00F73AFE"/>
    <w:rsid w:val="00F73B12"/>
    <w:rsid w:val="00F80097"/>
    <w:rsid w:val="00F827E8"/>
    <w:rsid w:val="00F84984"/>
    <w:rsid w:val="00F905BA"/>
    <w:rsid w:val="00F90B11"/>
    <w:rsid w:val="00F91363"/>
    <w:rsid w:val="00F91C16"/>
    <w:rsid w:val="00F9357F"/>
    <w:rsid w:val="00F941CD"/>
    <w:rsid w:val="00F958A7"/>
    <w:rsid w:val="00FA03CA"/>
    <w:rsid w:val="00FA041C"/>
    <w:rsid w:val="00FA0D9E"/>
    <w:rsid w:val="00FA1A44"/>
    <w:rsid w:val="00FA3A7A"/>
    <w:rsid w:val="00FA3F89"/>
    <w:rsid w:val="00FA4524"/>
    <w:rsid w:val="00FA4C4B"/>
    <w:rsid w:val="00FA784B"/>
    <w:rsid w:val="00FB0ADF"/>
    <w:rsid w:val="00FB1130"/>
    <w:rsid w:val="00FB27CB"/>
    <w:rsid w:val="00FB5D41"/>
    <w:rsid w:val="00FB75F6"/>
    <w:rsid w:val="00FC2555"/>
    <w:rsid w:val="00FC49C7"/>
    <w:rsid w:val="00FC5BD6"/>
    <w:rsid w:val="00FC70BE"/>
    <w:rsid w:val="00FC77A4"/>
    <w:rsid w:val="00FD0825"/>
    <w:rsid w:val="00FD0C8B"/>
    <w:rsid w:val="00FD1367"/>
    <w:rsid w:val="00FD1C27"/>
    <w:rsid w:val="00FD1FE2"/>
    <w:rsid w:val="00FD2630"/>
    <w:rsid w:val="00FD4CAB"/>
    <w:rsid w:val="00FD4CD5"/>
    <w:rsid w:val="00FD64B8"/>
    <w:rsid w:val="00FD6A04"/>
    <w:rsid w:val="00FD724F"/>
    <w:rsid w:val="00FD7A78"/>
    <w:rsid w:val="00FE00F8"/>
    <w:rsid w:val="00FE018A"/>
    <w:rsid w:val="00FE1D2B"/>
    <w:rsid w:val="00FE23E8"/>
    <w:rsid w:val="00FE3640"/>
    <w:rsid w:val="00FE76E3"/>
    <w:rsid w:val="00FF2210"/>
    <w:rsid w:val="00FF2BFF"/>
    <w:rsid w:val="00FF305A"/>
    <w:rsid w:val="00FF38F8"/>
    <w:rsid w:val="00FF48AD"/>
    <w:rsid w:val="00FF4CBD"/>
    <w:rsid w:val="00FF5E2F"/>
    <w:rsid w:val="00FF62BA"/>
    <w:rsid w:val="00FF62DD"/>
    <w:rsid w:val="00FF6F20"/>
    <w:rsid w:val="00FF75C9"/>
    <w:rsid w:val="00FF7BC2"/>
    <w:rsid w:val="02482CFB"/>
    <w:rsid w:val="0CB117A5"/>
    <w:rsid w:val="0F2DE85F"/>
    <w:rsid w:val="1680FF99"/>
    <w:rsid w:val="1A872FE9"/>
    <w:rsid w:val="1E9461B8"/>
    <w:rsid w:val="1FB3F099"/>
    <w:rsid w:val="20571CCD"/>
    <w:rsid w:val="3CB86EB4"/>
    <w:rsid w:val="4AD414BE"/>
    <w:rsid w:val="58370A3A"/>
    <w:rsid w:val="5C0B8C92"/>
    <w:rsid w:val="5CE2AB03"/>
    <w:rsid w:val="5D2EAAD1"/>
    <w:rsid w:val="66BC64BA"/>
    <w:rsid w:val="6D0F24F3"/>
    <w:rsid w:val="7875CEF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DEFA2"/>
  <w15:chartTrackingRefBased/>
  <w15:docId w15:val="{4432338D-57E1-451A-93B4-A9B8C7B77F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9A217A"/>
    <w:rPr>
      <w:rFonts w:ascii="Arial" w:hAnsi="Arial" w:cs="Arial"/>
      <w:sz w:val="20"/>
    </w:rPr>
  </w:style>
  <w:style w:type="paragraph" w:styleId="Kop1">
    <w:name w:val="heading 1"/>
    <w:basedOn w:val="Standaard"/>
    <w:next w:val="Standaard"/>
    <w:link w:val="Kop1Char"/>
    <w:uiPriority w:val="9"/>
    <w:qFormat/>
    <w:rsid w:val="004B1A3D"/>
    <w:pPr>
      <w:keepNext/>
      <w:keepLines/>
      <w:pBdr>
        <w:bottom w:val="single" w:color="007450" w:sz="24" w:space="1"/>
      </w:pBdr>
      <w:spacing w:before="240" w:after="240"/>
      <w:outlineLvl w:val="0"/>
    </w:pPr>
    <w:rPr>
      <w:rFonts w:ascii="Arial Black" w:hAnsi="Arial Black" w:eastAsiaTheme="majorEastAsia"/>
      <w:b/>
      <w:bCs/>
      <w:color w:val="004C35"/>
      <w:sz w:val="32"/>
      <w:szCs w:val="32"/>
    </w:rPr>
  </w:style>
  <w:style w:type="paragraph" w:styleId="Kop2">
    <w:name w:val="heading 2"/>
    <w:basedOn w:val="Standaard"/>
    <w:next w:val="Standaard"/>
    <w:link w:val="Kop2Char"/>
    <w:uiPriority w:val="9"/>
    <w:unhideWhenUsed/>
    <w:qFormat/>
    <w:rsid w:val="00100638"/>
    <w:pPr>
      <w:keepNext/>
      <w:keepLines/>
      <w:numPr>
        <w:ilvl w:val="1"/>
        <w:numId w:val="126"/>
      </w:numPr>
      <w:spacing w:before="40" w:after="0"/>
      <w:outlineLvl w:val="1"/>
    </w:pPr>
    <w:rPr>
      <w:rFonts w:ascii="Arial Black" w:hAnsi="Arial Black" w:eastAsiaTheme="majorEastAsia"/>
      <w:b/>
      <w:bCs/>
      <w:sz w:val="22"/>
      <w:szCs w:val="26"/>
    </w:rPr>
  </w:style>
  <w:style w:type="paragraph" w:styleId="Kop3">
    <w:name w:val="heading 3"/>
    <w:basedOn w:val="Standaard"/>
    <w:next w:val="Standaard"/>
    <w:link w:val="Kop3Char"/>
    <w:uiPriority w:val="9"/>
    <w:unhideWhenUsed/>
    <w:qFormat/>
    <w:rsid w:val="0036163D"/>
    <w:pPr>
      <w:keepNext/>
      <w:keepLines/>
      <w:numPr>
        <w:ilvl w:val="2"/>
        <w:numId w:val="126"/>
      </w:numPr>
      <w:spacing w:before="40" w:after="0"/>
      <w:outlineLvl w:val="2"/>
    </w:pPr>
    <w:rPr>
      <w:rFonts w:ascii="Arial Black" w:hAnsi="Arial Black" w:eastAsiaTheme="majorEastAsia"/>
      <w:b/>
      <w:bCs/>
      <w:smallCaps/>
      <w:sz w:val="22"/>
    </w:rPr>
  </w:style>
  <w:style w:type="paragraph" w:styleId="Kop4">
    <w:name w:val="heading 4"/>
    <w:basedOn w:val="Standaard"/>
    <w:next w:val="Standaard"/>
    <w:link w:val="Kop4Char"/>
    <w:uiPriority w:val="9"/>
    <w:unhideWhenUsed/>
    <w:rsid w:val="007C27B1"/>
    <w:pPr>
      <w:keepNext/>
      <w:keepLines/>
      <w:numPr>
        <w:ilvl w:val="3"/>
        <w:numId w:val="126"/>
      </w:numPr>
      <w:spacing w:before="40" w:after="0"/>
      <w:outlineLvl w:val="3"/>
    </w:pPr>
    <w:rPr>
      <w:rFonts w:asciiTheme="majorHAnsi" w:hAnsiTheme="majorHAnsi"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rsid w:val="004B1A3D"/>
    <w:pPr>
      <w:keepNext/>
      <w:keepLines/>
      <w:numPr>
        <w:ilvl w:val="4"/>
        <w:numId w:val="126"/>
      </w:numPr>
      <w:spacing w:before="40" w:after="0"/>
      <w:outlineLvl w:val="4"/>
    </w:pPr>
    <w:rPr>
      <w:rFonts w:asciiTheme="majorHAnsi" w:hAnsiTheme="majorHAnsi"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4B1A3D"/>
    <w:pPr>
      <w:keepNext/>
      <w:keepLines/>
      <w:numPr>
        <w:ilvl w:val="5"/>
        <w:numId w:val="126"/>
      </w:numPr>
      <w:spacing w:before="40" w:after="0"/>
      <w:outlineLvl w:val="5"/>
    </w:pPr>
    <w:rPr>
      <w:rFonts w:asciiTheme="majorHAnsi" w:hAnsiTheme="majorHAnsi" w:eastAsiaTheme="majorEastAsia" w:cstheme="majorBidi"/>
      <w:color w:val="1F3763" w:themeColor="accent1" w:themeShade="7F"/>
    </w:rPr>
  </w:style>
  <w:style w:type="paragraph" w:styleId="Kop7">
    <w:name w:val="heading 7"/>
    <w:basedOn w:val="Standaard"/>
    <w:next w:val="Standaard"/>
    <w:link w:val="Kop7Char"/>
    <w:uiPriority w:val="9"/>
    <w:semiHidden/>
    <w:unhideWhenUsed/>
    <w:qFormat/>
    <w:rsid w:val="004B1A3D"/>
    <w:pPr>
      <w:keepNext/>
      <w:keepLines/>
      <w:numPr>
        <w:ilvl w:val="6"/>
        <w:numId w:val="126"/>
      </w:numPr>
      <w:spacing w:before="40" w:after="0"/>
      <w:outlineLvl w:val="6"/>
    </w:pPr>
    <w:rPr>
      <w:rFonts w:asciiTheme="majorHAnsi" w:hAnsiTheme="majorHAnsi" w:eastAsiaTheme="majorEastAsia" w:cstheme="majorBidi"/>
      <w:i/>
      <w:iCs/>
      <w:color w:val="1F3763" w:themeColor="accent1" w:themeShade="7F"/>
    </w:rPr>
  </w:style>
  <w:style w:type="paragraph" w:styleId="Kop8">
    <w:name w:val="heading 8"/>
    <w:basedOn w:val="Standaard"/>
    <w:next w:val="Standaard"/>
    <w:link w:val="Kop8Char"/>
    <w:uiPriority w:val="9"/>
    <w:semiHidden/>
    <w:unhideWhenUsed/>
    <w:qFormat/>
    <w:rsid w:val="004B1A3D"/>
    <w:pPr>
      <w:keepNext/>
      <w:keepLines/>
      <w:numPr>
        <w:ilvl w:val="7"/>
        <w:numId w:val="126"/>
      </w:numPr>
      <w:spacing w:before="40" w:after="0"/>
      <w:outlineLvl w:val="7"/>
    </w:pPr>
    <w:rPr>
      <w:rFonts w:asciiTheme="majorHAnsi" w:hAnsiTheme="majorHAnsi" w:eastAsiaTheme="majorEastAsia"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4B1A3D"/>
    <w:pPr>
      <w:keepNext/>
      <w:keepLines/>
      <w:numPr>
        <w:ilvl w:val="8"/>
        <w:numId w:val="126"/>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Titel">
    <w:name w:val="Title"/>
    <w:basedOn w:val="Standaard"/>
    <w:next w:val="Standaard"/>
    <w:link w:val="TitelChar"/>
    <w:uiPriority w:val="10"/>
    <w:rsid w:val="00754A52"/>
    <w:pPr>
      <w:jc w:val="center"/>
    </w:pPr>
    <w:rPr>
      <w:b/>
      <w:bCs/>
      <w:sz w:val="52"/>
      <w:szCs w:val="52"/>
    </w:rPr>
  </w:style>
  <w:style w:type="character" w:styleId="TitelChar" w:customStyle="1">
    <w:name w:val="Titel Char"/>
    <w:basedOn w:val="Standaardalinea-lettertype"/>
    <w:link w:val="Titel"/>
    <w:uiPriority w:val="10"/>
    <w:rsid w:val="00754A52"/>
    <w:rPr>
      <w:rFonts w:ascii="Arial" w:hAnsi="Arial" w:cs="Arial"/>
      <w:b/>
      <w:bCs/>
      <w:sz w:val="52"/>
      <w:szCs w:val="52"/>
    </w:rPr>
  </w:style>
  <w:style w:type="paragraph" w:styleId="Koptekst">
    <w:name w:val="header"/>
    <w:basedOn w:val="Standaard"/>
    <w:link w:val="KoptekstChar"/>
    <w:uiPriority w:val="99"/>
    <w:unhideWhenUsed/>
    <w:rsid w:val="00A166F9"/>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A166F9"/>
    <w:rPr>
      <w:rFonts w:ascii="Arial" w:hAnsi="Arial" w:cs="Arial"/>
      <w:sz w:val="20"/>
      <w:szCs w:val="20"/>
    </w:rPr>
  </w:style>
  <w:style w:type="paragraph" w:styleId="Voettekst">
    <w:name w:val="footer"/>
    <w:basedOn w:val="Standaard"/>
    <w:link w:val="VoettekstChar"/>
    <w:uiPriority w:val="99"/>
    <w:unhideWhenUsed/>
    <w:rsid w:val="00A166F9"/>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A166F9"/>
    <w:rPr>
      <w:rFonts w:ascii="Arial" w:hAnsi="Arial" w:cs="Arial"/>
      <w:sz w:val="20"/>
      <w:szCs w:val="20"/>
    </w:rPr>
  </w:style>
  <w:style w:type="character" w:styleId="Kop1Char" w:customStyle="1">
    <w:name w:val="Kop 1 Char"/>
    <w:basedOn w:val="Standaardalinea-lettertype"/>
    <w:link w:val="Kop1"/>
    <w:uiPriority w:val="9"/>
    <w:rsid w:val="004B1A3D"/>
    <w:rPr>
      <w:rFonts w:ascii="Arial Black" w:hAnsi="Arial Black" w:cs="Arial" w:eastAsiaTheme="majorEastAsia"/>
      <w:b/>
      <w:bCs/>
      <w:color w:val="004C35"/>
      <w:sz w:val="32"/>
      <w:szCs w:val="32"/>
    </w:rPr>
  </w:style>
  <w:style w:type="table" w:styleId="Tabelraster">
    <w:name w:val="Table Grid"/>
    <w:basedOn w:val="Standaardtabel"/>
    <w:uiPriority w:val="39"/>
    <w:rsid w:val="003108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Kop2Char" w:customStyle="1">
    <w:name w:val="Kop 2 Char"/>
    <w:basedOn w:val="Standaardalinea-lettertype"/>
    <w:link w:val="Kop2"/>
    <w:uiPriority w:val="9"/>
    <w:rsid w:val="00100638"/>
    <w:rPr>
      <w:rFonts w:ascii="Arial Black" w:hAnsi="Arial Black" w:cs="Arial" w:eastAsiaTheme="majorEastAsia"/>
      <w:b/>
      <w:bCs/>
      <w:szCs w:val="26"/>
    </w:rPr>
  </w:style>
  <w:style w:type="table" w:styleId="Rastertabel4-Accent1">
    <w:name w:val="Grid Table 4 Accent 1"/>
    <w:basedOn w:val="Standaardtabel"/>
    <w:uiPriority w:val="49"/>
    <w:rsid w:val="00F45556"/>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Kopvaninhoudsopgave">
    <w:name w:val="TOC Heading"/>
    <w:basedOn w:val="Kop1No-ToC"/>
    <w:next w:val="Standaard"/>
    <w:uiPriority w:val="39"/>
    <w:unhideWhenUsed/>
    <w:qFormat/>
    <w:rsid w:val="008E4FA8"/>
  </w:style>
  <w:style w:type="paragraph" w:styleId="Inhopg1">
    <w:name w:val="toc 1"/>
    <w:basedOn w:val="Standaard"/>
    <w:next w:val="Standaard"/>
    <w:autoRedefine/>
    <w:uiPriority w:val="39"/>
    <w:unhideWhenUsed/>
    <w:rsid w:val="00813744"/>
    <w:pPr>
      <w:spacing w:after="100"/>
    </w:pPr>
  </w:style>
  <w:style w:type="paragraph" w:styleId="Inhopg2">
    <w:name w:val="toc 2"/>
    <w:basedOn w:val="Standaard"/>
    <w:next w:val="Standaard"/>
    <w:autoRedefine/>
    <w:uiPriority w:val="39"/>
    <w:unhideWhenUsed/>
    <w:rsid w:val="001D4A37"/>
    <w:pPr>
      <w:tabs>
        <w:tab w:val="right" w:leader="dot" w:pos="10046"/>
      </w:tabs>
      <w:spacing w:after="100"/>
    </w:pPr>
  </w:style>
  <w:style w:type="character" w:styleId="Hyperlink">
    <w:name w:val="Hyperlink"/>
    <w:basedOn w:val="Standaardalinea-lettertype"/>
    <w:uiPriority w:val="99"/>
    <w:unhideWhenUsed/>
    <w:rsid w:val="00813744"/>
    <w:rPr>
      <w:color w:val="0563C1" w:themeColor="hyperlink"/>
      <w:u w:val="single"/>
    </w:rPr>
  </w:style>
  <w:style w:type="paragraph" w:styleId="Ondertitel">
    <w:name w:val="Subtitle"/>
    <w:basedOn w:val="Standaard"/>
    <w:next w:val="Standaard"/>
    <w:link w:val="OndertitelChar"/>
    <w:uiPriority w:val="11"/>
    <w:qFormat/>
    <w:rsid w:val="00886D95"/>
    <w:pPr>
      <w:jc w:val="center"/>
    </w:pPr>
    <w:rPr>
      <w:sz w:val="24"/>
      <w:szCs w:val="24"/>
    </w:rPr>
  </w:style>
  <w:style w:type="character" w:styleId="OndertitelChar" w:customStyle="1">
    <w:name w:val="Ondertitel Char"/>
    <w:basedOn w:val="Standaardalinea-lettertype"/>
    <w:link w:val="Ondertitel"/>
    <w:uiPriority w:val="11"/>
    <w:rsid w:val="00886D95"/>
    <w:rPr>
      <w:rFonts w:ascii="Arial" w:hAnsi="Arial" w:cs="Arial"/>
      <w:sz w:val="24"/>
      <w:szCs w:val="24"/>
    </w:rPr>
  </w:style>
  <w:style w:type="character" w:styleId="Nadruk">
    <w:name w:val="Emphasis"/>
    <w:uiPriority w:val="20"/>
    <w:qFormat/>
    <w:rsid w:val="00714DFD"/>
    <w:rPr>
      <w:sz w:val="24"/>
      <w:szCs w:val="24"/>
    </w:rPr>
  </w:style>
  <w:style w:type="paragraph" w:styleId="Duidelijkcitaat">
    <w:name w:val="Intense Quote"/>
    <w:basedOn w:val="Standaard"/>
    <w:next w:val="Standaard"/>
    <w:link w:val="DuidelijkcitaatChar"/>
    <w:uiPriority w:val="30"/>
    <w:rsid w:val="00B862A4"/>
    <w:pPr>
      <w:pBdr>
        <w:top w:val="single" w:color="004C35" w:sz="4" w:space="10"/>
        <w:bottom w:val="single" w:color="004C35" w:sz="4" w:space="10"/>
      </w:pBdr>
      <w:spacing w:before="360" w:after="360"/>
      <w:ind w:left="864" w:right="864"/>
      <w:jc w:val="center"/>
    </w:pPr>
    <w:rPr>
      <w:i/>
      <w:iCs/>
      <w:color w:val="004C35"/>
    </w:rPr>
  </w:style>
  <w:style w:type="character" w:styleId="DuidelijkcitaatChar" w:customStyle="1">
    <w:name w:val="Duidelijk citaat Char"/>
    <w:basedOn w:val="Standaardalinea-lettertype"/>
    <w:link w:val="Duidelijkcitaat"/>
    <w:uiPriority w:val="30"/>
    <w:rsid w:val="00B862A4"/>
    <w:rPr>
      <w:rFonts w:ascii="Arial" w:hAnsi="Arial" w:cs="Arial"/>
      <w:i/>
      <w:iCs/>
      <w:color w:val="004C35"/>
    </w:rPr>
  </w:style>
  <w:style w:type="character" w:styleId="Kop3Char" w:customStyle="1">
    <w:name w:val="Kop 3 Char"/>
    <w:basedOn w:val="Standaardalinea-lettertype"/>
    <w:link w:val="Kop3"/>
    <w:uiPriority w:val="9"/>
    <w:rsid w:val="0036163D"/>
    <w:rPr>
      <w:rFonts w:ascii="Arial Black" w:hAnsi="Arial Black" w:cs="Arial" w:eastAsiaTheme="majorEastAsia"/>
      <w:b/>
      <w:bCs/>
      <w:smallCaps/>
    </w:rPr>
  </w:style>
  <w:style w:type="paragraph" w:styleId="Lijstalinea">
    <w:name w:val="List Paragraph"/>
    <w:basedOn w:val="Standaard"/>
    <w:uiPriority w:val="34"/>
    <w:qFormat/>
    <w:rsid w:val="001B4FC7"/>
    <w:pPr>
      <w:ind w:left="720"/>
      <w:contextualSpacing/>
    </w:pPr>
  </w:style>
  <w:style w:type="character" w:styleId="Kop4Char" w:customStyle="1">
    <w:name w:val="Kop 4 Char"/>
    <w:basedOn w:val="Standaardalinea-lettertype"/>
    <w:link w:val="Kop4"/>
    <w:uiPriority w:val="9"/>
    <w:rsid w:val="007C27B1"/>
    <w:rPr>
      <w:rFonts w:asciiTheme="majorHAnsi" w:hAnsiTheme="majorHAnsi" w:eastAsiaTheme="majorEastAsia" w:cstheme="majorBidi"/>
      <w:i/>
      <w:iCs/>
      <w:color w:val="2F5496" w:themeColor="accent1" w:themeShade="BF"/>
    </w:rPr>
  </w:style>
  <w:style w:type="character" w:styleId="Onopgelostemelding">
    <w:name w:val="Unresolved Mention"/>
    <w:basedOn w:val="Standaardalinea-lettertype"/>
    <w:uiPriority w:val="99"/>
    <w:semiHidden/>
    <w:unhideWhenUsed/>
    <w:rsid w:val="00C65A2D"/>
    <w:rPr>
      <w:color w:val="605E5C"/>
      <w:shd w:val="clear" w:color="auto" w:fill="E1DFDD"/>
    </w:rPr>
  </w:style>
  <w:style w:type="paragraph" w:styleId="Kop1Docent" w:customStyle="1">
    <w:name w:val="Kop 1 Docent"/>
    <w:basedOn w:val="Kop1"/>
    <w:link w:val="Kop1DocentChar"/>
    <w:qFormat/>
    <w:rsid w:val="008E4FA8"/>
  </w:style>
  <w:style w:type="character" w:styleId="Kop1DocentChar" w:customStyle="1">
    <w:name w:val="Kop 1 Docent Char"/>
    <w:basedOn w:val="Kop1Char"/>
    <w:link w:val="Kop1Docent"/>
    <w:rsid w:val="008E4FA8"/>
    <w:rPr>
      <w:rFonts w:ascii="Arial Black" w:hAnsi="Arial Black" w:cs="Arial" w:eastAsiaTheme="majorEastAsia"/>
      <w:b/>
      <w:bCs/>
      <w:color w:val="004C35"/>
      <w:sz w:val="32"/>
      <w:szCs w:val="32"/>
    </w:rPr>
  </w:style>
  <w:style w:type="character" w:styleId="GevolgdeHyperlink">
    <w:name w:val="FollowedHyperlink"/>
    <w:basedOn w:val="Standaardalinea-lettertype"/>
    <w:uiPriority w:val="99"/>
    <w:semiHidden/>
    <w:unhideWhenUsed/>
    <w:rsid w:val="00B45A48"/>
    <w:rPr>
      <w:color w:val="954F72" w:themeColor="followedHyperlink"/>
      <w:u w:val="single"/>
    </w:rPr>
  </w:style>
  <w:style w:type="paragraph" w:styleId="Tekstopmerking">
    <w:name w:val="annotation text"/>
    <w:basedOn w:val="Standaard"/>
    <w:link w:val="TekstopmerkingChar"/>
    <w:uiPriority w:val="99"/>
    <w:semiHidden/>
    <w:unhideWhenUsed/>
    <w:pPr>
      <w:spacing w:line="240" w:lineRule="auto"/>
    </w:pPr>
    <w:rPr>
      <w:szCs w:val="20"/>
    </w:rPr>
  </w:style>
  <w:style w:type="character" w:styleId="TekstopmerkingChar" w:customStyle="1">
    <w:name w:val="Tekst opmerking Char"/>
    <w:basedOn w:val="Standaardalinea-lettertype"/>
    <w:link w:val="Tekstopmerking"/>
    <w:uiPriority w:val="99"/>
    <w:semiHidden/>
    <w:rPr>
      <w:rFonts w:ascii="Arial" w:hAnsi="Arial" w:cs="Arial"/>
      <w:sz w:val="20"/>
      <w:szCs w:val="20"/>
    </w:rPr>
  </w:style>
  <w:style w:type="character" w:styleId="Verwijzingopmerking">
    <w:name w:val="annotation reference"/>
    <w:basedOn w:val="Standaardalinea-lettertype"/>
    <w:uiPriority w:val="99"/>
    <w:semiHidden/>
    <w:unhideWhenUsed/>
    <w:rPr>
      <w:sz w:val="16"/>
      <w:szCs w:val="16"/>
    </w:rPr>
  </w:style>
  <w:style w:type="paragraph" w:styleId="Ballontekst">
    <w:name w:val="Balloon Text"/>
    <w:basedOn w:val="Standaard"/>
    <w:link w:val="BallontekstChar"/>
    <w:uiPriority w:val="99"/>
    <w:semiHidden/>
    <w:unhideWhenUsed/>
    <w:rsid w:val="002A0A36"/>
    <w:pPr>
      <w:spacing w:after="0" w:line="240" w:lineRule="auto"/>
    </w:pPr>
    <w:rPr>
      <w:rFonts w:ascii="Segoe UI" w:hAnsi="Segoe UI" w:cs="Segoe UI"/>
      <w:sz w:val="18"/>
      <w:szCs w:val="18"/>
    </w:rPr>
  </w:style>
  <w:style w:type="character" w:styleId="BallontekstChar" w:customStyle="1">
    <w:name w:val="Ballontekst Char"/>
    <w:basedOn w:val="Standaardalinea-lettertype"/>
    <w:link w:val="Ballontekst"/>
    <w:uiPriority w:val="99"/>
    <w:semiHidden/>
    <w:rsid w:val="002A0A36"/>
    <w:rPr>
      <w:rFonts w:ascii="Segoe UI" w:hAnsi="Segoe UI" w:cs="Segoe UI"/>
      <w:sz w:val="18"/>
      <w:szCs w:val="18"/>
    </w:rPr>
  </w:style>
  <w:style w:type="paragraph" w:styleId="Onderwerpvanopmerking">
    <w:name w:val="annotation subject"/>
    <w:basedOn w:val="Tekstopmerking"/>
    <w:next w:val="Tekstopmerking"/>
    <w:link w:val="OnderwerpvanopmerkingChar"/>
    <w:uiPriority w:val="99"/>
    <w:semiHidden/>
    <w:unhideWhenUsed/>
    <w:rsid w:val="002A0A36"/>
    <w:rPr>
      <w:b/>
      <w:bCs/>
    </w:rPr>
  </w:style>
  <w:style w:type="character" w:styleId="OnderwerpvanopmerkingChar" w:customStyle="1">
    <w:name w:val="Onderwerp van opmerking Char"/>
    <w:basedOn w:val="TekstopmerkingChar"/>
    <w:link w:val="Onderwerpvanopmerking"/>
    <w:uiPriority w:val="99"/>
    <w:semiHidden/>
    <w:rsid w:val="002A0A36"/>
    <w:rPr>
      <w:rFonts w:ascii="Arial" w:hAnsi="Arial" w:cs="Arial"/>
      <w:b/>
      <w:bCs/>
      <w:sz w:val="20"/>
      <w:szCs w:val="20"/>
    </w:rPr>
  </w:style>
  <w:style w:type="paragraph" w:styleId="Kop1No-ToC" w:customStyle="1">
    <w:name w:val="Kop 1 No-ToC"/>
    <w:basedOn w:val="Kop1"/>
    <w:link w:val="Kop1No-ToCChar"/>
    <w:qFormat/>
    <w:rsid w:val="008E4FA8"/>
  </w:style>
  <w:style w:type="table" w:styleId="Rastertabel6kleurrijk-Accent4">
    <w:name w:val="Grid Table 6 Colorful Accent 4"/>
    <w:basedOn w:val="Standaardtabel"/>
    <w:uiPriority w:val="51"/>
    <w:rsid w:val="00E16465"/>
    <w:pPr>
      <w:spacing w:after="0" w:line="240" w:lineRule="auto"/>
    </w:pPr>
    <w:rPr>
      <w:color w:val="BF8F00" w:themeColor="accent4" w:themeShade="BF"/>
      <w:lang w:val="en-US"/>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Kop1No-ToCChar" w:customStyle="1">
    <w:name w:val="Kop 1 No-ToC Char"/>
    <w:basedOn w:val="Kop1Char"/>
    <w:link w:val="Kop1No-ToC"/>
    <w:rsid w:val="008E4FA8"/>
    <w:rPr>
      <w:rFonts w:ascii="Arial Black" w:hAnsi="Arial Black" w:cs="Arial" w:eastAsiaTheme="majorEastAsia"/>
      <w:b/>
      <w:bCs/>
      <w:color w:val="004C35"/>
      <w:sz w:val="32"/>
      <w:szCs w:val="32"/>
    </w:rPr>
  </w:style>
  <w:style w:type="paragraph" w:styleId="Geenafstand">
    <w:name w:val="No Spacing"/>
    <w:uiPriority w:val="1"/>
    <w:qFormat/>
    <w:rsid w:val="00C02FA4"/>
    <w:pPr>
      <w:spacing w:after="0" w:line="240" w:lineRule="auto"/>
    </w:pPr>
    <w:rPr>
      <w:rFonts w:ascii="Arial" w:hAnsi="Arial" w:cs="Arial"/>
    </w:rPr>
  </w:style>
  <w:style w:type="paragraph" w:styleId="HTML-voorafopgemaakt">
    <w:name w:val="HTML Preformatted"/>
    <w:basedOn w:val="Standaard"/>
    <w:link w:val="HTML-voorafopgemaaktChar"/>
    <w:uiPriority w:val="99"/>
    <w:unhideWhenUsed/>
    <w:rsid w:val="00EA0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Cs w:val="20"/>
      <w:lang w:eastAsia="nl-NL"/>
    </w:rPr>
  </w:style>
  <w:style w:type="character" w:styleId="HTML-voorafopgemaaktChar" w:customStyle="1">
    <w:name w:val="HTML - vooraf opgemaakt Char"/>
    <w:basedOn w:val="Standaardalinea-lettertype"/>
    <w:link w:val="HTML-voorafopgemaakt"/>
    <w:uiPriority w:val="99"/>
    <w:rsid w:val="00EA094F"/>
    <w:rPr>
      <w:rFonts w:ascii="Courier New" w:hAnsi="Courier New" w:eastAsia="Times New Roman" w:cs="Courier New"/>
      <w:sz w:val="20"/>
      <w:szCs w:val="20"/>
      <w:lang w:eastAsia="nl-NL"/>
    </w:rPr>
  </w:style>
  <w:style w:type="paragraph" w:styleId="Termuitleg" w:customStyle="1">
    <w:name w:val="Term_uitleg"/>
    <w:basedOn w:val="Standaard"/>
    <w:next w:val="Standaard"/>
    <w:link w:val="TermuitlegChar"/>
    <w:qFormat/>
    <w:rsid w:val="009C2518"/>
    <w:pPr>
      <w:numPr>
        <w:numId w:val="1"/>
      </w:numPr>
      <w:ind w:left="17" w:hanging="357"/>
    </w:pPr>
    <w:rPr>
      <w:bCs/>
      <w:color w:val="000000" w:themeColor="text1"/>
    </w:rPr>
  </w:style>
  <w:style w:type="paragraph" w:styleId="H3Theorie" w:customStyle="1">
    <w:name w:val="H3_Theorie"/>
    <w:basedOn w:val="Termuitleg"/>
    <w:next w:val="Standaard"/>
    <w:qFormat/>
    <w:rsid w:val="00DE390D"/>
    <w:pPr>
      <w:numPr>
        <w:numId w:val="2"/>
      </w:numPr>
      <w:spacing w:after="0"/>
    </w:pPr>
    <w:rPr>
      <w:rFonts w:ascii="Segoe UI Black" w:hAnsi="Segoe UI Black"/>
      <w:b/>
      <w:color w:val="004C35"/>
    </w:rPr>
  </w:style>
  <w:style w:type="character" w:styleId="TermuitlegChar" w:customStyle="1">
    <w:name w:val="Term_uitleg Char"/>
    <w:basedOn w:val="Standaardalinea-lettertype"/>
    <w:link w:val="Termuitleg"/>
    <w:rsid w:val="009C2518"/>
    <w:rPr>
      <w:rFonts w:ascii="Arial" w:hAnsi="Arial" w:cs="Arial"/>
      <w:bCs/>
      <w:color w:val="000000" w:themeColor="text1"/>
      <w:sz w:val="20"/>
    </w:rPr>
  </w:style>
  <w:style w:type="paragraph" w:styleId="H3Inleveropdracht" w:customStyle="1">
    <w:name w:val="H3_Inleveropdracht"/>
    <w:basedOn w:val="Standaard"/>
    <w:next w:val="Standaard"/>
    <w:link w:val="H3InleveropdrachtChar"/>
    <w:qFormat/>
    <w:rsid w:val="002F247E"/>
    <w:rPr>
      <w:b/>
      <w:bCs/>
      <w:u w:val="single"/>
    </w:rPr>
  </w:style>
  <w:style w:type="paragraph" w:styleId="H3Opdracht" w:customStyle="1">
    <w:name w:val="H3_Opdracht"/>
    <w:basedOn w:val="H3Theorie"/>
    <w:next w:val="Standaard"/>
    <w:qFormat/>
    <w:rsid w:val="009D52BE"/>
    <w:pPr>
      <w:numPr>
        <w:numId w:val="3"/>
      </w:numPr>
      <w:ind w:left="17" w:hanging="357"/>
    </w:pPr>
    <w:rPr>
      <w:color w:val="03357C"/>
    </w:rPr>
  </w:style>
  <w:style w:type="table" w:styleId="Tabelraster1" w:customStyle="1">
    <w:name w:val="Tabelraster1"/>
    <w:basedOn w:val="Standaardtabel"/>
    <w:next w:val="Tabelraster"/>
    <w:uiPriority w:val="39"/>
    <w:rsid w:val="008E55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3InleveropdrachtChar" w:customStyle="1">
    <w:name w:val="H3_Inleveropdracht Char"/>
    <w:basedOn w:val="Standaardalinea-lettertype"/>
    <w:link w:val="H3Inleveropdracht"/>
    <w:rsid w:val="002F247E"/>
    <w:rPr>
      <w:rFonts w:ascii="Arial" w:hAnsi="Arial" w:cs="Arial"/>
      <w:b/>
      <w:bCs/>
      <w:sz w:val="20"/>
      <w:u w:val="single"/>
    </w:rPr>
  </w:style>
  <w:style w:type="table" w:styleId="Tabelraster2" w:customStyle="1">
    <w:name w:val="Tabelraster2"/>
    <w:basedOn w:val="Standaardtabel"/>
    <w:next w:val="Tabelraster"/>
    <w:uiPriority w:val="39"/>
    <w:rsid w:val="008E554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andschrift" w:customStyle="1">
    <w:name w:val="Handschrift"/>
    <w:basedOn w:val="Standaard"/>
    <w:next w:val="Standaard"/>
    <w:qFormat/>
    <w:rsid w:val="00177D3A"/>
    <w:rPr>
      <w:rFonts w:ascii="Segoe Script" w:hAnsi="Segoe Script"/>
      <w:color w:val="000000" w:themeColor="text1"/>
    </w:rPr>
  </w:style>
  <w:style w:type="paragraph" w:styleId="Docenten" w:customStyle="1">
    <w:name w:val="Docenten"/>
    <w:basedOn w:val="Standaard"/>
    <w:next w:val="Standaard"/>
    <w:link w:val="DocentenChar"/>
    <w:qFormat/>
    <w:rsid w:val="009C2518"/>
    <w:rPr>
      <w:rFonts w:asciiTheme="minorHAnsi" w:hAnsiTheme="minorHAnsi"/>
      <w:color w:val="C00000"/>
    </w:rPr>
  </w:style>
  <w:style w:type="character" w:styleId="DocentenChar" w:customStyle="1">
    <w:name w:val="Docenten Char"/>
    <w:basedOn w:val="Standaardalinea-lettertype"/>
    <w:link w:val="Docenten"/>
    <w:rsid w:val="009C2518"/>
    <w:rPr>
      <w:rFonts w:cs="Arial"/>
      <w:color w:val="C00000"/>
      <w:sz w:val="20"/>
    </w:rPr>
  </w:style>
  <w:style w:type="paragraph" w:styleId="Verwijzingtheorie" w:customStyle="1">
    <w:name w:val="Verwijzing_theorie"/>
    <w:basedOn w:val="Standaard"/>
    <w:next w:val="Standaard"/>
    <w:link w:val="VerwijzingtheorieChar"/>
    <w:qFormat/>
    <w:rsid w:val="00A75877"/>
    <w:pPr>
      <w:ind w:hanging="340"/>
    </w:pPr>
    <w:rPr>
      <w:bCs/>
      <w:color w:val="000000" w:themeColor="text1"/>
    </w:rPr>
  </w:style>
  <w:style w:type="character" w:styleId="VerwijzingtheorieChar" w:customStyle="1">
    <w:name w:val="Verwijzing_theorie Char"/>
    <w:basedOn w:val="Standaardalinea-lettertype"/>
    <w:link w:val="Verwijzingtheorie"/>
    <w:rsid w:val="00A75877"/>
    <w:rPr>
      <w:rFonts w:ascii="Arial" w:hAnsi="Arial" w:cs="Arial"/>
      <w:bCs/>
      <w:color w:val="000000" w:themeColor="text1"/>
      <w:sz w:val="20"/>
    </w:rPr>
  </w:style>
  <w:style w:type="paragraph" w:styleId="Kop3-theorie" w:customStyle="1">
    <w:name w:val="Kop3-theorie"/>
    <w:basedOn w:val="H3Theorie"/>
    <w:next w:val="Standaard"/>
    <w:qFormat/>
    <w:rsid w:val="003A2133"/>
  </w:style>
  <w:style w:type="paragraph" w:styleId="Kop3-opdracht" w:customStyle="1">
    <w:name w:val="Kop3-opdracht"/>
    <w:basedOn w:val="Kop3-theorie"/>
    <w:next w:val="Standaard"/>
    <w:qFormat/>
    <w:rsid w:val="009D52BE"/>
    <w:pPr>
      <w:numPr>
        <w:numId w:val="4"/>
      </w:numPr>
      <w:ind w:left="17" w:hanging="357"/>
    </w:pPr>
    <w:rPr>
      <w:color w:val="03357C"/>
    </w:rPr>
  </w:style>
  <w:style w:type="paragraph" w:styleId="Inhopg3">
    <w:name w:val="toc 3"/>
    <w:basedOn w:val="Standaard"/>
    <w:next w:val="Standaard"/>
    <w:autoRedefine/>
    <w:uiPriority w:val="39"/>
    <w:unhideWhenUsed/>
    <w:rsid w:val="004212C9"/>
    <w:pPr>
      <w:spacing w:after="100"/>
      <w:ind w:left="400"/>
    </w:pPr>
  </w:style>
  <w:style w:type="paragraph" w:styleId="Heading3NoTOC" w:customStyle="1">
    <w:name w:val="Heading 3 No TOC"/>
    <w:basedOn w:val="Kop3"/>
    <w:link w:val="Heading3NoTOCChar"/>
    <w:qFormat/>
    <w:rsid w:val="007234A4"/>
  </w:style>
  <w:style w:type="character" w:styleId="Heading3NoTOCChar" w:customStyle="1">
    <w:name w:val="Heading 3 No TOC Char"/>
    <w:basedOn w:val="Kop3Char"/>
    <w:link w:val="Heading3NoTOC"/>
    <w:rsid w:val="007234A4"/>
    <w:rPr>
      <w:rFonts w:ascii="Arial Black" w:hAnsi="Arial Black" w:cs="Arial" w:eastAsiaTheme="majorEastAsia"/>
      <w:b/>
      <w:bCs/>
      <w:smallCaps/>
    </w:rPr>
  </w:style>
  <w:style w:type="paragraph" w:styleId="msonormal0" w:customStyle="1">
    <w:name w:val="msonormal"/>
    <w:basedOn w:val="Standaard"/>
    <w:rsid w:val="00D80073"/>
    <w:pPr>
      <w:spacing w:before="100" w:beforeAutospacing="1" w:after="100" w:afterAutospacing="1" w:line="240" w:lineRule="auto"/>
    </w:pPr>
    <w:rPr>
      <w:rFonts w:ascii="Times New Roman" w:hAnsi="Times New Roman" w:eastAsia="Times New Roman" w:cs="Times New Roman"/>
      <w:sz w:val="24"/>
      <w:szCs w:val="24"/>
      <w:lang w:eastAsia="nl-NL"/>
    </w:rPr>
  </w:style>
  <w:style w:type="paragraph" w:styleId="paragraph" w:customStyle="1">
    <w:name w:val="paragraph"/>
    <w:basedOn w:val="Standaard"/>
    <w:rsid w:val="00D80073"/>
    <w:pPr>
      <w:spacing w:before="100" w:beforeAutospacing="1" w:after="100" w:afterAutospacing="1" w:line="240" w:lineRule="auto"/>
    </w:pPr>
    <w:rPr>
      <w:rFonts w:ascii="Times New Roman" w:hAnsi="Times New Roman" w:eastAsia="Times New Roman" w:cs="Times New Roman"/>
      <w:sz w:val="24"/>
      <w:szCs w:val="24"/>
      <w:lang w:eastAsia="nl-NL"/>
    </w:rPr>
  </w:style>
  <w:style w:type="character" w:styleId="textrun" w:customStyle="1">
    <w:name w:val="textrun"/>
    <w:basedOn w:val="Standaardalinea-lettertype"/>
    <w:rsid w:val="00D80073"/>
  </w:style>
  <w:style w:type="character" w:styleId="normaltextrun" w:customStyle="1">
    <w:name w:val="normaltextrun"/>
    <w:basedOn w:val="Standaardalinea-lettertype"/>
    <w:rsid w:val="00D80073"/>
  </w:style>
  <w:style w:type="character" w:styleId="tabrun" w:customStyle="1">
    <w:name w:val="tabrun"/>
    <w:basedOn w:val="Standaardalinea-lettertype"/>
    <w:rsid w:val="00D80073"/>
  </w:style>
  <w:style w:type="character" w:styleId="tabchar" w:customStyle="1">
    <w:name w:val="tabchar"/>
    <w:basedOn w:val="Standaardalinea-lettertype"/>
    <w:rsid w:val="00D80073"/>
  </w:style>
  <w:style w:type="character" w:styleId="tableaderchars" w:customStyle="1">
    <w:name w:val="tableaderchars"/>
    <w:basedOn w:val="Standaardalinea-lettertype"/>
    <w:rsid w:val="00D80073"/>
  </w:style>
  <w:style w:type="character" w:styleId="eop" w:customStyle="1">
    <w:name w:val="eop"/>
    <w:basedOn w:val="Standaardalinea-lettertype"/>
    <w:rsid w:val="00D80073"/>
  </w:style>
  <w:style w:type="paragraph" w:styleId="outlineelement" w:customStyle="1">
    <w:name w:val="outlineelement"/>
    <w:basedOn w:val="Standaard"/>
    <w:rsid w:val="00D80073"/>
    <w:pPr>
      <w:spacing w:before="100" w:beforeAutospacing="1" w:after="100" w:afterAutospacing="1" w:line="240" w:lineRule="auto"/>
    </w:pPr>
    <w:rPr>
      <w:rFonts w:ascii="Times New Roman" w:hAnsi="Times New Roman" w:eastAsia="Times New Roman" w:cs="Times New Roman"/>
      <w:sz w:val="24"/>
      <w:szCs w:val="24"/>
      <w:lang w:eastAsia="nl-NL"/>
    </w:rPr>
  </w:style>
  <w:style w:type="character" w:styleId="wacimagecontainer" w:customStyle="1">
    <w:name w:val="wacimagecontainer"/>
    <w:basedOn w:val="Standaardalinea-lettertype"/>
    <w:rsid w:val="00D80073"/>
  </w:style>
  <w:style w:type="character" w:styleId="wacimageborder" w:customStyle="1">
    <w:name w:val="wacimageborder"/>
    <w:basedOn w:val="Standaardalinea-lettertype"/>
    <w:rsid w:val="00D80073"/>
  </w:style>
  <w:style w:type="character" w:styleId="pagebreakblob" w:customStyle="1">
    <w:name w:val="pagebreakblob"/>
    <w:basedOn w:val="Standaardalinea-lettertype"/>
    <w:rsid w:val="00D80073"/>
  </w:style>
  <w:style w:type="character" w:styleId="pagebreakborderspan" w:customStyle="1">
    <w:name w:val="pagebreakborderspan"/>
    <w:basedOn w:val="Standaardalinea-lettertype"/>
    <w:rsid w:val="00D80073"/>
  </w:style>
  <w:style w:type="character" w:styleId="pagebreaktextspan" w:customStyle="1">
    <w:name w:val="pagebreaktextspan"/>
    <w:basedOn w:val="Standaardalinea-lettertype"/>
    <w:rsid w:val="00D80073"/>
  </w:style>
  <w:style w:type="character" w:styleId="wacimagegroupcontainer" w:customStyle="1">
    <w:name w:val="wacimagegroupcontainer"/>
    <w:basedOn w:val="Standaardalinea-lettertype"/>
    <w:rsid w:val="00D80073"/>
  </w:style>
  <w:style w:type="character" w:styleId="wacimageplaceholder" w:customStyle="1">
    <w:name w:val="wacimageplaceholder"/>
    <w:basedOn w:val="Standaardalinea-lettertype"/>
    <w:rsid w:val="00D80073"/>
  </w:style>
  <w:style w:type="character" w:styleId="wacprogress" w:customStyle="1">
    <w:name w:val="wacprogress"/>
    <w:basedOn w:val="Standaardalinea-lettertype"/>
    <w:rsid w:val="00D80073"/>
  </w:style>
  <w:style w:type="character" w:styleId="wacimageplaceholderfiller" w:customStyle="1">
    <w:name w:val="wacimageplaceholderfiller"/>
    <w:basedOn w:val="Standaardalinea-lettertype"/>
    <w:rsid w:val="00D80073"/>
  </w:style>
  <w:style w:type="table" w:styleId="TableGrid0" w:customStyle="1">
    <w:name w:val="Table Grid0"/>
    <w:rsid w:val="00EB2288"/>
    <w:pPr>
      <w:spacing w:after="0" w:line="240" w:lineRule="auto"/>
    </w:pPr>
    <w:rPr>
      <w:rFonts w:eastAsiaTheme="minorEastAsia"/>
      <w:lang w:eastAsia="nl-NL"/>
    </w:rPr>
    <w:tblPr>
      <w:tblCellMar>
        <w:top w:w="0" w:type="dxa"/>
        <w:left w:w="0" w:type="dxa"/>
        <w:bottom w:w="0" w:type="dxa"/>
        <w:right w:w="0" w:type="dxa"/>
      </w:tblCellMar>
    </w:tblPr>
  </w:style>
  <w:style w:type="table" w:styleId="TableGrid" w:customStyle="1">
    <w:name w:val="Table Grid1"/>
    <w:rsid w:val="00F9357F"/>
    <w:pPr>
      <w:spacing w:after="0" w:line="240" w:lineRule="auto"/>
    </w:pPr>
    <w:rPr>
      <w:rFonts w:eastAsiaTheme="minorEastAsia"/>
      <w:lang w:eastAsia="nl-NL"/>
    </w:rPr>
    <w:tblPr>
      <w:tblCellMar>
        <w:top w:w="0" w:type="dxa"/>
        <w:left w:w="0" w:type="dxa"/>
        <w:bottom w:w="0" w:type="dxa"/>
        <w:right w:w="0" w:type="dxa"/>
      </w:tblCellMar>
    </w:tblPr>
  </w:style>
  <w:style w:type="paragraph" w:styleId="Normaalweb">
    <w:name w:val="Normal (Web)"/>
    <w:basedOn w:val="Standaard"/>
    <w:uiPriority w:val="99"/>
    <w:semiHidden/>
    <w:unhideWhenUsed/>
    <w:rsid w:val="001801E2"/>
    <w:pPr>
      <w:spacing w:before="100" w:beforeAutospacing="1" w:after="100" w:afterAutospacing="1" w:line="240" w:lineRule="auto"/>
    </w:pPr>
    <w:rPr>
      <w:rFonts w:ascii="Times New Roman" w:hAnsi="Times New Roman" w:eastAsia="Times New Roman" w:cs="Times New Roman"/>
      <w:sz w:val="24"/>
      <w:szCs w:val="24"/>
      <w:lang w:eastAsia="nl-NL"/>
    </w:rPr>
  </w:style>
  <w:style w:type="character" w:styleId="HTMLCode">
    <w:name w:val="HTML Code"/>
    <w:basedOn w:val="Standaardalinea-lettertype"/>
    <w:uiPriority w:val="99"/>
    <w:semiHidden/>
    <w:unhideWhenUsed/>
    <w:rsid w:val="001801E2"/>
    <w:rPr>
      <w:rFonts w:ascii="Courier New" w:hAnsi="Courier New" w:eastAsia="Times New Roman" w:cs="Courier New"/>
      <w:sz w:val="20"/>
      <w:szCs w:val="20"/>
    </w:rPr>
  </w:style>
  <w:style w:type="paragraph" w:styleId="il-widget" w:customStyle="1">
    <w:name w:val="il-widget"/>
    <w:basedOn w:val="Standaard"/>
    <w:rsid w:val="001801E2"/>
    <w:pPr>
      <w:spacing w:before="100" w:beforeAutospacing="1" w:after="100" w:afterAutospacing="1" w:line="240" w:lineRule="auto"/>
    </w:pPr>
    <w:rPr>
      <w:rFonts w:ascii="Times New Roman" w:hAnsi="Times New Roman" w:eastAsia="Times New Roman" w:cs="Times New Roman"/>
      <w:sz w:val="24"/>
      <w:szCs w:val="24"/>
      <w:lang w:eastAsia="nl-NL"/>
    </w:rPr>
  </w:style>
  <w:style w:type="character" w:styleId="Zwaar">
    <w:name w:val="Strong"/>
    <w:basedOn w:val="Standaardalinea-lettertype"/>
    <w:uiPriority w:val="22"/>
    <w:qFormat/>
    <w:rsid w:val="001801E2"/>
    <w:rPr>
      <w:b/>
      <w:bCs/>
    </w:rPr>
  </w:style>
  <w:style w:type="paragraph" w:styleId="Inhopg4">
    <w:name w:val="toc 4"/>
    <w:basedOn w:val="Standaard"/>
    <w:next w:val="Standaard"/>
    <w:autoRedefine/>
    <w:uiPriority w:val="39"/>
    <w:unhideWhenUsed/>
    <w:rsid w:val="005E2193"/>
    <w:pPr>
      <w:spacing w:after="100" w:line="278" w:lineRule="auto"/>
      <w:ind w:left="720"/>
    </w:pPr>
    <w:rPr>
      <w:rFonts w:asciiTheme="minorHAnsi" w:hAnsiTheme="minorHAnsi" w:eastAsiaTheme="minorEastAsia" w:cstheme="minorBidi"/>
      <w:kern w:val="2"/>
      <w:sz w:val="24"/>
      <w:szCs w:val="24"/>
      <w:lang w:eastAsia="nl-NL"/>
      <w14:ligatures w14:val="standardContextual"/>
    </w:rPr>
  </w:style>
  <w:style w:type="paragraph" w:styleId="Inhopg5">
    <w:name w:val="toc 5"/>
    <w:basedOn w:val="Standaard"/>
    <w:next w:val="Standaard"/>
    <w:autoRedefine/>
    <w:uiPriority w:val="39"/>
    <w:unhideWhenUsed/>
    <w:rsid w:val="005E2193"/>
    <w:pPr>
      <w:spacing w:after="100" w:line="278" w:lineRule="auto"/>
      <w:ind w:left="960"/>
    </w:pPr>
    <w:rPr>
      <w:rFonts w:asciiTheme="minorHAnsi" w:hAnsiTheme="minorHAnsi" w:eastAsiaTheme="minorEastAsia" w:cstheme="minorBidi"/>
      <w:kern w:val="2"/>
      <w:sz w:val="24"/>
      <w:szCs w:val="24"/>
      <w:lang w:eastAsia="nl-NL"/>
      <w14:ligatures w14:val="standardContextual"/>
    </w:rPr>
  </w:style>
  <w:style w:type="paragraph" w:styleId="Inhopg6">
    <w:name w:val="toc 6"/>
    <w:basedOn w:val="Standaard"/>
    <w:next w:val="Standaard"/>
    <w:autoRedefine/>
    <w:uiPriority w:val="39"/>
    <w:unhideWhenUsed/>
    <w:rsid w:val="005E2193"/>
    <w:pPr>
      <w:spacing w:after="100" w:line="278" w:lineRule="auto"/>
      <w:ind w:left="1200"/>
    </w:pPr>
    <w:rPr>
      <w:rFonts w:asciiTheme="minorHAnsi" w:hAnsiTheme="minorHAnsi" w:eastAsiaTheme="minorEastAsia" w:cstheme="minorBidi"/>
      <w:kern w:val="2"/>
      <w:sz w:val="24"/>
      <w:szCs w:val="24"/>
      <w:lang w:eastAsia="nl-NL"/>
      <w14:ligatures w14:val="standardContextual"/>
    </w:rPr>
  </w:style>
  <w:style w:type="paragraph" w:styleId="Inhopg7">
    <w:name w:val="toc 7"/>
    <w:basedOn w:val="Standaard"/>
    <w:next w:val="Standaard"/>
    <w:autoRedefine/>
    <w:uiPriority w:val="39"/>
    <w:unhideWhenUsed/>
    <w:rsid w:val="005E2193"/>
    <w:pPr>
      <w:spacing w:after="100" w:line="278" w:lineRule="auto"/>
      <w:ind w:left="1440"/>
    </w:pPr>
    <w:rPr>
      <w:rFonts w:asciiTheme="minorHAnsi" w:hAnsiTheme="minorHAnsi" w:eastAsiaTheme="minorEastAsia" w:cstheme="minorBidi"/>
      <w:kern w:val="2"/>
      <w:sz w:val="24"/>
      <w:szCs w:val="24"/>
      <w:lang w:eastAsia="nl-NL"/>
      <w14:ligatures w14:val="standardContextual"/>
    </w:rPr>
  </w:style>
  <w:style w:type="paragraph" w:styleId="Inhopg8">
    <w:name w:val="toc 8"/>
    <w:basedOn w:val="Standaard"/>
    <w:next w:val="Standaard"/>
    <w:autoRedefine/>
    <w:uiPriority w:val="39"/>
    <w:unhideWhenUsed/>
    <w:rsid w:val="005E2193"/>
    <w:pPr>
      <w:spacing w:after="100" w:line="278" w:lineRule="auto"/>
      <w:ind w:left="1680"/>
    </w:pPr>
    <w:rPr>
      <w:rFonts w:asciiTheme="minorHAnsi" w:hAnsiTheme="minorHAnsi" w:eastAsiaTheme="minorEastAsia" w:cstheme="minorBidi"/>
      <w:kern w:val="2"/>
      <w:sz w:val="24"/>
      <w:szCs w:val="24"/>
      <w:lang w:eastAsia="nl-NL"/>
      <w14:ligatures w14:val="standardContextual"/>
    </w:rPr>
  </w:style>
  <w:style w:type="paragraph" w:styleId="Inhopg9">
    <w:name w:val="toc 9"/>
    <w:basedOn w:val="Standaard"/>
    <w:next w:val="Standaard"/>
    <w:autoRedefine/>
    <w:uiPriority w:val="39"/>
    <w:unhideWhenUsed/>
    <w:rsid w:val="005E2193"/>
    <w:pPr>
      <w:spacing w:after="100" w:line="278" w:lineRule="auto"/>
      <w:ind w:left="1920"/>
    </w:pPr>
    <w:rPr>
      <w:rFonts w:asciiTheme="minorHAnsi" w:hAnsiTheme="minorHAnsi" w:eastAsiaTheme="minorEastAsia" w:cstheme="minorBidi"/>
      <w:kern w:val="2"/>
      <w:sz w:val="24"/>
      <w:szCs w:val="24"/>
      <w:lang w:eastAsia="nl-NL"/>
      <w14:ligatures w14:val="standardContextual"/>
    </w:rPr>
  </w:style>
  <w:style w:type="character" w:styleId="Kop5Char" w:customStyle="1">
    <w:name w:val="Kop 5 Char"/>
    <w:basedOn w:val="Standaardalinea-lettertype"/>
    <w:link w:val="Kop5"/>
    <w:uiPriority w:val="9"/>
    <w:semiHidden/>
    <w:rsid w:val="004B1A3D"/>
    <w:rPr>
      <w:rFonts w:asciiTheme="majorHAnsi" w:hAnsiTheme="majorHAnsi" w:eastAsiaTheme="majorEastAsia" w:cstheme="majorBidi"/>
      <w:color w:val="2F5496" w:themeColor="accent1" w:themeShade="BF"/>
      <w:sz w:val="20"/>
    </w:rPr>
  </w:style>
  <w:style w:type="character" w:styleId="Kop6Char" w:customStyle="1">
    <w:name w:val="Kop 6 Char"/>
    <w:basedOn w:val="Standaardalinea-lettertype"/>
    <w:link w:val="Kop6"/>
    <w:uiPriority w:val="9"/>
    <w:semiHidden/>
    <w:rsid w:val="004B1A3D"/>
    <w:rPr>
      <w:rFonts w:asciiTheme="majorHAnsi" w:hAnsiTheme="majorHAnsi" w:eastAsiaTheme="majorEastAsia" w:cstheme="majorBidi"/>
      <w:color w:val="1F3763" w:themeColor="accent1" w:themeShade="7F"/>
      <w:sz w:val="20"/>
    </w:rPr>
  </w:style>
  <w:style w:type="character" w:styleId="Kop7Char" w:customStyle="1">
    <w:name w:val="Kop 7 Char"/>
    <w:basedOn w:val="Standaardalinea-lettertype"/>
    <w:link w:val="Kop7"/>
    <w:uiPriority w:val="9"/>
    <w:semiHidden/>
    <w:rsid w:val="004B1A3D"/>
    <w:rPr>
      <w:rFonts w:asciiTheme="majorHAnsi" w:hAnsiTheme="majorHAnsi" w:eastAsiaTheme="majorEastAsia" w:cstheme="majorBidi"/>
      <w:i/>
      <w:iCs/>
      <w:color w:val="1F3763" w:themeColor="accent1" w:themeShade="7F"/>
      <w:sz w:val="20"/>
    </w:rPr>
  </w:style>
  <w:style w:type="character" w:styleId="Kop8Char" w:customStyle="1">
    <w:name w:val="Kop 8 Char"/>
    <w:basedOn w:val="Standaardalinea-lettertype"/>
    <w:link w:val="Kop8"/>
    <w:uiPriority w:val="9"/>
    <w:semiHidden/>
    <w:rsid w:val="004B1A3D"/>
    <w:rPr>
      <w:rFonts w:asciiTheme="majorHAnsi" w:hAnsiTheme="majorHAnsi" w:eastAsiaTheme="majorEastAsia" w:cstheme="majorBidi"/>
      <w:color w:val="272727" w:themeColor="text1" w:themeTint="D8"/>
      <w:sz w:val="21"/>
      <w:szCs w:val="21"/>
    </w:rPr>
  </w:style>
  <w:style w:type="character" w:styleId="Kop9Char" w:customStyle="1">
    <w:name w:val="Kop 9 Char"/>
    <w:basedOn w:val="Standaardalinea-lettertype"/>
    <w:link w:val="Kop9"/>
    <w:uiPriority w:val="9"/>
    <w:semiHidden/>
    <w:rsid w:val="004B1A3D"/>
    <w:rPr>
      <w:rFonts w:asciiTheme="majorHAnsi" w:hAnsiTheme="majorHAnsi" w:eastAsiaTheme="majorEastAsia"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236016">
      <w:bodyDiv w:val="1"/>
      <w:marLeft w:val="0"/>
      <w:marRight w:val="0"/>
      <w:marTop w:val="0"/>
      <w:marBottom w:val="0"/>
      <w:divBdr>
        <w:top w:val="none" w:sz="0" w:space="0" w:color="auto"/>
        <w:left w:val="none" w:sz="0" w:space="0" w:color="auto"/>
        <w:bottom w:val="none" w:sz="0" w:space="0" w:color="auto"/>
        <w:right w:val="none" w:sz="0" w:space="0" w:color="auto"/>
      </w:divBdr>
    </w:div>
    <w:div w:id="1156651867">
      <w:bodyDiv w:val="1"/>
      <w:marLeft w:val="0"/>
      <w:marRight w:val="0"/>
      <w:marTop w:val="0"/>
      <w:marBottom w:val="0"/>
      <w:divBdr>
        <w:top w:val="none" w:sz="0" w:space="0" w:color="auto"/>
        <w:left w:val="none" w:sz="0" w:space="0" w:color="auto"/>
        <w:bottom w:val="none" w:sz="0" w:space="0" w:color="auto"/>
        <w:right w:val="none" w:sz="0" w:space="0" w:color="auto"/>
      </w:divBdr>
    </w:div>
    <w:div w:id="1266304541">
      <w:bodyDiv w:val="1"/>
      <w:marLeft w:val="0"/>
      <w:marRight w:val="0"/>
      <w:marTop w:val="0"/>
      <w:marBottom w:val="0"/>
      <w:divBdr>
        <w:top w:val="none" w:sz="0" w:space="0" w:color="auto"/>
        <w:left w:val="none" w:sz="0" w:space="0" w:color="auto"/>
        <w:bottom w:val="none" w:sz="0" w:space="0" w:color="auto"/>
        <w:right w:val="none" w:sz="0" w:space="0" w:color="auto"/>
      </w:divBdr>
    </w:div>
    <w:div w:id="1544974257">
      <w:bodyDiv w:val="1"/>
      <w:marLeft w:val="0"/>
      <w:marRight w:val="0"/>
      <w:marTop w:val="0"/>
      <w:marBottom w:val="0"/>
      <w:divBdr>
        <w:top w:val="none" w:sz="0" w:space="0" w:color="auto"/>
        <w:left w:val="none" w:sz="0" w:space="0" w:color="auto"/>
        <w:bottom w:val="none" w:sz="0" w:space="0" w:color="auto"/>
        <w:right w:val="none" w:sz="0" w:space="0" w:color="auto"/>
      </w:divBdr>
    </w:div>
    <w:div w:id="1558591640">
      <w:bodyDiv w:val="1"/>
      <w:marLeft w:val="0"/>
      <w:marRight w:val="0"/>
      <w:marTop w:val="0"/>
      <w:marBottom w:val="0"/>
      <w:divBdr>
        <w:top w:val="none" w:sz="0" w:space="0" w:color="auto"/>
        <w:left w:val="none" w:sz="0" w:space="0" w:color="auto"/>
        <w:bottom w:val="none" w:sz="0" w:space="0" w:color="auto"/>
        <w:right w:val="none" w:sz="0" w:space="0" w:color="auto"/>
      </w:divBdr>
    </w:div>
    <w:div w:id="1751534749">
      <w:bodyDiv w:val="1"/>
      <w:marLeft w:val="0"/>
      <w:marRight w:val="0"/>
      <w:marTop w:val="0"/>
      <w:marBottom w:val="0"/>
      <w:divBdr>
        <w:top w:val="none" w:sz="0" w:space="0" w:color="auto"/>
        <w:left w:val="none" w:sz="0" w:space="0" w:color="auto"/>
        <w:bottom w:val="none" w:sz="0" w:space="0" w:color="auto"/>
        <w:right w:val="none" w:sz="0" w:space="0" w:color="auto"/>
      </w:divBdr>
      <w:divsChild>
        <w:div w:id="333605839">
          <w:marLeft w:val="0"/>
          <w:marRight w:val="0"/>
          <w:marTop w:val="0"/>
          <w:marBottom w:val="0"/>
          <w:divBdr>
            <w:top w:val="none" w:sz="0" w:space="0" w:color="auto"/>
            <w:left w:val="none" w:sz="0" w:space="0" w:color="auto"/>
            <w:bottom w:val="none" w:sz="0" w:space="0" w:color="auto"/>
            <w:right w:val="none" w:sz="0" w:space="0" w:color="auto"/>
          </w:divBdr>
        </w:div>
        <w:div w:id="8338824">
          <w:marLeft w:val="0"/>
          <w:marRight w:val="0"/>
          <w:marTop w:val="0"/>
          <w:marBottom w:val="0"/>
          <w:divBdr>
            <w:top w:val="none" w:sz="0" w:space="0" w:color="auto"/>
            <w:left w:val="none" w:sz="0" w:space="0" w:color="auto"/>
            <w:bottom w:val="none" w:sz="0" w:space="0" w:color="auto"/>
            <w:right w:val="none" w:sz="0" w:space="0" w:color="auto"/>
          </w:divBdr>
        </w:div>
        <w:div w:id="603148832">
          <w:marLeft w:val="0"/>
          <w:marRight w:val="0"/>
          <w:marTop w:val="0"/>
          <w:marBottom w:val="0"/>
          <w:divBdr>
            <w:top w:val="none" w:sz="0" w:space="0" w:color="auto"/>
            <w:left w:val="none" w:sz="0" w:space="0" w:color="auto"/>
            <w:bottom w:val="none" w:sz="0" w:space="0" w:color="auto"/>
            <w:right w:val="none" w:sz="0" w:space="0" w:color="auto"/>
          </w:divBdr>
        </w:div>
        <w:div w:id="1161625728">
          <w:marLeft w:val="0"/>
          <w:marRight w:val="0"/>
          <w:marTop w:val="0"/>
          <w:marBottom w:val="0"/>
          <w:divBdr>
            <w:top w:val="none" w:sz="0" w:space="0" w:color="auto"/>
            <w:left w:val="none" w:sz="0" w:space="0" w:color="auto"/>
            <w:bottom w:val="none" w:sz="0" w:space="0" w:color="auto"/>
            <w:right w:val="none" w:sz="0" w:space="0" w:color="auto"/>
          </w:divBdr>
        </w:div>
        <w:div w:id="512034200">
          <w:marLeft w:val="0"/>
          <w:marRight w:val="0"/>
          <w:marTop w:val="0"/>
          <w:marBottom w:val="0"/>
          <w:divBdr>
            <w:top w:val="none" w:sz="0" w:space="0" w:color="auto"/>
            <w:left w:val="none" w:sz="0" w:space="0" w:color="auto"/>
            <w:bottom w:val="none" w:sz="0" w:space="0" w:color="auto"/>
            <w:right w:val="none" w:sz="0" w:space="0" w:color="auto"/>
          </w:divBdr>
          <w:divsChild>
            <w:div w:id="944966118">
              <w:marLeft w:val="0"/>
              <w:marRight w:val="0"/>
              <w:marTop w:val="0"/>
              <w:marBottom w:val="0"/>
              <w:divBdr>
                <w:top w:val="none" w:sz="0" w:space="0" w:color="auto"/>
                <w:left w:val="none" w:sz="0" w:space="0" w:color="auto"/>
                <w:bottom w:val="none" w:sz="0" w:space="0" w:color="auto"/>
                <w:right w:val="none" w:sz="0" w:space="0" w:color="auto"/>
              </w:divBdr>
            </w:div>
            <w:div w:id="1476990141">
              <w:marLeft w:val="0"/>
              <w:marRight w:val="0"/>
              <w:marTop w:val="0"/>
              <w:marBottom w:val="0"/>
              <w:divBdr>
                <w:top w:val="none" w:sz="0" w:space="0" w:color="auto"/>
                <w:left w:val="none" w:sz="0" w:space="0" w:color="auto"/>
                <w:bottom w:val="none" w:sz="0" w:space="0" w:color="auto"/>
                <w:right w:val="none" w:sz="0" w:space="0" w:color="auto"/>
              </w:divBdr>
            </w:div>
            <w:div w:id="1597247501">
              <w:marLeft w:val="0"/>
              <w:marRight w:val="0"/>
              <w:marTop w:val="0"/>
              <w:marBottom w:val="0"/>
              <w:divBdr>
                <w:top w:val="none" w:sz="0" w:space="0" w:color="auto"/>
                <w:left w:val="none" w:sz="0" w:space="0" w:color="auto"/>
                <w:bottom w:val="none" w:sz="0" w:space="0" w:color="auto"/>
                <w:right w:val="none" w:sz="0" w:space="0" w:color="auto"/>
              </w:divBdr>
            </w:div>
            <w:div w:id="1328704757">
              <w:marLeft w:val="0"/>
              <w:marRight w:val="0"/>
              <w:marTop w:val="0"/>
              <w:marBottom w:val="0"/>
              <w:divBdr>
                <w:top w:val="none" w:sz="0" w:space="0" w:color="auto"/>
                <w:left w:val="none" w:sz="0" w:space="0" w:color="auto"/>
                <w:bottom w:val="none" w:sz="0" w:space="0" w:color="auto"/>
                <w:right w:val="none" w:sz="0" w:space="0" w:color="auto"/>
              </w:divBdr>
            </w:div>
          </w:divsChild>
        </w:div>
        <w:div w:id="324864562">
          <w:marLeft w:val="0"/>
          <w:marRight w:val="0"/>
          <w:marTop w:val="0"/>
          <w:marBottom w:val="0"/>
          <w:divBdr>
            <w:top w:val="none" w:sz="0" w:space="0" w:color="auto"/>
            <w:left w:val="none" w:sz="0" w:space="0" w:color="auto"/>
            <w:bottom w:val="none" w:sz="0" w:space="0" w:color="auto"/>
            <w:right w:val="none" w:sz="0" w:space="0" w:color="auto"/>
          </w:divBdr>
        </w:div>
        <w:div w:id="717752166">
          <w:marLeft w:val="0"/>
          <w:marRight w:val="0"/>
          <w:marTop w:val="0"/>
          <w:marBottom w:val="0"/>
          <w:divBdr>
            <w:top w:val="none" w:sz="0" w:space="0" w:color="auto"/>
            <w:left w:val="none" w:sz="0" w:space="0" w:color="auto"/>
            <w:bottom w:val="none" w:sz="0" w:space="0" w:color="auto"/>
            <w:right w:val="none" w:sz="0" w:space="0" w:color="auto"/>
          </w:divBdr>
        </w:div>
        <w:div w:id="1551572624">
          <w:marLeft w:val="0"/>
          <w:marRight w:val="0"/>
          <w:marTop w:val="0"/>
          <w:marBottom w:val="0"/>
          <w:divBdr>
            <w:top w:val="none" w:sz="0" w:space="0" w:color="auto"/>
            <w:left w:val="none" w:sz="0" w:space="0" w:color="auto"/>
            <w:bottom w:val="none" w:sz="0" w:space="0" w:color="auto"/>
            <w:right w:val="none" w:sz="0" w:space="0" w:color="auto"/>
          </w:divBdr>
        </w:div>
        <w:div w:id="324088570">
          <w:marLeft w:val="0"/>
          <w:marRight w:val="0"/>
          <w:marTop w:val="0"/>
          <w:marBottom w:val="0"/>
          <w:divBdr>
            <w:top w:val="none" w:sz="0" w:space="0" w:color="auto"/>
            <w:left w:val="none" w:sz="0" w:space="0" w:color="auto"/>
            <w:bottom w:val="none" w:sz="0" w:space="0" w:color="auto"/>
            <w:right w:val="none" w:sz="0" w:space="0" w:color="auto"/>
          </w:divBdr>
        </w:div>
        <w:div w:id="877081280">
          <w:marLeft w:val="0"/>
          <w:marRight w:val="0"/>
          <w:marTop w:val="0"/>
          <w:marBottom w:val="0"/>
          <w:divBdr>
            <w:top w:val="none" w:sz="0" w:space="0" w:color="auto"/>
            <w:left w:val="none" w:sz="0" w:space="0" w:color="auto"/>
            <w:bottom w:val="none" w:sz="0" w:space="0" w:color="auto"/>
            <w:right w:val="none" w:sz="0" w:space="0" w:color="auto"/>
          </w:divBdr>
        </w:div>
        <w:div w:id="410976591">
          <w:marLeft w:val="0"/>
          <w:marRight w:val="0"/>
          <w:marTop w:val="0"/>
          <w:marBottom w:val="0"/>
          <w:divBdr>
            <w:top w:val="none" w:sz="0" w:space="0" w:color="auto"/>
            <w:left w:val="none" w:sz="0" w:space="0" w:color="auto"/>
            <w:bottom w:val="none" w:sz="0" w:space="0" w:color="auto"/>
            <w:right w:val="none" w:sz="0" w:space="0" w:color="auto"/>
          </w:divBdr>
        </w:div>
        <w:div w:id="956445670">
          <w:marLeft w:val="0"/>
          <w:marRight w:val="0"/>
          <w:marTop w:val="0"/>
          <w:marBottom w:val="0"/>
          <w:divBdr>
            <w:top w:val="none" w:sz="0" w:space="0" w:color="auto"/>
            <w:left w:val="none" w:sz="0" w:space="0" w:color="auto"/>
            <w:bottom w:val="none" w:sz="0" w:space="0" w:color="auto"/>
            <w:right w:val="none" w:sz="0" w:space="0" w:color="auto"/>
          </w:divBdr>
        </w:div>
        <w:div w:id="385109419">
          <w:marLeft w:val="0"/>
          <w:marRight w:val="0"/>
          <w:marTop w:val="0"/>
          <w:marBottom w:val="0"/>
          <w:divBdr>
            <w:top w:val="none" w:sz="0" w:space="0" w:color="auto"/>
            <w:left w:val="none" w:sz="0" w:space="0" w:color="auto"/>
            <w:bottom w:val="none" w:sz="0" w:space="0" w:color="auto"/>
            <w:right w:val="none" w:sz="0" w:space="0" w:color="auto"/>
          </w:divBdr>
          <w:divsChild>
            <w:div w:id="1291744168">
              <w:marLeft w:val="-75"/>
              <w:marRight w:val="0"/>
              <w:marTop w:val="30"/>
              <w:marBottom w:val="30"/>
              <w:divBdr>
                <w:top w:val="none" w:sz="0" w:space="0" w:color="auto"/>
                <w:left w:val="none" w:sz="0" w:space="0" w:color="auto"/>
                <w:bottom w:val="none" w:sz="0" w:space="0" w:color="auto"/>
                <w:right w:val="none" w:sz="0" w:space="0" w:color="auto"/>
              </w:divBdr>
              <w:divsChild>
                <w:div w:id="1225481979">
                  <w:marLeft w:val="0"/>
                  <w:marRight w:val="0"/>
                  <w:marTop w:val="0"/>
                  <w:marBottom w:val="0"/>
                  <w:divBdr>
                    <w:top w:val="none" w:sz="0" w:space="0" w:color="auto"/>
                    <w:left w:val="none" w:sz="0" w:space="0" w:color="auto"/>
                    <w:bottom w:val="none" w:sz="0" w:space="0" w:color="auto"/>
                    <w:right w:val="none" w:sz="0" w:space="0" w:color="auto"/>
                  </w:divBdr>
                  <w:divsChild>
                    <w:div w:id="485903934">
                      <w:marLeft w:val="0"/>
                      <w:marRight w:val="0"/>
                      <w:marTop w:val="0"/>
                      <w:marBottom w:val="0"/>
                      <w:divBdr>
                        <w:top w:val="none" w:sz="0" w:space="0" w:color="auto"/>
                        <w:left w:val="none" w:sz="0" w:space="0" w:color="auto"/>
                        <w:bottom w:val="none" w:sz="0" w:space="0" w:color="auto"/>
                        <w:right w:val="none" w:sz="0" w:space="0" w:color="auto"/>
                      </w:divBdr>
                    </w:div>
                  </w:divsChild>
                </w:div>
                <w:div w:id="1776830717">
                  <w:marLeft w:val="0"/>
                  <w:marRight w:val="0"/>
                  <w:marTop w:val="0"/>
                  <w:marBottom w:val="0"/>
                  <w:divBdr>
                    <w:top w:val="none" w:sz="0" w:space="0" w:color="auto"/>
                    <w:left w:val="none" w:sz="0" w:space="0" w:color="auto"/>
                    <w:bottom w:val="none" w:sz="0" w:space="0" w:color="auto"/>
                    <w:right w:val="none" w:sz="0" w:space="0" w:color="auto"/>
                  </w:divBdr>
                  <w:divsChild>
                    <w:div w:id="1747730085">
                      <w:marLeft w:val="0"/>
                      <w:marRight w:val="0"/>
                      <w:marTop w:val="0"/>
                      <w:marBottom w:val="0"/>
                      <w:divBdr>
                        <w:top w:val="none" w:sz="0" w:space="0" w:color="auto"/>
                        <w:left w:val="none" w:sz="0" w:space="0" w:color="auto"/>
                        <w:bottom w:val="none" w:sz="0" w:space="0" w:color="auto"/>
                        <w:right w:val="none" w:sz="0" w:space="0" w:color="auto"/>
                      </w:divBdr>
                    </w:div>
                  </w:divsChild>
                </w:div>
                <w:div w:id="1189098162">
                  <w:marLeft w:val="0"/>
                  <w:marRight w:val="0"/>
                  <w:marTop w:val="0"/>
                  <w:marBottom w:val="0"/>
                  <w:divBdr>
                    <w:top w:val="none" w:sz="0" w:space="0" w:color="auto"/>
                    <w:left w:val="none" w:sz="0" w:space="0" w:color="auto"/>
                    <w:bottom w:val="none" w:sz="0" w:space="0" w:color="auto"/>
                    <w:right w:val="none" w:sz="0" w:space="0" w:color="auto"/>
                  </w:divBdr>
                  <w:divsChild>
                    <w:div w:id="866144190">
                      <w:marLeft w:val="0"/>
                      <w:marRight w:val="0"/>
                      <w:marTop w:val="0"/>
                      <w:marBottom w:val="0"/>
                      <w:divBdr>
                        <w:top w:val="none" w:sz="0" w:space="0" w:color="auto"/>
                        <w:left w:val="none" w:sz="0" w:space="0" w:color="auto"/>
                        <w:bottom w:val="none" w:sz="0" w:space="0" w:color="auto"/>
                        <w:right w:val="none" w:sz="0" w:space="0" w:color="auto"/>
                      </w:divBdr>
                    </w:div>
                  </w:divsChild>
                </w:div>
                <w:div w:id="602222450">
                  <w:marLeft w:val="0"/>
                  <w:marRight w:val="0"/>
                  <w:marTop w:val="0"/>
                  <w:marBottom w:val="0"/>
                  <w:divBdr>
                    <w:top w:val="none" w:sz="0" w:space="0" w:color="auto"/>
                    <w:left w:val="none" w:sz="0" w:space="0" w:color="auto"/>
                    <w:bottom w:val="none" w:sz="0" w:space="0" w:color="auto"/>
                    <w:right w:val="none" w:sz="0" w:space="0" w:color="auto"/>
                  </w:divBdr>
                  <w:divsChild>
                    <w:div w:id="1616060759">
                      <w:marLeft w:val="0"/>
                      <w:marRight w:val="0"/>
                      <w:marTop w:val="0"/>
                      <w:marBottom w:val="0"/>
                      <w:divBdr>
                        <w:top w:val="none" w:sz="0" w:space="0" w:color="auto"/>
                        <w:left w:val="none" w:sz="0" w:space="0" w:color="auto"/>
                        <w:bottom w:val="none" w:sz="0" w:space="0" w:color="auto"/>
                        <w:right w:val="none" w:sz="0" w:space="0" w:color="auto"/>
                      </w:divBdr>
                    </w:div>
                  </w:divsChild>
                </w:div>
                <w:div w:id="1471289068">
                  <w:marLeft w:val="0"/>
                  <w:marRight w:val="0"/>
                  <w:marTop w:val="0"/>
                  <w:marBottom w:val="0"/>
                  <w:divBdr>
                    <w:top w:val="none" w:sz="0" w:space="0" w:color="auto"/>
                    <w:left w:val="none" w:sz="0" w:space="0" w:color="auto"/>
                    <w:bottom w:val="none" w:sz="0" w:space="0" w:color="auto"/>
                    <w:right w:val="none" w:sz="0" w:space="0" w:color="auto"/>
                  </w:divBdr>
                  <w:divsChild>
                    <w:div w:id="854222901">
                      <w:marLeft w:val="0"/>
                      <w:marRight w:val="0"/>
                      <w:marTop w:val="0"/>
                      <w:marBottom w:val="0"/>
                      <w:divBdr>
                        <w:top w:val="none" w:sz="0" w:space="0" w:color="auto"/>
                        <w:left w:val="none" w:sz="0" w:space="0" w:color="auto"/>
                        <w:bottom w:val="none" w:sz="0" w:space="0" w:color="auto"/>
                        <w:right w:val="none" w:sz="0" w:space="0" w:color="auto"/>
                      </w:divBdr>
                    </w:div>
                  </w:divsChild>
                </w:div>
                <w:div w:id="1906722510">
                  <w:marLeft w:val="0"/>
                  <w:marRight w:val="0"/>
                  <w:marTop w:val="0"/>
                  <w:marBottom w:val="0"/>
                  <w:divBdr>
                    <w:top w:val="none" w:sz="0" w:space="0" w:color="auto"/>
                    <w:left w:val="none" w:sz="0" w:space="0" w:color="auto"/>
                    <w:bottom w:val="none" w:sz="0" w:space="0" w:color="auto"/>
                    <w:right w:val="none" w:sz="0" w:space="0" w:color="auto"/>
                  </w:divBdr>
                  <w:divsChild>
                    <w:div w:id="2057268341">
                      <w:marLeft w:val="0"/>
                      <w:marRight w:val="0"/>
                      <w:marTop w:val="0"/>
                      <w:marBottom w:val="0"/>
                      <w:divBdr>
                        <w:top w:val="none" w:sz="0" w:space="0" w:color="auto"/>
                        <w:left w:val="none" w:sz="0" w:space="0" w:color="auto"/>
                        <w:bottom w:val="none" w:sz="0" w:space="0" w:color="auto"/>
                        <w:right w:val="none" w:sz="0" w:space="0" w:color="auto"/>
                      </w:divBdr>
                    </w:div>
                  </w:divsChild>
                </w:div>
                <w:div w:id="1840149513">
                  <w:marLeft w:val="0"/>
                  <w:marRight w:val="0"/>
                  <w:marTop w:val="0"/>
                  <w:marBottom w:val="0"/>
                  <w:divBdr>
                    <w:top w:val="none" w:sz="0" w:space="0" w:color="auto"/>
                    <w:left w:val="none" w:sz="0" w:space="0" w:color="auto"/>
                    <w:bottom w:val="none" w:sz="0" w:space="0" w:color="auto"/>
                    <w:right w:val="none" w:sz="0" w:space="0" w:color="auto"/>
                  </w:divBdr>
                  <w:divsChild>
                    <w:div w:id="2060277358">
                      <w:marLeft w:val="0"/>
                      <w:marRight w:val="0"/>
                      <w:marTop w:val="0"/>
                      <w:marBottom w:val="0"/>
                      <w:divBdr>
                        <w:top w:val="none" w:sz="0" w:space="0" w:color="auto"/>
                        <w:left w:val="none" w:sz="0" w:space="0" w:color="auto"/>
                        <w:bottom w:val="none" w:sz="0" w:space="0" w:color="auto"/>
                        <w:right w:val="none" w:sz="0" w:space="0" w:color="auto"/>
                      </w:divBdr>
                    </w:div>
                  </w:divsChild>
                </w:div>
                <w:div w:id="671490180">
                  <w:marLeft w:val="0"/>
                  <w:marRight w:val="0"/>
                  <w:marTop w:val="0"/>
                  <w:marBottom w:val="0"/>
                  <w:divBdr>
                    <w:top w:val="none" w:sz="0" w:space="0" w:color="auto"/>
                    <w:left w:val="none" w:sz="0" w:space="0" w:color="auto"/>
                    <w:bottom w:val="none" w:sz="0" w:space="0" w:color="auto"/>
                    <w:right w:val="none" w:sz="0" w:space="0" w:color="auto"/>
                  </w:divBdr>
                  <w:divsChild>
                    <w:div w:id="368148343">
                      <w:marLeft w:val="0"/>
                      <w:marRight w:val="0"/>
                      <w:marTop w:val="0"/>
                      <w:marBottom w:val="0"/>
                      <w:divBdr>
                        <w:top w:val="none" w:sz="0" w:space="0" w:color="auto"/>
                        <w:left w:val="none" w:sz="0" w:space="0" w:color="auto"/>
                        <w:bottom w:val="none" w:sz="0" w:space="0" w:color="auto"/>
                        <w:right w:val="none" w:sz="0" w:space="0" w:color="auto"/>
                      </w:divBdr>
                    </w:div>
                  </w:divsChild>
                </w:div>
                <w:div w:id="1391921322">
                  <w:marLeft w:val="0"/>
                  <w:marRight w:val="0"/>
                  <w:marTop w:val="0"/>
                  <w:marBottom w:val="0"/>
                  <w:divBdr>
                    <w:top w:val="none" w:sz="0" w:space="0" w:color="auto"/>
                    <w:left w:val="none" w:sz="0" w:space="0" w:color="auto"/>
                    <w:bottom w:val="none" w:sz="0" w:space="0" w:color="auto"/>
                    <w:right w:val="none" w:sz="0" w:space="0" w:color="auto"/>
                  </w:divBdr>
                  <w:divsChild>
                    <w:div w:id="150601987">
                      <w:marLeft w:val="0"/>
                      <w:marRight w:val="0"/>
                      <w:marTop w:val="0"/>
                      <w:marBottom w:val="0"/>
                      <w:divBdr>
                        <w:top w:val="none" w:sz="0" w:space="0" w:color="auto"/>
                        <w:left w:val="none" w:sz="0" w:space="0" w:color="auto"/>
                        <w:bottom w:val="none" w:sz="0" w:space="0" w:color="auto"/>
                        <w:right w:val="none" w:sz="0" w:space="0" w:color="auto"/>
                      </w:divBdr>
                    </w:div>
                  </w:divsChild>
                </w:div>
                <w:div w:id="990406433">
                  <w:marLeft w:val="0"/>
                  <w:marRight w:val="0"/>
                  <w:marTop w:val="0"/>
                  <w:marBottom w:val="0"/>
                  <w:divBdr>
                    <w:top w:val="none" w:sz="0" w:space="0" w:color="auto"/>
                    <w:left w:val="none" w:sz="0" w:space="0" w:color="auto"/>
                    <w:bottom w:val="none" w:sz="0" w:space="0" w:color="auto"/>
                    <w:right w:val="none" w:sz="0" w:space="0" w:color="auto"/>
                  </w:divBdr>
                  <w:divsChild>
                    <w:div w:id="1603803880">
                      <w:marLeft w:val="0"/>
                      <w:marRight w:val="0"/>
                      <w:marTop w:val="0"/>
                      <w:marBottom w:val="0"/>
                      <w:divBdr>
                        <w:top w:val="none" w:sz="0" w:space="0" w:color="auto"/>
                        <w:left w:val="none" w:sz="0" w:space="0" w:color="auto"/>
                        <w:bottom w:val="none" w:sz="0" w:space="0" w:color="auto"/>
                        <w:right w:val="none" w:sz="0" w:space="0" w:color="auto"/>
                      </w:divBdr>
                    </w:div>
                  </w:divsChild>
                </w:div>
                <w:div w:id="1467504435">
                  <w:marLeft w:val="0"/>
                  <w:marRight w:val="0"/>
                  <w:marTop w:val="0"/>
                  <w:marBottom w:val="0"/>
                  <w:divBdr>
                    <w:top w:val="none" w:sz="0" w:space="0" w:color="auto"/>
                    <w:left w:val="none" w:sz="0" w:space="0" w:color="auto"/>
                    <w:bottom w:val="none" w:sz="0" w:space="0" w:color="auto"/>
                    <w:right w:val="none" w:sz="0" w:space="0" w:color="auto"/>
                  </w:divBdr>
                  <w:divsChild>
                    <w:div w:id="299383037">
                      <w:marLeft w:val="0"/>
                      <w:marRight w:val="0"/>
                      <w:marTop w:val="0"/>
                      <w:marBottom w:val="0"/>
                      <w:divBdr>
                        <w:top w:val="none" w:sz="0" w:space="0" w:color="auto"/>
                        <w:left w:val="none" w:sz="0" w:space="0" w:color="auto"/>
                        <w:bottom w:val="none" w:sz="0" w:space="0" w:color="auto"/>
                        <w:right w:val="none" w:sz="0" w:space="0" w:color="auto"/>
                      </w:divBdr>
                    </w:div>
                  </w:divsChild>
                </w:div>
                <w:div w:id="1402406211">
                  <w:marLeft w:val="0"/>
                  <w:marRight w:val="0"/>
                  <w:marTop w:val="0"/>
                  <w:marBottom w:val="0"/>
                  <w:divBdr>
                    <w:top w:val="none" w:sz="0" w:space="0" w:color="auto"/>
                    <w:left w:val="none" w:sz="0" w:space="0" w:color="auto"/>
                    <w:bottom w:val="none" w:sz="0" w:space="0" w:color="auto"/>
                    <w:right w:val="none" w:sz="0" w:space="0" w:color="auto"/>
                  </w:divBdr>
                  <w:divsChild>
                    <w:div w:id="1791588129">
                      <w:marLeft w:val="0"/>
                      <w:marRight w:val="0"/>
                      <w:marTop w:val="0"/>
                      <w:marBottom w:val="0"/>
                      <w:divBdr>
                        <w:top w:val="none" w:sz="0" w:space="0" w:color="auto"/>
                        <w:left w:val="none" w:sz="0" w:space="0" w:color="auto"/>
                        <w:bottom w:val="none" w:sz="0" w:space="0" w:color="auto"/>
                        <w:right w:val="none" w:sz="0" w:space="0" w:color="auto"/>
                      </w:divBdr>
                    </w:div>
                  </w:divsChild>
                </w:div>
                <w:div w:id="2084252947">
                  <w:marLeft w:val="0"/>
                  <w:marRight w:val="0"/>
                  <w:marTop w:val="0"/>
                  <w:marBottom w:val="0"/>
                  <w:divBdr>
                    <w:top w:val="none" w:sz="0" w:space="0" w:color="auto"/>
                    <w:left w:val="none" w:sz="0" w:space="0" w:color="auto"/>
                    <w:bottom w:val="none" w:sz="0" w:space="0" w:color="auto"/>
                    <w:right w:val="none" w:sz="0" w:space="0" w:color="auto"/>
                  </w:divBdr>
                  <w:divsChild>
                    <w:div w:id="1535342954">
                      <w:marLeft w:val="0"/>
                      <w:marRight w:val="0"/>
                      <w:marTop w:val="0"/>
                      <w:marBottom w:val="0"/>
                      <w:divBdr>
                        <w:top w:val="none" w:sz="0" w:space="0" w:color="auto"/>
                        <w:left w:val="none" w:sz="0" w:space="0" w:color="auto"/>
                        <w:bottom w:val="none" w:sz="0" w:space="0" w:color="auto"/>
                        <w:right w:val="none" w:sz="0" w:space="0" w:color="auto"/>
                      </w:divBdr>
                    </w:div>
                  </w:divsChild>
                </w:div>
                <w:div w:id="1063525970">
                  <w:marLeft w:val="0"/>
                  <w:marRight w:val="0"/>
                  <w:marTop w:val="0"/>
                  <w:marBottom w:val="0"/>
                  <w:divBdr>
                    <w:top w:val="none" w:sz="0" w:space="0" w:color="auto"/>
                    <w:left w:val="none" w:sz="0" w:space="0" w:color="auto"/>
                    <w:bottom w:val="none" w:sz="0" w:space="0" w:color="auto"/>
                    <w:right w:val="none" w:sz="0" w:space="0" w:color="auto"/>
                  </w:divBdr>
                  <w:divsChild>
                    <w:div w:id="11799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525872">
          <w:marLeft w:val="0"/>
          <w:marRight w:val="0"/>
          <w:marTop w:val="0"/>
          <w:marBottom w:val="0"/>
          <w:divBdr>
            <w:top w:val="none" w:sz="0" w:space="0" w:color="auto"/>
            <w:left w:val="none" w:sz="0" w:space="0" w:color="auto"/>
            <w:bottom w:val="none" w:sz="0" w:space="0" w:color="auto"/>
            <w:right w:val="none" w:sz="0" w:space="0" w:color="auto"/>
          </w:divBdr>
          <w:divsChild>
            <w:div w:id="707492514">
              <w:marLeft w:val="0"/>
              <w:marRight w:val="0"/>
              <w:marTop w:val="0"/>
              <w:marBottom w:val="0"/>
              <w:divBdr>
                <w:top w:val="none" w:sz="0" w:space="0" w:color="auto"/>
                <w:left w:val="none" w:sz="0" w:space="0" w:color="auto"/>
                <w:bottom w:val="none" w:sz="0" w:space="0" w:color="auto"/>
                <w:right w:val="none" w:sz="0" w:space="0" w:color="auto"/>
              </w:divBdr>
            </w:div>
            <w:div w:id="892690093">
              <w:marLeft w:val="0"/>
              <w:marRight w:val="0"/>
              <w:marTop w:val="0"/>
              <w:marBottom w:val="0"/>
              <w:divBdr>
                <w:top w:val="none" w:sz="0" w:space="0" w:color="auto"/>
                <w:left w:val="none" w:sz="0" w:space="0" w:color="auto"/>
                <w:bottom w:val="none" w:sz="0" w:space="0" w:color="auto"/>
                <w:right w:val="none" w:sz="0" w:space="0" w:color="auto"/>
              </w:divBdr>
            </w:div>
            <w:div w:id="892426813">
              <w:marLeft w:val="0"/>
              <w:marRight w:val="0"/>
              <w:marTop w:val="0"/>
              <w:marBottom w:val="0"/>
              <w:divBdr>
                <w:top w:val="none" w:sz="0" w:space="0" w:color="auto"/>
                <w:left w:val="none" w:sz="0" w:space="0" w:color="auto"/>
                <w:bottom w:val="none" w:sz="0" w:space="0" w:color="auto"/>
                <w:right w:val="none" w:sz="0" w:space="0" w:color="auto"/>
              </w:divBdr>
            </w:div>
            <w:div w:id="175190214">
              <w:marLeft w:val="0"/>
              <w:marRight w:val="0"/>
              <w:marTop w:val="0"/>
              <w:marBottom w:val="0"/>
              <w:divBdr>
                <w:top w:val="none" w:sz="0" w:space="0" w:color="auto"/>
                <w:left w:val="none" w:sz="0" w:space="0" w:color="auto"/>
                <w:bottom w:val="none" w:sz="0" w:space="0" w:color="auto"/>
                <w:right w:val="none" w:sz="0" w:space="0" w:color="auto"/>
              </w:divBdr>
            </w:div>
            <w:div w:id="809061007">
              <w:marLeft w:val="0"/>
              <w:marRight w:val="0"/>
              <w:marTop w:val="0"/>
              <w:marBottom w:val="0"/>
              <w:divBdr>
                <w:top w:val="none" w:sz="0" w:space="0" w:color="auto"/>
                <w:left w:val="none" w:sz="0" w:space="0" w:color="auto"/>
                <w:bottom w:val="none" w:sz="0" w:space="0" w:color="auto"/>
                <w:right w:val="none" w:sz="0" w:space="0" w:color="auto"/>
              </w:divBdr>
            </w:div>
          </w:divsChild>
        </w:div>
        <w:div w:id="1425691210">
          <w:marLeft w:val="0"/>
          <w:marRight w:val="0"/>
          <w:marTop w:val="0"/>
          <w:marBottom w:val="0"/>
          <w:divBdr>
            <w:top w:val="none" w:sz="0" w:space="0" w:color="auto"/>
            <w:left w:val="none" w:sz="0" w:space="0" w:color="auto"/>
            <w:bottom w:val="none" w:sz="0" w:space="0" w:color="auto"/>
            <w:right w:val="none" w:sz="0" w:space="0" w:color="auto"/>
          </w:divBdr>
          <w:divsChild>
            <w:div w:id="1924028468">
              <w:marLeft w:val="0"/>
              <w:marRight w:val="0"/>
              <w:marTop w:val="0"/>
              <w:marBottom w:val="0"/>
              <w:divBdr>
                <w:top w:val="none" w:sz="0" w:space="0" w:color="auto"/>
                <w:left w:val="none" w:sz="0" w:space="0" w:color="auto"/>
                <w:bottom w:val="none" w:sz="0" w:space="0" w:color="auto"/>
                <w:right w:val="none" w:sz="0" w:space="0" w:color="auto"/>
              </w:divBdr>
            </w:div>
            <w:div w:id="1500002959">
              <w:marLeft w:val="0"/>
              <w:marRight w:val="0"/>
              <w:marTop w:val="0"/>
              <w:marBottom w:val="0"/>
              <w:divBdr>
                <w:top w:val="none" w:sz="0" w:space="0" w:color="auto"/>
                <w:left w:val="none" w:sz="0" w:space="0" w:color="auto"/>
                <w:bottom w:val="none" w:sz="0" w:space="0" w:color="auto"/>
                <w:right w:val="none" w:sz="0" w:space="0" w:color="auto"/>
              </w:divBdr>
            </w:div>
            <w:div w:id="2010939009">
              <w:marLeft w:val="0"/>
              <w:marRight w:val="0"/>
              <w:marTop w:val="0"/>
              <w:marBottom w:val="0"/>
              <w:divBdr>
                <w:top w:val="none" w:sz="0" w:space="0" w:color="auto"/>
                <w:left w:val="none" w:sz="0" w:space="0" w:color="auto"/>
                <w:bottom w:val="none" w:sz="0" w:space="0" w:color="auto"/>
                <w:right w:val="none" w:sz="0" w:space="0" w:color="auto"/>
              </w:divBdr>
            </w:div>
          </w:divsChild>
        </w:div>
        <w:div w:id="1876383090">
          <w:marLeft w:val="0"/>
          <w:marRight w:val="0"/>
          <w:marTop w:val="0"/>
          <w:marBottom w:val="0"/>
          <w:divBdr>
            <w:top w:val="none" w:sz="0" w:space="0" w:color="auto"/>
            <w:left w:val="none" w:sz="0" w:space="0" w:color="auto"/>
            <w:bottom w:val="none" w:sz="0" w:space="0" w:color="auto"/>
            <w:right w:val="none" w:sz="0" w:space="0" w:color="auto"/>
          </w:divBdr>
          <w:divsChild>
            <w:div w:id="1158807923">
              <w:marLeft w:val="0"/>
              <w:marRight w:val="0"/>
              <w:marTop w:val="0"/>
              <w:marBottom w:val="0"/>
              <w:divBdr>
                <w:top w:val="none" w:sz="0" w:space="0" w:color="auto"/>
                <w:left w:val="none" w:sz="0" w:space="0" w:color="auto"/>
                <w:bottom w:val="none" w:sz="0" w:space="0" w:color="auto"/>
                <w:right w:val="none" w:sz="0" w:space="0" w:color="auto"/>
              </w:divBdr>
            </w:div>
            <w:div w:id="713894234">
              <w:marLeft w:val="0"/>
              <w:marRight w:val="0"/>
              <w:marTop w:val="0"/>
              <w:marBottom w:val="0"/>
              <w:divBdr>
                <w:top w:val="none" w:sz="0" w:space="0" w:color="auto"/>
                <w:left w:val="none" w:sz="0" w:space="0" w:color="auto"/>
                <w:bottom w:val="none" w:sz="0" w:space="0" w:color="auto"/>
                <w:right w:val="none" w:sz="0" w:space="0" w:color="auto"/>
              </w:divBdr>
            </w:div>
            <w:div w:id="1167793903">
              <w:marLeft w:val="0"/>
              <w:marRight w:val="0"/>
              <w:marTop w:val="0"/>
              <w:marBottom w:val="0"/>
              <w:divBdr>
                <w:top w:val="none" w:sz="0" w:space="0" w:color="auto"/>
                <w:left w:val="none" w:sz="0" w:space="0" w:color="auto"/>
                <w:bottom w:val="none" w:sz="0" w:space="0" w:color="auto"/>
                <w:right w:val="none" w:sz="0" w:space="0" w:color="auto"/>
              </w:divBdr>
            </w:div>
            <w:div w:id="1425885077">
              <w:marLeft w:val="0"/>
              <w:marRight w:val="0"/>
              <w:marTop w:val="0"/>
              <w:marBottom w:val="0"/>
              <w:divBdr>
                <w:top w:val="none" w:sz="0" w:space="0" w:color="auto"/>
                <w:left w:val="none" w:sz="0" w:space="0" w:color="auto"/>
                <w:bottom w:val="none" w:sz="0" w:space="0" w:color="auto"/>
                <w:right w:val="none" w:sz="0" w:space="0" w:color="auto"/>
              </w:divBdr>
            </w:div>
            <w:div w:id="1331442544">
              <w:marLeft w:val="0"/>
              <w:marRight w:val="0"/>
              <w:marTop w:val="0"/>
              <w:marBottom w:val="0"/>
              <w:divBdr>
                <w:top w:val="none" w:sz="0" w:space="0" w:color="auto"/>
                <w:left w:val="none" w:sz="0" w:space="0" w:color="auto"/>
                <w:bottom w:val="none" w:sz="0" w:space="0" w:color="auto"/>
                <w:right w:val="none" w:sz="0" w:space="0" w:color="auto"/>
              </w:divBdr>
            </w:div>
          </w:divsChild>
        </w:div>
        <w:div w:id="388458369">
          <w:marLeft w:val="0"/>
          <w:marRight w:val="0"/>
          <w:marTop w:val="0"/>
          <w:marBottom w:val="0"/>
          <w:divBdr>
            <w:top w:val="none" w:sz="0" w:space="0" w:color="auto"/>
            <w:left w:val="none" w:sz="0" w:space="0" w:color="auto"/>
            <w:bottom w:val="none" w:sz="0" w:space="0" w:color="auto"/>
            <w:right w:val="none" w:sz="0" w:space="0" w:color="auto"/>
          </w:divBdr>
          <w:divsChild>
            <w:div w:id="1972982149">
              <w:marLeft w:val="0"/>
              <w:marRight w:val="0"/>
              <w:marTop w:val="0"/>
              <w:marBottom w:val="0"/>
              <w:divBdr>
                <w:top w:val="none" w:sz="0" w:space="0" w:color="auto"/>
                <w:left w:val="none" w:sz="0" w:space="0" w:color="auto"/>
                <w:bottom w:val="none" w:sz="0" w:space="0" w:color="auto"/>
                <w:right w:val="none" w:sz="0" w:space="0" w:color="auto"/>
              </w:divBdr>
            </w:div>
            <w:div w:id="2145459907">
              <w:marLeft w:val="0"/>
              <w:marRight w:val="0"/>
              <w:marTop w:val="0"/>
              <w:marBottom w:val="0"/>
              <w:divBdr>
                <w:top w:val="none" w:sz="0" w:space="0" w:color="auto"/>
                <w:left w:val="none" w:sz="0" w:space="0" w:color="auto"/>
                <w:bottom w:val="none" w:sz="0" w:space="0" w:color="auto"/>
                <w:right w:val="none" w:sz="0" w:space="0" w:color="auto"/>
              </w:divBdr>
            </w:div>
            <w:div w:id="633144593">
              <w:marLeft w:val="0"/>
              <w:marRight w:val="0"/>
              <w:marTop w:val="0"/>
              <w:marBottom w:val="0"/>
              <w:divBdr>
                <w:top w:val="none" w:sz="0" w:space="0" w:color="auto"/>
                <w:left w:val="none" w:sz="0" w:space="0" w:color="auto"/>
                <w:bottom w:val="none" w:sz="0" w:space="0" w:color="auto"/>
                <w:right w:val="none" w:sz="0" w:space="0" w:color="auto"/>
              </w:divBdr>
            </w:div>
            <w:div w:id="1918662618">
              <w:marLeft w:val="0"/>
              <w:marRight w:val="0"/>
              <w:marTop w:val="0"/>
              <w:marBottom w:val="0"/>
              <w:divBdr>
                <w:top w:val="none" w:sz="0" w:space="0" w:color="auto"/>
                <w:left w:val="none" w:sz="0" w:space="0" w:color="auto"/>
                <w:bottom w:val="none" w:sz="0" w:space="0" w:color="auto"/>
                <w:right w:val="none" w:sz="0" w:space="0" w:color="auto"/>
              </w:divBdr>
            </w:div>
          </w:divsChild>
        </w:div>
        <w:div w:id="1267035151">
          <w:marLeft w:val="0"/>
          <w:marRight w:val="0"/>
          <w:marTop w:val="0"/>
          <w:marBottom w:val="0"/>
          <w:divBdr>
            <w:top w:val="none" w:sz="0" w:space="0" w:color="auto"/>
            <w:left w:val="none" w:sz="0" w:space="0" w:color="auto"/>
            <w:bottom w:val="none" w:sz="0" w:space="0" w:color="auto"/>
            <w:right w:val="none" w:sz="0" w:space="0" w:color="auto"/>
          </w:divBdr>
          <w:divsChild>
            <w:div w:id="192422196">
              <w:marLeft w:val="0"/>
              <w:marRight w:val="0"/>
              <w:marTop w:val="0"/>
              <w:marBottom w:val="0"/>
              <w:divBdr>
                <w:top w:val="none" w:sz="0" w:space="0" w:color="auto"/>
                <w:left w:val="none" w:sz="0" w:space="0" w:color="auto"/>
                <w:bottom w:val="none" w:sz="0" w:space="0" w:color="auto"/>
                <w:right w:val="none" w:sz="0" w:space="0" w:color="auto"/>
              </w:divBdr>
            </w:div>
            <w:div w:id="1453093183">
              <w:marLeft w:val="0"/>
              <w:marRight w:val="0"/>
              <w:marTop w:val="0"/>
              <w:marBottom w:val="0"/>
              <w:divBdr>
                <w:top w:val="none" w:sz="0" w:space="0" w:color="auto"/>
                <w:left w:val="none" w:sz="0" w:space="0" w:color="auto"/>
                <w:bottom w:val="none" w:sz="0" w:space="0" w:color="auto"/>
                <w:right w:val="none" w:sz="0" w:space="0" w:color="auto"/>
              </w:divBdr>
            </w:div>
            <w:div w:id="551582406">
              <w:marLeft w:val="0"/>
              <w:marRight w:val="0"/>
              <w:marTop w:val="0"/>
              <w:marBottom w:val="0"/>
              <w:divBdr>
                <w:top w:val="none" w:sz="0" w:space="0" w:color="auto"/>
                <w:left w:val="none" w:sz="0" w:space="0" w:color="auto"/>
                <w:bottom w:val="none" w:sz="0" w:space="0" w:color="auto"/>
                <w:right w:val="none" w:sz="0" w:space="0" w:color="auto"/>
              </w:divBdr>
            </w:div>
            <w:div w:id="535041787">
              <w:marLeft w:val="0"/>
              <w:marRight w:val="0"/>
              <w:marTop w:val="0"/>
              <w:marBottom w:val="0"/>
              <w:divBdr>
                <w:top w:val="none" w:sz="0" w:space="0" w:color="auto"/>
                <w:left w:val="none" w:sz="0" w:space="0" w:color="auto"/>
                <w:bottom w:val="none" w:sz="0" w:space="0" w:color="auto"/>
                <w:right w:val="none" w:sz="0" w:space="0" w:color="auto"/>
              </w:divBdr>
            </w:div>
            <w:div w:id="471213097">
              <w:marLeft w:val="0"/>
              <w:marRight w:val="0"/>
              <w:marTop w:val="0"/>
              <w:marBottom w:val="0"/>
              <w:divBdr>
                <w:top w:val="none" w:sz="0" w:space="0" w:color="auto"/>
                <w:left w:val="none" w:sz="0" w:space="0" w:color="auto"/>
                <w:bottom w:val="none" w:sz="0" w:space="0" w:color="auto"/>
                <w:right w:val="none" w:sz="0" w:space="0" w:color="auto"/>
              </w:divBdr>
            </w:div>
          </w:divsChild>
        </w:div>
        <w:div w:id="369452293">
          <w:marLeft w:val="0"/>
          <w:marRight w:val="0"/>
          <w:marTop w:val="0"/>
          <w:marBottom w:val="0"/>
          <w:divBdr>
            <w:top w:val="none" w:sz="0" w:space="0" w:color="auto"/>
            <w:left w:val="none" w:sz="0" w:space="0" w:color="auto"/>
            <w:bottom w:val="none" w:sz="0" w:space="0" w:color="auto"/>
            <w:right w:val="none" w:sz="0" w:space="0" w:color="auto"/>
          </w:divBdr>
          <w:divsChild>
            <w:div w:id="30498797">
              <w:marLeft w:val="0"/>
              <w:marRight w:val="0"/>
              <w:marTop w:val="0"/>
              <w:marBottom w:val="0"/>
              <w:divBdr>
                <w:top w:val="none" w:sz="0" w:space="0" w:color="auto"/>
                <w:left w:val="none" w:sz="0" w:space="0" w:color="auto"/>
                <w:bottom w:val="none" w:sz="0" w:space="0" w:color="auto"/>
                <w:right w:val="none" w:sz="0" w:space="0" w:color="auto"/>
              </w:divBdr>
            </w:div>
            <w:div w:id="438960812">
              <w:marLeft w:val="0"/>
              <w:marRight w:val="0"/>
              <w:marTop w:val="0"/>
              <w:marBottom w:val="0"/>
              <w:divBdr>
                <w:top w:val="none" w:sz="0" w:space="0" w:color="auto"/>
                <w:left w:val="none" w:sz="0" w:space="0" w:color="auto"/>
                <w:bottom w:val="none" w:sz="0" w:space="0" w:color="auto"/>
                <w:right w:val="none" w:sz="0" w:space="0" w:color="auto"/>
              </w:divBdr>
            </w:div>
          </w:divsChild>
        </w:div>
        <w:div w:id="1805275810">
          <w:marLeft w:val="0"/>
          <w:marRight w:val="0"/>
          <w:marTop w:val="0"/>
          <w:marBottom w:val="0"/>
          <w:divBdr>
            <w:top w:val="none" w:sz="0" w:space="0" w:color="auto"/>
            <w:left w:val="none" w:sz="0" w:space="0" w:color="auto"/>
            <w:bottom w:val="none" w:sz="0" w:space="0" w:color="auto"/>
            <w:right w:val="none" w:sz="0" w:space="0" w:color="auto"/>
          </w:divBdr>
          <w:divsChild>
            <w:div w:id="1383939820">
              <w:marLeft w:val="-75"/>
              <w:marRight w:val="0"/>
              <w:marTop w:val="30"/>
              <w:marBottom w:val="30"/>
              <w:divBdr>
                <w:top w:val="none" w:sz="0" w:space="0" w:color="auto"/>
                <w:left w:val="none" w:sz="0" w:space="0" w:color="auto"/>
                <w:bottom w:val="none" w:sz="0" w:space="0" w:color="auto"/>
                <w:right w:val="none" w:sz="0" w:space="0" w:color="auto"/>
              </w:divBdr>
              <w:divsChild>
                <w:div w:id="1945962335">
                  <w:marLeft w:val="0"/>
                  <w:marRight w:val="0"/>
                  <w:marTop w:val="0"/>
                  <w:marBottom w:val="0"/>
                  <w:divBdr>
                    <w:top w:val="none" w:sz="0" w:space="0" w:color="auto"/>
                    <w:left w:val="none" w:sz="0" w:space="0" w:color="auto"/>
                    <w:bottom w:val="none" w:sz="0" w:space="0" w:color="auto"/>
                    <w:right w:val="none" w:sz="0" w:space="0" w:color="auto"/>
                  </w:divBdr>
                  <w:divsChild>
                    <w:div w:id="309480480">
                      <w:marLeft w:val="0"/>
                      <w:marRight w:val="0"/>
                      <w:marTop w:val="0"/>
                      <w:marBottom w:val="0"/>
                      <w:divBdr>
                        <w:top w:val="none" w:sz="0" w:space="0" w:color="auto"/>
                        <w:left w:val="none" w:sz="0" w:space="0" w:color="auto"/>
                        <w:bottom w:val="none" w:sz="0" w:space="0" w:color="auto"/>
                        <w:right w:val="none" w:sz="0" w:space="0" w:color="auto"/>
                      </w:divBdr>
                    </w:div>
                  </w:divsChild>
                </w:div>
                <w:div w:id="576789843">
                  <w:marLeft w:val="0"/>
                  <w:marRight w:val="0"/>
                  <w:marTop w:val="0"/>
                  <w:marBottom w:val="0"/>
                  <w:divBdr>
                    <w:top w:val="none" w:sz="0" w:space="0" w:color="auto"/>
                    <w:left w:val="none" w:sz="0" w:space="0" w:color="auto"/>
                    <w:bottom w:val="none" w:sz="0" w:space="0" w:color="auto"/>
                    <w:right w:val="none" w:sz="0" w:space="0" w:color="auto"/>
                  </w:divBdr>
                  <w:divsChild>
                    <w:div w:id="1529566842">
                      <w:marLeft w:val="0"/>
                      <w:marRight w:val="0"/>
                      <w:marTop w:val="0"/>
                      <w:marBottom w:val="0"/>
                      <w:divBdr>
                        <w:top w:val="none" w:sz="0" w:space="0" w:color="auto"/>
                        <w:left w:val="none" w:sz="0" w:space="0" w:color="auto"/>
                        <w:bottom w:val="none" w:sz="0" w:space="0" w:color="auto"/>
                        <w:right w:val="none" w:sz="0" w:space="0" w:color="auto"/>
                      </w:divBdr>
                    </w:div>
                  </w:divsChild>
                </w:div>
                <w:div w:id="919945345">
                  <w:marLeft w:val="0"/>
                  <w:marRight w:val="0"/>
                  <w:marTop w:val="0"/>
                  <w:marBottom w:val="0"/>
                  <w:divBdr>
                    <w:top w:val="none" w:sz="0" w:space="0" w:color="auto"/>
                    <w:left w:val="none" w:sz="0" w:space="0" w:color="auto"/>
                    <w:bottom w:val="none" w:sz="0" w:space="0" w:color="auto"/>
                    <w:right w:val="none" w:sz="0" w:space="0" w:color="auto"/>
                  </w:divBdr>
                  <w:divsChild>
                    <w:div w:id="2106536992">
                      <w:marLeft w:val="0"/>
                      <w:marRight w:val="0"/>
                      <w:marTop w:val="0"/>
                      <w:marBottom w:val="0"/>
                      <w:divBdr>
                        <w:top w:val="none" w:sz="0" w:space="0" w:color="auto"/>
                        <w:left w:val="none" w:sz="0" w:space="0" w:color="auto"/>
                        <w:bottom w:val="none" w:sz="0" w:space="0" w:color="auto"/>
                        <w:right w:val="none" w:sz="0" w:space="0" w:color="auto"/>
                      </w:divBdr>
                    </w:div>
                  </w:divsChild>
                </w:div>
                <w:div w:id="1019509978">
                  <w:marLeft w:val="0"/>
                  <w:marRight w:val="0"/>
                  <w:marTop w:val="0"/>
                  <w:marBottom w:val="0"/>
                  <w:divBdr>
                    <w:top w:val="none" w:sz="0" w:space="0" w:color="auto"/>
                    <w:left w:val="none" w:sz="0" w:space="0" w:color="auto"/>
                    <w:bottom w:val="none" w:sz="0" w:space="0" w:color="auto"/>
                    <w:right w:val="none" w:sz="0" w:space="0" w:color="auto"/>
                  </w:divBdr>
                  <w:divsChild>
                    <w:div w:id="1065103905">
                      <w:marLeft w:val="0"/>
                      <w:marRight w:val="0"/>
                      <w:marTop w:val="0"/>
                      <w:marBottom w:val="0"/>
                      <w:divBdr>
                        <w:top w:val="none" w:sz="0" w:space="0" w:color="auto"/>
                        <w:left w:val="none" w:sz="0" w:space="0" w:color="auto"/>
                        <w:bottom w:val="none" w:sz="0" w:space="0" w:color="auto"/>
                        <w:right w:val="none" w:sz="0" w:space="0" w:color="auto"/>
                      </w:divBdr>
                    </w:div>
                  </w:divsChild>
                </w:div>
                <w:div w:id="1402827386">
                  <w:marLeft w:val="0"/>
                  <w:marRight w:val="0"/>
                  <w:marTop w:val="0"/>
                  <w:marBottom w:val="0"/>
                  <w:divBdr>
                    <w:top w:val="none" w:sz="0" w:space="0" w:color="auto"/>
                    <w:left w:val="none" w:sz="0" w:space="0" w:color="auto"/>
                    <w:bottom w:val="none" w:sz="0" w:space="0" w:color="auto"/>
                    <w:right w:val="none" w:sz="0" w:space="0" w:color="auto"/>
                  </w:divBdr>
                  <w:divsChild>
                    <w:div w:id="1603369811">
                      <w:marLeft w:val="0"/>
                      <w:marRight w:val="0"/>
                      <w:marTop w:val="0"/>
                      <w:marBottom w:val="0"/>
                      <w:divBdr>
                        <w:top w:val="none" w:sz="0" w:space="0" w:color="auto"/>
                        <w:left w:val="none" w:sz="0" w:space="0" w:color="auto"/>
                        <w:bottom w:val="none" w:sz="0" w:space="0" w:color="auto"/>
                        <w:right w:val="none" w:sz="0" w:space="0" w:color="auto"/>
                      </w:divBdr>
                    </w:div>
                  </w:divsChild>
                </w:div>
                <w:div w:id="250286169">
                  <w:marLeft w:val="0"/>
                  <w:marRight w:val="0"/>
                  <w:marTop w:val="0"/>
                  <w:marBottom w:val="0"/>
                  <w:divBdr>
                    <w:top w:val="none" w:sz="0" w:space="0" w:color="auto"/>
                    <w:left w:val="none" w:sz="0" w:space="0" w:color="auto"/>
                    <w:bottom w:val="none" w:sz="0" w:space="0" w:color="auto"/>
                    <w:right w:val="none" w:sz="0" w:space="0" w:color="auto"/>
                  </w:divBdr>
                  <w:divsChild>
                    <w:div w:id="1636568756">
                      <w:marLeft w:val="0"/>
                      <w:marRight w:val="0"/>
                      <w:marTop w:val="0"/>
                      <w:marBottom w:val="0"/>
                      <w:divBdr>
                        <w:top w:val="none" w:sz="0" w:space="0" w:color="auto"/>
                        <w:left w:val="none" w:sz="0" w:space="0" w:color="auto"/>
                        <w:bottom w:val="none" w:sz="0" w:space="0" w:color="auto"/>
                        <w:right w:val="none" w:sz="0" w:space="0" w:color="auto"/>
                      </w:divBdr>
                    </w:div>
                  </w:divsChild>
                </w:div>
                <w:div w:id="1394698804">
                  <w:marLeft w:val="0"/>
                  <w:marRight w:val="0"/>
                  <w:marTop w:val="0"/>
                  <w:marBottom w:val="0"/>
                  <w:divBdr>
                    <w:top w:val="none" w:sz="0" w:space="0" w:color="auto"/>
                    <w:left w:val="none" w:sz="0" w:space="0" w:color="auto"/>
                    <w:bottom w:val="none" w:sz="0" w:space="0" w:color="auto"/>
                    <w:right w:val="none" w:sz="0" w:space="0" w:color="auto"/>
                  </w:divBdr>
                  <w:divsChild>
                    <w:div w:id="971137049">
                      <w:marLeft w:val="0"/>
                      <w:marRight w:val="0"/>
                      <w:marTop w:val="0"/>
                      <w:marBottom w:val="0"/>
                      <w:divBdr>
                        <w:top w:val="none" w:sz="0" w:space="0" w:color="auto"/>
                        <w:left w:val="none" w:sz="0" w:space="0" w:color="auto"/>
                        <w:bottom w:val="none" w:sz="0" w:space="0" w:color="auto"/>
                        <w:right w:val="none" w:sz="0" w:space="0" w:color="auto"/>
                      </w:divBdr>
                    </w:div>
                  </w:divsChild>
                </w:div>
                <w:div w:id="1158227420">
                  <w:marLeft w:val="0"/>
                  <w:marRight w:val="0"/>
                  <w:marTop w:val="0"/>
                  <w:marBottom w:val="0"/>
                  <w:divBdr>
                    <w:top w:val="none" w:sz="0" w:space="0" w:color="auto"/>
                    <w:left w:val="none" w:sz="0" w:space="0" w:color="auto"/>
                    <w:bottom w:val="none" w:sz="0" w:space="0" w:color="auto"/>
                    <w:right w:val="none" w:sz="0" w:space="0" w:color="auto"/>
                  </w:divBdr>
                  <w:divsChild>
                    <w:div w:id="19161120">
                      <w:marLeft w:val="0"/>
                      <w:marRight w:val="0"/>
                      <w:marTop w:val="0"/>
                      <w:marBottom w:val="0"/>
                      <w:divBdr>
                        <w:top w:val="none" w:sz="0" w:space="0" w:color="auto"/>
                        <w:left w:val="none" w:sz="0" w:space="0" w:color="auto"/>
                        <w:bottom w:val="none" w:sz="0" w:space="0" w:color="auto"/>
                        <w:right w:val="none" w:sz="0" w:space="0" w:color="auto"/>
                      </w:divBdr>
                    </w:div>
                  </w:divsChild>
                </w:div>
                <w:div w:id="1869637104">
                  <w:marLeft w:val="0"/>
                  <w:marRight w:val="0"/>
                  <w:marTop w:val="0"/>
                  <w:marBottom w:val="0"/>
                  <w:divBdr>
                    <w:top w:val="none" w:sz="0" w:space="0" w:color="auto"/>
                    <w:left w:val="none" w:sz="0" w:space="0" w:color="auto"/>
                    <w:bottom w:val="none" w:sz="0" w:space="0" w:color="auto"/>
                    <w:right w:val="none" w:sz="0" w:space="0" w:color="auto"/>
                  </w:divBdr>
                  <w:divsChild>
                    <w:div w:id="2044667706">
                      <w:marLeft w:val="0"/>
                      <w:marRight w:val="0"/>
                      <w:marTop w:val="0"/>
                      <w:marBottom w:val="0"/>
                      <w:divBdr>
                        <w:top w:val="none" w:sz="0" w:space="0" w:color="auto"/>
                        <w:left w:val="none" w:sz="0" w:space="0" w:color="auto"/>
                        <w:bottom w:val="none" w:sz="0" w:space="0" w:color="auto"/>
                        <w:right w:val="none" w:sz="0" w:space="0" w:color="auto"/>
                      </w:divBdr>
                    </w:div>
                  </w:divsChild>
                </w:div>
                <w:div w:id="1037662155">
                  <w:marLeft w:val="0"/>
                  <w:marRight w:val="0"/>
                  <w:marTop w:val="0"/>
                  <w:marBottom w:val="0"/>
                  <w:divBdr>
                    <w:top w:val="none" w:sz="0" w:space="0" w:color="auto"/>
                    <w:left w:val="none" w:sz="0" w:space="0" w:color="auto"/>
                    <w:bottom w:val="none" w:sz="0" w:space="0" w:color="auto"/>
                    <w:right w:val="none" w:sz="0" w:space="0" w:color="auto"/>
                  </w:divBdr>
                  <w:divsChild>
                    <w:div w:id="1142238766">
                      <w:marLeft w:val="0"/>
                      <w:marRight w:val="0"/>
                      <w:marTop w:val="0"/>
                      <w:marBottom w:val="0"/>
                      <w:divBdr>
                        <w:top w:val="none" w:sz="0" w:space="0" w:color="auto"/>
                        <w:left w:val="none" w:sz="0" w:space="0" w:color="auto"/>
                        <w:bottom w:val="none" w:sz="0" w:space="0" w:color="auto"/>
                        <w:right w:val="none" w:sz="0" w:space="0" w:color="auto"/>
                      </w:divBdr>
                    </w:div>
                  </w:divsChild>
                </w:div>
                <w:div w:id="1640500041">
                  <w:marLeft w:val="0"/>
                  <w:marRight w:val="0"/>
                  <w:marTop w:val="0"/>
                  <w:marBottom w:val="0"/>
                  <w:divBdr>
                    <w:top w:val="none" w:sz="0" w:space="0" w:color="auto"/>
                    <w:left w:val="none" w:sz="0" w:space="0" w:color="auto"/>
                    <w:bottom w:val="none" w:sz="0" w:space="0" w:color="auto"/>
                    <w:right w:val="none" w:sz="0" w:space="0" w:color="auto"/>
                  </w:divBdr>
                  <w:divsChild>
                    <w:div w:id="1388332920">
                      <w:marLeft w:val="0"/>
                      <w:marRight w:val="0"/>
                      <w:marTop w:val="0"/>
                      <w:marBottom w:val="0"/>
                      <w:divBdr>
                        <w:top w:val="none" w:sz="0" w:space="0" w:color="auto"/>
                        <w:left w:val="none" w:sz="0" w:space="0" w:color="auto"/>
                        <w:bottom w:val="none" w:sz="0" w:space="0" w:color="auto"/>
                        <w:right w:val="none" w:sz="0" w:space="0" w:color="auto"/>
                      </w:divBdr>
                    </w:div>
                  </w:divsChild>
                </w:div>
                <w:div w:id="1687755016">
                  <w:marLeft w:val="0"/>
                  <w:marRight w:val="0"/>
                  <w:marTop w:val="0"/>
                  <w:marBottom w:val="0"/>
                  <w:divBdr>
                    <w:top w:val="none" w:sz="0" w:space="0" w:color="auto"/>
                    <w:left w:val="none" w:sz="0" w:space="0" w:color="auto"/>
                    <w:bottom w:val="none" w:sz="0" w:space="0" w:color="auto"/>
                    <w:right w:val="none" w:sz="0" w:space="0" w:color="auto"/>
                  </w:divBdr>
                  <w:divsChild>
                    <w:div w:id="18051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36094">
          <w:marLeft w:val="0"/>
          <w:marRight w:val="0"/>
          <w:marTop w:val="0"/>
          <w:marBottom w:val="0"/>
          <w:divBdr>
            <w:top w:val="none" w:sz="0" w:space="0" w:color="auto"/>
            <w:left w:val="none" w:sz="0" w:space="0" w:color="auto"/>
            <w:bottom w:val="none" w:sz="0" w:space="0" w:color="auto"/>
            <w:right w:val="none" w:sz="0" w:space="0" w:color="auto"/>
          </w:divBdr>
          <w:divsChild>
            <w:div w:id="1146975601">
              <w:marLeft w:val="0"/>
              <w:marRight w:val="0"/>
              <w:marTop w:val="0"/>
              <w:marBottom w:val="0"/>
              <w:divBdr>
                <w:top w:val="none" w:sz="0" w:space="0" w:color="auto"/>
                <w:left w:val="none" w:sz="0" w:space="0" w:color="auto"/>
                <w:bottom w:val="none" w:sz="0" w:space="0" w:color="auto"/>
                <w:right w:val="none" w:sz="0" w:space="0" w:color="auto"/>
              </w:divBdr>
            </w:div>
            <w:div w:id="1257204230">
              <w:marLeft w:val="0"/>
              <w:marRight w:val="0"/>
              <w:marTop w:val="0"/>
              <w:marBottom w:val="0"/>
              <w:divBdr>
                <w:top w:val="none" w:sz="0" w:space="0" w:color="auto"/>
                <w:left w:val="none" w:sz="0" w:space="0" w:color="auto"/>
                <w:bottom w:val="none" w:sz="0" w:space="0" w:color="auto"/>
                <w:right w:val="none" w:sz="0" w:space="0" w:color="auto"/>
              </w:divBdr>
            </w:div>
            <w:div w:id="159122556">
              <w:marLeft w:val="0"/>
              <w:marRight w:val="0"/>
              <w:marTop w:val="0"/>
              <w:marBottom w:val="0"/>
              <w:divBdr>
                <w:top w:val="none" w:sz="0" w:space="0" w:color="auto"/>
                <w:left w:val="none" w:sz="0" w:space="0" w:color="auto"/>
                <w:bottom w:val="none" w:sz="0" w:space="0" w:color="auto"/>
                <w:right w:val="none" w:sz="0" w:space="0" w:color="auto"/>
              </w:divBdr>
            </w:div>
            <w:div w:id="1228958442">
              <w:marLeft w:val="0"/>
              <w:marRight w:val="0"/>
              <w:marTop w:val="0"/>
              <w:marBottom w:val="0"/>
              <w:divBdr>
                <w:top w:val="none" w:sz="0" w:space="0" w:color="auto"/>
                <w:left w:val="none" w:sz="0" w:space="0" w:color="auto"/>
                <w:bottom w:val="none" w:sz="0" w:space="0" w:color="auto"/>
                <w:right w:val="none" w:sz="0" w:space="0" w:color="auto"/>
              </w:divBdr>
            </w:div>
            <w:div w:id="1360352448">
              <w:marLeft w:val="0"/>
              <w:marRight w:val="0"/>
              <w:marTop w:val="0"/>
              <w:marBottom w:val="0"/>
              <w:divBdr>
                <w:top w:val="none" w:sz="0" w:space="0" w:color="auto"/>
                <w:left w:val="none" w:sz="0" w:space="0" w:color="auto"/>
                <w:bottom w:val="none" w:sz="0" w:space="0" w:color="auto"/>
                <w:right w:val="none" w:sz="0" w:space="0" w:color="auto"/>
              </w:divBdr>
            </w:div>
          </w:divsChild>
        </w:div>
        <w:div w:id="770247786">
          <w:marLeft w:val="0"/>
          <w:marRight w:val="0"/>
          <w:marTop w:val="0"/>
          <w:marBottom w:val="0"/>
          <w:divBdr>
            <w:top w:val="none" w:sz="0" w:space="0" w:color="auto"/>
            <w:left w:val="none" w:sz="0" w:space="0" w:color="auto"/>
            <w:bottom w:val="none" w:sz="0" w:space="0" w:color="auto"/>
            <w:right w:val="none" w:sz="0" w:space="0" w:color="auto"/>
          </w:divBdr>
          <w:divsChild>
            <w:div w:id="912079456">
              <w:marLeft w:val="0"/>
              <w:marRight w:val="0"/>
              <w:marTop w:val="0"/>
              <w:marBottom w:val="0"/>
              <w:divBdr>
                <w:top w:val="none" w:sz="0" w:space="0" w:color="auto"/>
                <w:left w:val="none" w:sz="0" w:space="0" w:color="auto"/>
                <w:bottom w:val="none" w:sz="0" w:space="0" w:color="auto"/>
                <w:right w:val="none" w:sz="0" w:space="0" w:color="auto"/>
              </w:divBdr>
            </w:div>
            <w:div w:id="345910128">
              <w:marLeft w:val="0"/>
              <w:marRight w:val="0"/>
              <w:marTop w:val="0"/>
              <w:marBottom w:val="0"/>
              <w:divBdr>
                <w:top w:val="none" w:sz="0" w:space="0" w:color="auto"/>
                <w:left w:val="none" w:sz="0" w:space="0" w:color="auto"/>
                <w:bottom w:val="none" w:sz="0" w:space="0" w:color="auto"/>
                <w:right w:val="none" w:sz="0" w:space="0" w:color="auto"/>
              </w:divBdr>
            </w:div>
            <w:div w:id="1802457574">
              <w:marLeft w:val="0"/>
              <w:marRight w:val="0"/>
              <w:marTop w:val="0"/>
              <w:marBottom w:val="0"/>
              <w:divBdr>
                <w:top w:val="none" w:sz="0" w:space="0" w:color="auto"/>
                <w:left w:val="none" w:sz="0" w:space="0" w:color="auto"/>
                <w:bottom w:val="none" w:sz="0" w:space="0" w:color="auto"/>
                <w:right w:val="none" w:sz="0" w:space="0" w:color="auto"/>
              </w:divBdr>
            </w:div>
            <w:div w:id="265697660">
              <w:marLeft w:val="0"/>
              <w:marRight w:val="0"/>
              <w:marTop w:val="0"/>
              <w:marBottom w:val="0"/>
              <w:divBdr>
                <w:top w:val="none" w:sz="0" w:space="0" w:color="auto"/>
                <w:left w:val="none" w:sz="0" w:space="0" w:color="auto"/>
                <w:bottom w:val="none" w:sz="0" w:space="0" w:color="auto"/>
                <w:right w:val="none" w:sz="0" w:space="0" w:color="auto"/>
              </w:divBdr>
            </w:div>
            <w:div w:id="1371611426">
              <w:marLeft w:val="0"/>
              <w:marRight w:val="0"/>
              <w:marTop w:val="0"/>
              <w:marBottom w:val="0"/>
              <w:divBdr>
                <w:top w:val="none" w:sz="0" w:space="0" w:color="auto"/>
                <w:left w:val="none" w:sz="0" w:space="0" w:color="auto"/>
                <w:bottom w:val="none" w:sz="0" w:space="0" w:color="auto"/>
                <w:right w:val="none" w:sz="0" w:space="0" w:color="auto"/>
              </w:divBdr>
            </w:div>
          </w:divsChild>
        </w:div>
        <w:div w:id="509150472">
          <w:marLeft w:val="0"/>
          <w:marRight w:val="0"/>
          <w:marTop w:val="0"/>
          <w:marBottom w:val="0"/>
          <w:divBdr>
            <w:top w:val="none" w:sz="0" w:space="0" w:color="auto"/>
            <w:left w:val="none" w:sz="0" w:space="0" w:color="auto"/>
            <w:bottom w:val="none" w:sz="0" w:space="0" w:color="auto"/>
            <w:right w:val="none" w:sz="0" w:space="0" w:color="auto"/>
          </w:divBdr>
          <w:divsChild>
            <w:div w:id="1496652057">
              <w:marLeft w:val="0"/>
              <w:marRight w:val="0"/>
              <w:marTop w:val="0"/>
              <w:marBottom w:val="0"/>
              <w:divBdr>
                <w:top w:val="none" w:sz="0" w:space="0" w:color="auto"/>
                <w:left w:val="none" w:sz="0" w:space="0" w:color="auto"/>
                <w:bottom w:val="none" w:sz="0" w:space="0" w:color="auto"/>
                <w:right w:val="none" w:sz="0" w:space="0" w:color="auto"/>
              </w:divBdr>
            </w:div>
            <w:div w:id="1902979878">
              <w:marLeft w:val="0"/>
              <w:marRight w:val="0"/>
              <w:marTop w:val="0"/>
              <w:marBottom w:val="0"/>
              <w:divBdr>
                <w:top w:val="none" w:sz="0" w:space="0" w:color="auto"/>
                <w:left w:val="none" w:sz="0" w:space="0" w:color="auto"/>
                <w:bottom w:val="none" w:sz="0" w:space="0" w:color="auto"/>
                <w:right w:val="none" w:sz="0" w:space="0" w:color="auto"/>
              </w:divBdr>
            </w:div>
            <w:div w:id="1480338628">
              <w:marLeft w:val="0"/>
              <w:marRight w:val="0"/>
              <w:marTop w:val="0"/>
              <w:marBottom w:val="0"/>
              <w:divBdr>
                <w:top w:val="none" w:sz="0" w:space="0" w:color="auto"/>
                <w:left w:val="none" w:sz="0" w:space="0" w:color="auto"/>
                <w:bottom w:val="none" w:sz="0" w:space="0" w:color="auto"/>
                <w:right w:val="none" w:sz="0" w:space="0" w:color="auto"/>
              </w:divBdr>
            </w:div>
            <w:div w:id="707339873">
              <w:marLeft w:val="0"/>
              <w:marRight w:val="0"/>
              <w:marTop w:val="0"/>
              <w:marBottom w:val="0"/>
              <w:divBdr>
                <w:top w:val="none" w:sz="0" w:space="0" w:color="auto"/>
                <w:left w:val="none" w:sz="0" w:space="0" w:color="auto"/>
                <w:bottom w:val="none" w:sz="0" w:space="0" w:color="auto"/>
                <w:right w:val="none" w:sz="0" w:space="0" w:color="auto"/>
              </w:divBdr>
            </w:div>
            <w:div w:id="1792674304">
              <w:marLeft w:val="0"/>
              <w:marRight w:val="0"/>
              <w:marTop w:val="0"/>
              <w:marBottom w:val="0"/>
              <w:divBdr>
                <w:top w:val="none" w:sz="0" w:space="0" w:color="auto"/>
                <w:left w:val="none" w:sz="0" w:space="0" w:color="auto"/>
                <w:bottom w:val="none" w:sz="0" w:space="0" w:color="auto"/>
                <w:right w:val="none" w:sz="0" w:space="0" w:color="auto"/>
              </w:divBdr>
            </w:div>
          </w:divsChild>
        </w:div>
        <w:div w:id="1102649249">
          <w:marLeft w:val="0"/>
          <w:marRight w:val="0"/>
          <w:marTop w:val="0"/>
          <w:marBottom w:val="0"/>
          <w:divBdr>
            <w:top w:val="none" w:sz="0" w:space="0" w:color="auto"/>
            <w:left w:val="none" w:sz="0" w:space="0" w:color="auto"/>
            <w:bottom w:val="none" w:sz="0" w:space="0" w:color="auto"/>
            <w:right w:val="none" w:sz="0" w:space="0" w:color="auto"/>
          </w:divBdr>
          <w:divsChild>
            <w:div w:id="200214642">
              <w:marLeft w:val="0"/>
              <w:marRight w:val="0"/>
              <w:marTop w:val="0"/>
              <w:marBottom w:val="0"/>
              <w:divBdr>
                <w:top w:val="none" w:sz="0" w:space="0" w:color="auto"/>
                <w:left w:val="none" w:sz="0" w:space="0" w:color="auto"/>
                <w:bottom w:val="none" w:sz="0" w:space="0" w:color="auto"/>
                <w:right w:val="none" w:sz="0" w:space="0" w:color="auto"/>
              </w:divBdr>
            </w:div>
            <w:div w:id="475950378">
              <w:marLeft w:val="0"/>
              <w:marRight w:val="0"/>
              <w:marTop w:val="0"/>
              <w:marBottom w:val="0"/>
              <w:divBdr>
                <w:top w:val="none" w:sz="0" w:space="0" w:color="auto"/>
                <w:left w:val="none" w:sz="0" w:space="0" w:color="auto"/>
                <w:bottom w:val="none" w:sz="0" w:space="0" w:color="auto"/>
                <w:right w:val="none" w:sz="0" w:space="0" w:color="auto"/>
              </w:divBdr>
            </w:div>
            <w:div w:id="548541712">
              <w:marLeft w:val="0"/>
              <w:marRight w:val="0"/>
              <w:marTop w:val="0"/>
              <w:marBottom w:val="0"/>
              <w:divBdr>
                <w:top w:val="none" w:sz="0" w:space="0" w:color="auto"/>
                <w:left w:val="none" w:sz="0" w:space="0" w:color="auto"/>
                <w:bottom w:val="none" w:sz="0" w:space="0" w:color="auto"/>
                <w:right w:val="none" w:sz="0" w:space="0" w:color="auto"/>
              </w:divBdr>
            </w:div>
            <w:div w:id="221334083">
              <w:marLeft w:val="0"/>
              <w:marRight w:val="0"/>
              <w:marTop w:val="0"/>
              <w:marBottom w:val="0"/>
              <w:divBdr>
                <w:top w:val="none" w:sz="0" w:space="0" w:color="auto"/>
                <w:left w:val="none" w:sz="0" w:space="0" w:color="auto"/>
                <w:bottom w:val="none" w:sz="0" w:space="0" w:color="auto"/>
                <w:right w:val="none" w:sz="0" w:space="0" w:color="auto"/>
              </w:divBdr>
            </w:div>
            <w:div w:id="1663897483">
              <w:marLeft w:val="0"/>
              <w:marRight w:val="0"/>
              <w:marTop w:val="0"/>
              <w:marBottom w:val="0"/>
              <w:divBdr>
                <w:top w:val="none" w:sz="0" w:space="0" w:color="auto"/>
                <w:left w:val="none" w:sz="0" w:space="0" w:color="auto"/>
                <w:bottom w:val="none" w:sz="0" w:space="0" w:color="auto"/>
                <w:right w:val="none" w:sz="0" w:space="0" w:color="auto"/>
              </w:divBdr>
            </w:div>
          </w:divsChild>
        </w:div>
        <w:div w:id="683481945">
          <w:marLeft w:val="0"/>
          <w:marRight w:val="0"/>
          <w:marTop w:val="0"/>
          <w:marBottom w:val="0"/>
          <w:divBdr>
            <w:top w:val="none" w:sz="0" w:space="0" w:color="auto"/>
            <w:left w:val="none" w:sz="0" w:space="0" w:color="auto"/>
            <w:bottom w:val="none" w:sz="0" w:space="0" w:color="auto"/>
            <w:right w:val="none" w:sz="0" w:space="0" w:color="auto"/>
          </w:divBdr>
          <w:divsChild>
            <w:div w:id="490868989">
              <w:marLeft w:val="0"/>
              <w:marRight w:val="0"/>
              <w:marTop w:val="0"/>
              <w:marBottom w:val="0"/>
              <w:divBdr>
                <w:top w:val="none" w:sz="0" w:space="0" w:color="auto"/>
                <w:left w:val="none" w:sz="0" w:space="0" w:color="auto"/>
                <w:bottom w:val="none" w:sz="0" w:space="0" w:color="auto"/>
                <w:right w:val="none" w:sz="0" w:space="0" w:color="auto"/>
              </w:divBdr>
            </w:div>
            <w:div w:id="1972586568">
              <w:marLeft w:val="0"/>
              <w:marRight w:val="0"/>
              <w:marTop w:val="0"/>
              <w:marBottom w:val="0"/>
              <w:divBdr>
                <w:top w:val="none" w:sz="0" w:space="0" w:color="auto"/>
                <w:left w:val="none" w:sz="0" w:space="0" w:color="auto"/>
                <w:bottom w:val="none" w:sz="0" w:space="0" w:color="auto"/>
                <w:right w:val="none" w:sz="0" w:space="0" w:color="auto"/>
              </w:divBdr>
            </w:div>
            <w:div w:id="2072844810">
              <w:marLeft w:val="0"/>
              <w:marRight w:val="0"/>
              <w:marTop w:val="0"/>
              <w:marBottom w:val="0"/>
              <w:divBdr>
                <w:top w:val="none" w:sz="0" w:space="0" w:color="auto"/>
                <w:left w:val="none" w:sz="0" w:space="0" w:color="auto"/>
                <w:bottom w:val="none" w:sz="0" w:space="0" w:color="auto"/>
                <w:right w:val="none" w:sz="0" w:space="0" w:color="auto"/>
              </w:divBdr>
            </w:div>
            <w:div w:id="1960990079">
              <w:marLeft w:val="0"/>
              <w:marRight w:val="0"/>
              <w:marTop w:val="0"/>
              <w:marBottom w:val="0"/>
              <w:divBdr>
                <w:top w:val="none" w:sz="0" w:space="0" w:color="auto"/>
                <w:left w:val="none" w:sz="0" w:space="0" w:color="auto"/>
                <w:bottom w:val="none" w:sz="0" w:space="0" w:color="auto"/>
                <w:right w:val="none" w:sz="0" w:space="0" w:color="auto"/>
              </w:divBdr>
            </w:div>
            <w:div w:id="28460261">
              <w:marLeft w:val="0"/>
              <w:marRight w:val="0"/>
              <w:marTop w:val="0"/>
              <w:marBottom w:val="0"/>
              <w:divBdr>
                <w:top w:val="none" w:sz="0" w:space="0" w:color="auto"/>
                <w:left w:val="none" w:sz="0" w:space="0" w:color="auto"/>
                <w:bottom w:val="none" w:sz="0" w:space="0" w:color="auto"/>
                <w:right w:val="none" w:sz="0" w:space="0" w:color="auto"/>
              </w:divBdr>
            </w:div>
          </w:divsChild>
        </w:div>
        <w:div w:id="947155263">
          <w:marLeft w:val="0"/>
          <w:marRight w:val="0"/>
          <w:marTop w:val="0"/>
          <w:marBottom w:val="0"/>
          <w:divBdr>
            <w:top w:val="none" w:sz="0" w:space="0" w:color="auto"/>
            <w:left w:val="none" w:sz="0" w:space="0" w:color="auto"/>
            <w:bottom w:val="none" w:sz="0" w:space="0" w:color="auto"/>
            <w:right w:val="none" w:sz="0" w:space="0" w:color="auto"/>
          </w:divBdr>
          <w:divsChild>
            <w:div w:id="1141002224">
              <w:marLeft w:val="0"/>
              <w:marRight w:val="0"/>
              <w:marTop w:val="0"/>
              <w:marBottom w:val="0"/>
              <w:divBdr>
                <w:top w:val="none" w:sz="0" w:space="0" w:color="auto"/>
                <w:left w:val="none" w:sz="0" w:space="0" w:color="auto"/>
                <w:bottom w:val="none" w:sz="0" w:space="0" w:color="auto"/>
                <w:right w:val="none" w:sz="0" w:space="0" w:color="auto"/>
              </w:divBdr>
            </w:div>
            <w:div w:id="1752847280">
              <w:marLeft w:val="0"/>
              <w:marRight w:val="0"/>
              <w:marTop w:val="0"/>
              <w:marBottom w:val="0"/>
              <w:divBdr>
                <w:top w:val="none" w:sz="0" w:space="0" w:color="auto"/>
                <w:left w:val="none" w:sz="0" w:space="0" w:color="auto"/>
                <w:bottom w:val="none" w:sz="0" w:space="0" w:color="auto"/>
                <w:right w:val="none" w:sz="0" w:space="0" w:color="auto"/>
              </w:divBdr>
            </w:div>
            <w:div w:id="1506702190">
              <w:marLeft w:val="0"/>
              <w:marRight w:val="0"/>
              <w:marTop w:val="0"/>
              <w:marBottom w:val="0"/>
              <w:divBdr>
                <w:top w:val="none" w:sz="0" w:space="0" w:color="auto"/>
                <w:left w:val="none" w:sz="0" w:space="0" w:color="auto"/>
                <w:bottom w:val="none" w:sz="0" w:space="0" w:color="auto"/>
                <w:right w:val="none" w:sz="0" w:space="0" w:color="auto"/>
              </w:divBdr>
            </w:div>
            <w:div w:id="672684864">
              <w:marLeft w:val="0"/>
              <w:marRight w:val="0"/>
              <w:marTop w:val="0"/>
              <w:marBottom w:val="0"/>
              <w:divBdr>
                <w:top w:val="none" w:sz="0" w:space="0" w:color="auto"/>
                <w:left w:val="none" w:sz="0" w:space="0" w:color="auto"/>
                <w:bottom w:val="none" w:sz="0" w:space="0" w:color="auto"/>
                <w:right w:val="none" w:sz="0" w:space="0" w:color="auto"/>
              </w:divBdr>
            </w:div>
            <w:div w:id="778568332">
              <w:marLeft w:val="0"/>
              <w:marRight w:val="0"/>
              <w:marTop w:val="0"/>
              <w:marBottom w:val="0"/>
              <w:divBdr>
                <w:top w:val="none" w:sz="0" w:space="0" w:color="auto"/>
                <w:left w:val="none" w:sz="0" w:space="0" w:color="auto"/>
                <w:bottom w:val="none" w:sz="0" w:space="0" w:color="auto"/>
                <w:right w:val="none" w:sz="0" w:space="0" w:color="auto"/>
              </w:divBdr>
            </w:div>
          </w:divsChild>
        </w:div>
        <w:div w:id="1125196135">
          <w:marLeft w:val="0"/>
          <w:marRight w:val="0"/>
          <w:marTop w:val="0"/>
          <w:marBottom w:val="0"/>
          <w:divBdr>
            <w:top w:val="none" w:sz="0" w:space="0" w:color="auto"/>
            <w:left w:val="none" w:sz="0" w:space="0" w:color="auto"/>
            <w:bottom w:val="none" w:sz="0" w:space="0" w:color="auto"/>
            <w:right w:val="none" w:sz="0" w:space="0" w:color="auto"/>
          </w:divBdr>
          <w:divsChild>
            <w:div w:id="1438334205">
              <w:marLeft w:val="0"/>
              <w:marRight w:val="0"/>
              <w:marTop w:val="0"/>
              <w:marBottom w:val="0"/>
              <w:divBdr>
                <w:top w:val="none" w:sz="0" w:space="0" w:color="auto"/>
                <w:left w:val="none" w:sz="0" w:space="0" w:color="auto"/>
                <w:bottom w:val="none" w:sz="0" w:space="0" w:color="auto"/>
                <w:right w:val="none" w:sz="0" w:space="0" w:color="auto"/>
              </w:divBdr>
            </w:div>
            <w:div w:id="1342394457">
              <w:marLeft w:val="0"/>
              <w:marRight w:val="0"/>
              <w:marTop w:val="0"/>
              <w:marBottom w:val="0"/>
              <w:divBdr>
                <w:top w:val="none" w:sz="0" w:space="0" w:color="auto"/>
                <w:left w:val="none" w:sz="0" w:space="0" w:color="auto"/>
                <w:bottom w:val="none" w:sz="0" w:space="0" w:color="auto"/>
                <w:right w:val="none" w:sz="0" w:space="0" w:color="auto"/>
              </w:divBdr>
            </w:div>
            <w:div w:id="1211528195">
              <w:marLeft w:val="0"/>
              <w:marRight w:val="0"/>
              <w:marTop w:val="0"/>
              <w:marBottom w:val="0"/>
              <w:divBdr>
                <w:top w:val="none" w:sz="0" w:space="0" w:color="auto"/>
                <w:left w:val="none" w:sz="0" w:space="0" w:color="auto"/>
                <w:bottom w:val="none" w:sz="0" w:space="0" w:color="auto"/>
                <w:right w:val="none" w:sz="0" w:space="0" w:color="auto"/>
              </w:divBdr>
            </w:div>
            <w:div w:id="1044526920">
              <w:marLeft w:val="0"/>
              <w:marRight w:val="0"/>
              <w:marTop w:val="0"/>
              <w:marBottom w:val="0"/>
              <w:divBdr>
                <w:top w:val="none" w:sz="0" w:space="0" w:color="auto"/>
                <w:left w:val="none" w:sz="0" w:space="0" w:color="auto"/>
                <w:bottom w:val="none" w:sz="0" w:space="0" w:color="auto"/>
                <w:right w:val="none" w:sz="0" w:space="0" w:color="auto"/>
              </w:divBdr>
            </w:div>
            <w:div w:id="777993662">
              <w:marLeft w:val="0"/>
              <w:marRight w:val="0"/>
              <w:marTop w:val="0"/>
              <w:marBottom w:val="0"/>
              <w:divBdr>
                <w:top w:val="none" w:sz="0" w:space="0" w:color="auto"/>
                <w:left w:val="none" w:sz="0" w:space="0" w:color="auto"/>
                <w:bottom w:val="none" w:sz="0" w:space="0" w:color="auto"/>
                <w:right w:val="none" w:sz="0" w:space="0" w:color="auto"/>
              </w:divBdr>
            </w:div>
          </w:divsChild>
        </w:div>
        <w:div w:id="1700157390">
          <w:marLeft w:val="0"/>
          <w:marRight w:val="0"/>
          <w:marTop w:val="0"/>
          <w:marBottom w:val="0"/>
          <w:divBdr>
            <w:top w:val="none" w:sz="0" w:space="0" w:color="auto"/>
            <w:left w:val="none" w:sz="0" w:space="0" w:color="auto"/>
            <w:bottom w:val="none" w:sz="0" w:space="0" w:color="auto"/>
            <w:right w:val="none" w:sz="0" w:space="0" w:color="auto"/>
          </w:divBdr>
          <w:divsChild>
            <w:div w:id="656420890">
              <w:marLeft w:val="0"/>
              <w:marRight w:val="0"/>
              <w:marTop w:val="0"/>
              <w:marBottom w:val="0"/>
              <w:divBdr>
                <w:top w:val="none" w:sz="0" w:space="0" w:color="auto"/>
                <w:left w:val="none" w:sz="0" w:space="0" w:color="auto"/>
                <w:bottom w:val="none" w:sz="0" w:space="0" w:color="auto"/>
                <w:right w:val="none" w:sz="0" w:space="0" w:color="auto"/>
              </w:divBdr>
            </w:div>
            <w:div w:id="1528785950">
              <w:marLeft w:val="0"/>
              <w:marRight w:val="0"/>
              <w:marTop w:val="0"/>
              <w:marBottom w:val="0"/>
              <w:divBdr>
                <w:top w:val="none" w:sz="0" w:space="0" w:color="auto"/>
                <w:left w:val="none" w:sz="0" w:space="0" w:color="auto"/>
                <w:bottom w:val="none" w:sz="0" w:space="0" w:color="auto"/>
                <w:right w:val="none" w:sz="0" w:space="0" w:color="auto"/>
              </w:divBdr>
            </w:div>
          </w:divsChild>
        </w:div>
        <w:div w:id="727873971">
          <w:marLeft w:val="0"/>
          <w:marRight w:val="0"/>
          <w:marTop w:val="0"/>
          <w:marBottom w:val="0"/>
          <w:divBdr>
            <w:top w:val="none" w:sz="0" w:space="0" w:color="auto"/>
            <w:left w:val="none" w:sz="0" w:space="0" w:color="auto"/>
            <w:bottom w:val="none" w:sz="0" w:space="0" w:color="auto"/>
            <w:right w:val="none" w:sz="0" w:space="0" w:color="auto"/>
          </w:divBdr>
          <w:divsChild>
            <w:div w:id="2143184714">
              <w:marLeft w:val="0"/>
              <w:marRight w:val="0"/>
              <w:marTop w:val="0"/>
              <w:marBottom w:val="0"/>
              <w:divBdr>
                <w:top w:val="none" w:sz="0" w:space="0" w:color="auto"/>
                <w:left w:val="none" w:sz="0" w:space="0" w:color="auto"/>
                <w:bottom w:val="none" w:sz="0" w:space="0" w:color="auto"/>
                <w:right w:val="none" w:sz="0" w:space="0" w:color="auto"/>
              </w:divBdr>
            </w:div>
            <w:div w:id="531844849">
              <w:marLeft w:val="0"/>
              <w:marRight w:val="0"/>
              <w:marTop w:val="0"/>
              <w:marBottom w:val="0"/>
              <w:divBdr>
                <w:top w:val="none" w:sz="0" w:space="0" w:color="auto"/>
                <w:left w:val="none" w:sz="0" w:space="0" w:color="auto"/>
                <w:bottom w:val="none" w:sz="0" w:space="0" w:color="auto"/>
                <w:right w:val="none" w:sz="0" w:space="0" w:color="auto"/>
              </w:divBdr>
            </w:div>
            <w:div w:id="1005330347">
              <w:marLeft w:val="0"/>
              <w:marRight w:val="0"/>
              <w:marTop w:val="0"/>
              <w:marBottom w:val="0"/>
              <w:divBdr>
                <w:top w:val="none" w:sz="0" w:space="0" w:color="auto"/>
                <w:left w:val="none" w:sz="0" w:space="0" w:color="auto"/>
                <w:bottom w:val="none" w:sz="0" w:space="0" w:color="auto"/>
                <w:right w:val="none" w:sz="0" w:space="0" w:color="auto"/>
              </w:divBdr>
            </w:div>
            <w:div w:id="1660883434">
              <w:marLeft w:val="0"/>
              <w:marRight w:val="0"/>
              <w:marTop w:val="0"/>
              <w:marBottom w:val="0"/>
              <w:divBdr>
                <w:top w:val="none" w:sz="0" w:space="0" w:color="auto"/>
                <w:left w:val="none" w:sz="0" w:space="0" w:color="auto"/>
                <w:bottom w:val="none" w:sz="0" w:space="0" w:color="auto"/>
                <w:right w:val="none" w:sz="0" w:space="0" w:color="auto"/>
              </w:divBdr>
            </w:div>
            <w:div w:id="381633952">
              <w:marLeft w:val="0"/>
              <w:marRight w:val="0"/>
              <w:marTop w:val="0"/>
              <w:marBottom w:val="0"/>
              <w:divBdr>
                <w:top w:val="none" w:sz="0" w:space="0" w:color="auto"/>
                <w:left w:val="none" w:sz="0" w:space="0" w:color="auto"/>
                <w:bottom w:val="none" w:sz="0" w:space="0" w:color="auto"/>
                <w:right w:val="none" w:sz="0" w:space="0" w:color="auto"/>
              </w:divBdr>
            </w:div>
          </w:divsChild>
        </w:div>
        <w:div w:id="430320626">
          <w:marLeft w:val="0"/>
          <w:marRight w:val="0"/>
          <w:marTop w:val="0"/>
          <w:marBottom w:val="0"/>
          <w:divBdr>
            <w:top w:val="none" w:sz="0" w:space="0" w:color="auto"/>
            <w:left w:val="none" w:sz="0" w:space="0" w:color="auto"/>
            <w:bottom w:val="none" w:sz="0" w:space="0" w:color="auto"/>
            <w:right w:val="none" w:sz="0" w:space="0" w:color="auto"/>
          </w:divBdr>
          <w:divsChild>
            <w:div w:id="486240055">
              <w:marLeft w:val="0"/>
              <w:marRight w:val="0"/>
              <w:marTop w:val="0"/>
              <w:marBottom w:val="0"/>
              <w:divBdr>
                <w:top w:val="none" w:sz="0" w:space="0" w:color="auto"/>
                <w:left w:val="none" w:sz="0" w:space="0" w:color="auto"/>
                <w:bottom w:val="none" w:sz="0" w:space="0" w:color="auto"/>
                <w:right w:val="none" w:sz="0" w:space="0" w:color="auto"/>
              </w:divBdr>
            </w:div>
            <w:div w:id="1215435870">
              <w:marLeft w:val="0"/>
              <w:marRight w:val="0"/>
              <w:marTop w:val="0"/>
              <w:marBottom w:val="0"/>
              <w:divBdr>
                <w:top w:val="none" w:sz="0" w:space="0" w:color="auto"/>
                <w:left w:val="none" w:sz="0" w:space="0" w:color="auto"/>
                <w:bottom w:val="none" w:sz="0" w:space="0" w:color="auto"/>
                <w:right w:val="none" w:sz="0" w:space="0" w:color="auto"/>
              </w:divBdr>
            </w:div>
            <w:div w:id="53048640">
              <w:marLeft w:val="0"/>
              <w:marRight w:val="0"/>
              <w:marTop w:val="0"/>
              <w:marBottom w:val="0"/>
              <w:divBdr>
                <w:top w:val="none" w:sz="0" w:space="0" w:color="auto"/>
                <w:left w:val="none" w:sz="0" w:space="0" w:color="auto"/>
                <w:bottom w:val="none" w:sz="0" w:space="0" w:color="auto"/>
                <w:right w:val="none" w:sz="0" w:space="0" w:color="auto"/>
              </w:divBdr>
            </w:div>
            <w:div w:id="1343825259">
              <w:marLeft w:val="0"/>
              <w:marRight w:val="0"/>
              <w:marTop w:val="0"/>
              <w:marBottom w:val="0"/>
              <w:divBdr>
                <w:top w:val="none" w:sz="0" w:space="0" w:color="auto"/>
                <w:left w:val="none" w:sz="0" w:space="0" w:color="auto"/>
                <w:bottom w:val="none" w:sz="0" w:space="0" w:color="auto"/>
                <w:right w:val="none" w:sz="0" w:space="0" w:color="auto"/>
              </w:divBdr>
            </w:div>
          </w:divsChild>
        </w:div>
        <w:div w:id="308755015">
          <w:marLeft w:val="0"/>
          <w:marRight w:val="0"/>
          <w:marTop w:val="0"/>
          <w:marBottom w:val="0"/>
          <w:divBdr>
            <w:top w:val="none" w:sz="0" w:space="0" w:color="auto"/>
            <w:left w:val="none" w:sz="0" w:space="0" w:color="auto"/>
            <w:bottom w:val="none" w:sz="0" w:space="0" w:color="auto"/>
            <w:right w:val="none" w:sz="0" w:space="0" w:color="auto"/>
          </w:divBdr>
          <w:divsChild>
            <w:div w:id="1323239592">
              <w:marLeft w:val="-75"/>
              <w:marRight w:val="0"/>
              <w:marTop w:val="30"/>
              <w:marBottom w:val="30"/>
              <w:divBdr>
                <w:top w:val="none" w:sz="0" w:space="0" w:color="auto"/>
                <w:left w:val="none" w:sz="0" w:space="0" w:color="auto"/>
                <w:bottom w:val="none" w:sz="0" w:space="0" w:color="auto"/>
                <w:right w:val="none" w:sz="0" w:space="0" w:color="auto"/>
              </w:divBdr>
              <w:divsChild>
                <w:div w:id="1803494255">
                  <w:marLeft w:val="0"/>
                  <w:marRight w:val="0"/>
                  <w:marTop w:val="0"/>
                  <w:marBottom w:val="0"/>
                  <w:divBdr>
                    <w:top w:val="none" w:sz="0" w:space="0" w:color="auto"/>
                    <w:left w:val="none" w:sz="0" w:space="0" w:color="auto"/>
                    <w:bottom w:val="none" w:sz="0" w:space="0" w:color="auto"/>
                    <w:right w:val="none" w:sz="0" w:space="0" w:color="auto"/>
                  </w:divBdr>
                  <w:divsChild>
                    <w:div w:id="153885364">
                      <w:marLeft w:val="0"/>
                      <w:marRight w:val="0"/>
                      <w:marTop w:val="0"/>
                      <w:marBottom w:val="0"/>
                      <w:divBdr>
                        <w:top w:val="none" w:sz="0" w:space="0" w:color="auto"/>
                        <w:left w:val="none" w:sz="0" w:space="0" w:color="auto"/>
                        <w:bottom w:val="none" w:sz="0" w:space="0" w:color="auto"/>
                        <w:right w:val="none" w:sz="0" w:space="0" w:color="auto"/>
                      </w:divBdr>
                    </w:div>
                  </w:divsChild>
                </w:div>
                <w:div w:id="1290625226">
                  <w:marLeft w:val="0"/>
                  <w:marRight w:val="0"/>
                  <w:marTop w:val="0"/>
                  <w:marBottom w:val="0"/>
                  <w:divBdr>
                    <w:top w:val="none" w:sz="0" w:space="0" w:color="auto"/>
                    <w:left w:val="none" w:sz="0" w:space="0" w:color="auto"/>
                    <w:bottom w:val="none" w:sz="0" w:space="0" w:color="auto"/>
                    <w:right w:val="none" w:sz="0" w:space="0" w:color="auto"/>
                  </w:divBdr>
                  <w:divsChild>
                    <w:div w:id="1893039228">
                      <w:marLeft w:val="0"/>
                      <w:marRight w:val="0"/>
                      <w:marTop w:val="0"/>
                      <w:marBottom w:val="0"/>
                      <w:divBdr>
                        <w:top w:val="none" w:sz="0" w:space="0" w:color="auto"/>
                        <w:left w:val="none" w:sz="0" w:space="0" w:color="auto"/>
                        <w:bottom w:val="none" w:sz="0" w:space="0" w:color="auto"/>
                        <w:right w:val="none" w:sz="0" w:space="0" w:color="auto"/>
                      </w:divBdr>
                    </w:div>
                  </w:divsChild>
                </w:div>
                <w:div w:id="709644012">
                  <w:marLeft w:val="0"/>
                  <w:marRight w:val="0"/>
                  <w:marTop w:val="0"/>
                  <w:marBottom w:val="0"/>
                  <w:divBdr>
                    <w:top w:val="none" w:sz="0" w:space="0" w:color="auto"/>
                    <w:left w:val="none" w:sz="0" w:space="0" w:color="auto"/>
                    <w:bottom w:val="none" w:sz="0" w:space="0" w:color="auto"/>
                    <w:right w:val="none" w:sz="0" w:space="0" w:color="auto"/>
                  </w:divBdr>
                  <w:divsChild>
                    <w:div w:id="1294555527">
                      <w:marLeft w:val="0"/>
                      <w:marRight w:val="0"/>
                      <w:marTop w:val="0"/>
                      <w:marBottom w:val="0"/>
                      <w:divBdr>
                        <w:top w:val="none" w:sz="0" w:space="0" w:color="auto"/>
                        <w:left w:val="none" w:sz="0" w:space="0" w:color="auto"/>
                        <w:bottom w:val="none" w:sz="0" w:space="0" w:color="auto"/>
                        <w:right w:val="none" w:sz="0" w:space="0" w:color="auto"/>
                      </w:divBdr>
                    </w:div>
                  </w:divsChild>
                </w:div>
                <w:div w:id="382675780">
                  <w:marLeft w:val="0"/>
                  <w:marRight w:val="0"/>
                  <w:marTop w:val="0"/>
                  <w:marBottom w:val="0"/>
                  <w:divBdr>
                    <w:top w:val="none" w:sz="0" w:space="0" w:color="auto"/>
                    <w:left w:val="none" w:sz="0" w:space="0" w:color="auto"/>
                    <w:bottom w:val="none" w:sz="0" w:space="0" w:color="auto"/>
                    <w:right w:val="none" w:sz="0" w:space="0" w:color="auto"/>
                  </w:divBdr>
                  <w:divsChild>
                    <w:div w:id="12891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94503">
          <w:marLeft w:val="0"/>
          <w:marRight w:val="0"/>
          <w:marTop w:val="0"/>
          <w:marBottom w:val="0"/>
          <w:divBdr>
            <w:top w:val="none" w:sz="0" w:space="0" w:color="auto"/>
            <w:left w:val="none" w:sz="0" w:space="0" w:color="auto"/>
            <w:bottom w:val="none" w:sz="0" w:space="0" w:color="auto"/>
            <w:right w:val="none" w:sz="0" w:space="0" w:color="auto"/>
          </w:divBdr>
          <w:divsChild>
            <w:div w:id="1130590377">
              <w:marLeft w:val="0"/>
              <w:marRight w:val="0"/>
              <w:marTop w:val="0"/>
              <w:marBottom w:val="0"/>
              <w:divBdr>
                <w:top w:val="none" w:sz="0" w:space="0" w:color="auto"/>
                <w:left w:val="none" w:sz="0" w:space="0" w:color="auto"/>
                <w:bottom w:val="none" w:sz="0" w:space="0" w:color="auto"/>
                <w:right w:val="none" w:sz="0" w:space="0" w:color="auto"/>
              </w:divBdr>
            </w:div>
            <w:div w:id="1088773454">
              <w:marLeft w:val="0"/>
              <w:marRight w:val="0"/>
              <w:marTop w:val="0"/>
              <w:marBottom w:val="0"/>
              <w:divBdr>
                <w:top w:val="none" w:sz="0" w:space="0" w:color="auto"/>
                <w:left w:val="none" w:sz="0" w:space="0" w:color="auto"/>
                <w:bottom w:val="none" w:sz="0" w:space="0" w:color="auto"/>
                <w:right w:val="none" w:sz="0" w:space="0" w:color="auto"/>
              </w:divBdr>
            </w:div>
            <w:div w:id="538203004">
              <w:marLeft w:val="0"/>
              <w:marRight w:val="0"/>
              <w:marTop w:val="0"/>
              <w:marBottom w:val="0"/>
              <w:divBdr>
                <w:top w:val="none" w:sz="0" w:space="0" w:color="auto"/>
                <w:left w:val="none" w:sz="0" w:space="0" w:color="auto"/>
                <w:bottom w:val="none" w:sz="0" w:space="0" w:color="auto"/>
                <w:right w:val="none" w:sz="0" w:space="0" w:color="auto"/>
              </w:divBdr>
            </w:div>
            <w:div w:id="1995375655">
              <w:marLeft w:val="0"/>
              <w:marRight w:val="0"/>
              <w:marTop w:val="0"/>
              <w:marBottom w:val="0"/>
              <w:divBdr>
                <w:top w:val="none" w:sz="0" w:space="0" w:color="auto"/>
                <w:left w:val="none" w:sz="0" w:space="0" w:color="auto"/>
                <w:bottom w:val="none" w:sz="0" w:space="0" w:color="auto"/>
                <w:right w:val="none" w:sz="0" w:space="0" w:color="auto"/>
              </w:divBdr>
            </w:div>
            <w:div w:id="1458061092">
              <w:marLeft w:val="0"/>
              <w:marRight w:val="0"/>
              <w:marTop w:val="0"/>
              <w:marBottom w:val="0"/>
              <w:divBdr>
                <w:top w:val="none" w:sz="0" w:space="0" w:color="auto"/>
                <w:left w:val="none" w:sz="0" w:space="0" w:color="auto"/>
                <w:bottom w:val="none" w:sz="0" w:space="0" w:color="auto"/>
                <w:right w:val="none" w:sz="0" w:space="0" w:color="auto"/>
              </w:divBdr>
            </w:div>
          </w:divsChild>
        </w:div>
        <w:div w:id="1112895261">
          <w:marLeft w:val="0"/>
          <w:marRight w:val="0"/>
          <w:marTop w:val="0"/>
          <w:marBottom w:val="0"/>
          <w:divBdr>
            <w:top w:val="none" w:sz="0" w:space="0" w:color="auto"/>
            <w:left w:val="none" w:sz="0" w:space="0" w:color="auto"/>
            <w:bottom w:val="none" w:sz="0" w:space="0" w:color="auto"/>
            <w:right w:val="none" w:sz="0" w:space="0" w:color="auto"/>
          </w:divBdr>
          <w:divsChild>
            <w:div w:id="664892147">
              <w:marLeft w:val="0"/>
              <w:marRight w:val="0"/>
              <w:marTop w:val="0"/>
              <w:marBottom w:val="0"/>
              <w:divBdr>
                <w:top w:val="none" w:sz="0" w:space="0" w:color="auto"/>
                <w:left w:val="none" w:sz="0" w:space="0" w:color="auto"/>
                <w:bottom w:val="none" w:sz="0" w:space="0" w:color="auto"/>
                <w:right w:val="none" w:sz="0" w:space="0" w:color="auto"/>
              </w:divBdr>
            </w:div>
            <w:div w:id="633676769">
              <w:marLeft w:val="0"/>
              <w:marRight w:val="0"/>
              <w:marTop w:val="0"/>
              <w:marBottom w:val="0"/>
              <w:divBdr>
                <w:top w:val="none" w:sz="0" w:space="0" w:color="auto"/>
                <w:left w:val="none" w:sz="0" w:space="0" w:color="auto"/>
                <w:bottom w:val="none" w:sz="0" w:space="0" w:color="auto"/>
                <w:right w:val="none" w:sz="0" w:space="0" w:color="auto"/>
              </w:divBdr>
            </w:div>
            <w:div w:id="217518215">
              <w:marLeft w:val="0"/>
              <w:marRight w:val="0"/>
              <w:marTop w:val="0"/>
              <w:marBottom w:val="0"/>
              <w:divBdr>
                <w:top w:val="none" w:sz="0" w:space="0" w:color="auto"/>
                <w:left w:val="none" w:sz="0" w:space="0" w:color="auto"/>
                <w:bottom w:val="none" w:sz="0" w:space="0" w:color="auto"/>
                <w:right w:val="none" w:sz="0" w:space="0" w:color="auto"/>
              </w:divBdr>
            </w:div>
            <w:div w:id="414087295">
              <w:marLeft w:val="0"/>
              <w:marRight w:val="0"/>
              <w:marTop w:val="0"/>
              <w:marBottom w:val="0"/>
              <w:divBdr>
                <w:top w:val="none" w:sz="0" w:space="0" w:color="auto"/>
                <w:left w:val="none" w:sz="0" w:space="0" w:color="auto"/>
                <w:bottom w:val="none" w:sz="0" w:space="0" w:color="auto"/>
                <w:right w:val="none" w:sz="0" w:space="0" w:color="auto"/>
              </w:divBdr>
            </w:div>
            <w:div w:id="1546671986">
              <w:marLeft w:val="0"/>
              <w:marRight w:val="0"/>
              <w:marTop w:val="0"/>
              <w:marBottom w:val="0"/>
              <w:divBdr>
                <w:top w:val="none" w:sz="0" w:space="0" w:color="auto"/>
                <w:left w:val="none" w:sz="0" w:space="0" w:color="auto"/>
                <w:bottom w:val="none" w:sz="0" w:space="0" w:color="auto"/>
                <w:right w:val="none" w:sz="0" w:space="0" w:color="auto"/>
              </w:divBdr>
            </w:div>
          </w:divsChild>
        </w:div>
        <w:div w:id="1430807276">
          <w:marLeft w:val="0"/>
          <w:marRight w:val="0"/>
          <w:marTop w:val="0"/>
          <w:marBottom w:val="0"/>
          <w:divBdr>
            <w:top w:val="none" w:sz="0" w:space="0" w:color="auto"/>
            <w:left w:val="none" w:sz="0" w:space="0" w:color="auto"/>
            <w:bottom w:val="none" w:sz="0" w:space="0" w:color="auto"/>
            <w:right w:val="none" w:sz="0" w:space="0" w:color="auto"/>
          </w:divBdr>
          <w:divsChild>
            <w:div w:id="1539388138">
              <w:marLeft w:val="0"/>
              <w:marRight w:val="0"/>
              <w:marTop w:val="0"/>
              <w:marBottom w:val="0"/>
              <w:divBdr>
                <w:top w:val="none" w:sz="0" w:space="0" w:color="auto"/>
                <w:left w:val="none" w:sz="0" w:space="0" w:color="auto"/>
                <w:bottom w:val="none" w:sz="0" w:space="0" w:color="auto"/>
                <w:right w:val="none" w:sz="0" w:space="0" w:color="auto"/>
              </w:divBdr>
            </w:div>
            <w:div w:id="1299843426">
              <w:marLeft w:val="0"/>
              <w:marRight w:val="0"/>
              <w:marTop w:val="0"/>
              <w:marBottom w:val="0"/>
              <w:divBdr>
                <w:top w:val="none" w:sz="0" w:space="0" w:color="auto"/>
                <w:left w:val="none" w:sz="0" w:space="0" w:color="auto"/>
                <w:bottom w:val="none" w:sz="0" w:space="0" w:color="auto"/>
                <w:right w:val="none" w:sz="0" w:space="0" w:color="auto"/>
              </w:divBdr>
            </w:div>
            <w:div w:id="85273681">
              <w:marLeft w:val="0"/>
              <w:marRight w:val="0"/>
              <w:marTop w:val="0"/>
              <w:marBottom w:val="0"/>
              <w:divBdr>
                <w:top w:val="none" w:sz="0" w:space="0" w:color="auto"/>
                <w:left w:val="none" w:sz="0" w:space="0" w:color="auto"/>
                <w:bottom w:val="none" w:sz="0" w:space="0" w:color="auto"/>
                <w:right w:val="none" w:sz="0" w:space="0" w:color="auto"/>
              </w:divBdr>
            </w:div>
            <w:div w:id="873427425">
              <w:marLeft w:val="0"/>
              <w:marRight w:val="0"/>
              <w:marTop w:val="0"/>
              <w:marBottom w:val="0"/>
              <w:divBdr>
                <w:top w:val="none" w:sz="0" w:space="0" w:color="auto"/>
                <w:left w:val="none" w:sz="0" w:space="0" w:color="auto"/>
                <w:bottom w:val="none" w:sz="0" w:space="0" w:color="auto"/>
                <w:right w:val="none" w:sz="0" w:space="0" w:color="auto"/>
              </w:divBdr>
            </w:div>
            <w:div w:id="1805268264">
              <w:marLeft w:val="0"/>
              <w:marRight w:val="0"/>
              <w:marTop w:val="0"/>
              <w:marBottom w:val="0"/>
              <w:divBdr>
                <w:top w:val="none" w:sz="0" w:space="0" w:color="auto"/>
                <w:left w:val="none" w:sz="0" w:space="0" w:color="auto"/>
                <w:bottom w:val="none" w:sz="0" w:space="0" w:color="auto"/>
                <w:right w:val="none" w:sz="0" w:space="0" w:color="auto"/>
              </w:divBdr>
            </w:div>
          </w:divsChild>
        </w:div>
        <w:div w:id="727414065">
          <w:marLeft w:val="0"/>
          <w:marRight w:val="0"/>
          <w:marTop w:val="0"/>
          <w:marBottom w:val="0"/>
          <w:divBdr>
            <w:top w:val="none" w:sz="0" w:space="0" w:color="auto"/>
            <w:left w:val="none" w:sz="0" w:space="0" w:color="auto"/>
            <w:bottom w:val="none" w:sz="0" w:space="0" w:color="auto"/>
            <w:right w:val="none" w:sz="0" w:space="0" w:color="auto"/>
          </w:divBdr>
          <w:divsChild>
            <w:div w:id="1982271872">
              <w:marLeft w:val="0"/>
              <w:marRight w:val="0"/>
              <w:marTop w:val="0"/>
              <w:marBottom w:val="0"/>
              <w:divBdr>
                <w:top w:val="none" w:sz="0" w:space="0" w:color="auto"/>
                <w:left w:val="none" w:sz="0" w:space="0" w:color="auto"/>
                <w:bottom w:val="none" w:sz="0" w:space="0" w:color="auto"/>
                <w:right w:val="none" w:sz="0" w:space="0" w:color="auto"/>
              </w:divBdr>
            </w:div>
            <w:div w:id="1984967990">
              <w:marLeft w:val="0"/>
              <w:marRight w:val="0"/>
              <w:marTop w:val="0"/>
              <w:marBottom w:val="0"/>
              <w:divBdr>
                <w:top w:val="none" w:sz="0" w:space="0" w:color="auto"/>
                <w:left w:val="none" w:sz="0" w:space="0" w:color="auto"/>
                <w:bottom w:val="none" w:sz="0" w:space="0" w:color="auto"/>
                <w:right w:val="none" w:sz="0" w:space="0" w:color="auto"/>
              </w:divBdr>
            </w:div>
            <w:div w:id="842625554">
              <w:marLeft w:val="0"/>
              <w:marRight w:val="0"/>
              <w:marTop w:val="0"/>
              <w:marBottom w:val="0"/>
              <w:divBdr>
                <w:top w:val="none" w:sz="0" w:space="0" w:color="auto"/>
                <w:left w:val="none" w:sz="0" w:space="0" w:color="auto"/>
                <w:bottom w:val="none" w:sz="0" w:space="0" w:color="auto"/>
                <w:right w:val="none" w:sz="0" w:space="0" w:color="auto"/>
              </w:divBdr>
            </w:div>
            <w:div w:id="923958547">
              <w:marLeft w:val="0"/>
              <w:marRight w:val="0"/>
              <w:marTop w:val="0"/>
              <w:marBottom w:val="0"/>
              <w:divBdr>
                <w:top w:val="none" w:sz="0" w:space="0" w:color="auto"/>
                <w:left w:val="none" w:sz="0" w:space="0" w:color="auto"/>
                <w:bottom w:val="none" w:sz="0" w:space="0" w:color="auto"/>
                <w:right w:val="none" w:sz="0" w:space="0" w:color="auto"/>
              </w:divBdr>
            </w:div>
            <w:div w:id="1273514781">
              <w:marLeft w:val="0"/>
              <w:marRight w:val="0"/>
              <w:marTop w:val="0"/>
              <w:marBottom w:val="0"/>
              <w:divBdr>
                <w:top w:val="none" w:sz="0" w:space="0" w:color="auto"/>
                <w:left w:val="none" w:sz="0" w:space="0" w:color="auto"/>
                <w:bottom w:val="none" w:sz="0" w:space="0" w:color="auto"/>
                <w:right w:val="none" w:sz="0" w:space="0" w:color="auto"/>
              </w:divBdr>
            </w:div>
          </w:divsChild>
        </w:div>
        <w:div w:id="1134716949">
          <w:marLeft w:val="0"/>
          <w:marRight w:val="0"/>
          <w:marTop w:val="0"/>
          <w:marBottom w:val="0"/>
          <w:divBdr>
            <w:top w:val="none" w:sz="0" w:space="0" w:color="auto"/>
            <w:left w:val="none" w:sz="0" w:space="0" w:color="auto"/>
            <w:bottom w:val="none" w:sz="0" w:space="0" w:color="auto"/>
            <w:right w:val="none" w:sz="0" w:space="0" w:color="auto"/>
          </w:divBdr>
          <w:divsChild>
            <w:div w:id="99760896">
              <w:marLeft w:val="0"/>
              <w:marRight w:val="0"/>
              <w:marTop w:val="0"/>
              <w:marBottom w:val="0"/>
              <w:divBdr>
                <w:top w:val="none" w:sz="0" w:space="0" w:color="auto"/>
                <w:left w:val="none" w:sz="0" w:space="0" w:color="auto"/>
                <w:bottom w:val="none" w:sz="0" w:space="0" w:color="auto"/>
                <w:right w:val="none" w:sz="0" w:space="0" w:color="auto"/>
              </w:divBdr>
            </w:div>
            <w:div w:id="372923405">
              <w:marLeft w:val="0"/>
              <w:marRight w:val="0"/>
              <w:marTop w:val="0"/>
              <w:marBottom w:val="0"/>
              <w:divBdr>
                <w:top w:val="none" w:sz="0" w:space="0" w:color="auto"/>
                <w:left w:val="none" w:sz="0" w:space="0" w:color="auto"/>
                <w:bottom w:val="none" w:sz="0" w:space="0" w:color="auto"/>
                <w:right w:val="none" w:sz="0" w:space="0" w:color="auto"/>
              </w:divBdr>
            </w:div>
            <w:div w:id="297758647">
              <w:marLeft w:val="0"/>
              <w:marRight w:val="0"/>
              <w:marTop w:val="0"/>
              <w:marBottom w:val="0"/>
              <w:divBdr>
                <w:top w:val="none" w:sz="0" w:space="0" w:color="auto"/>
                <w:left w:val="none" w:sz="0" w:space="0" w:color="auto"/>
                <w:bottom w:val="none" w:sz="0" w:space="0" w:color="auto"/>
                <w:right w:val="none" w:sz="0" w:space="0" w:color="auto"/>
              </w:divBdr>
            </w:div>
            <w:div w:id="874077165">
              <w:marLeft w:val="0"/>
              <w:marRight w:val="0"/>
              <w:marTop w:val="0"/>
              <w:marBottom w:val="0"/>
              <w:divBdr>
                <w:top w:val="none" w:sz="0" w:space="0" w:color="auto"/>
                <w:left w:val="none" w:sz="0" w:space="0" w:color="auto"/>
                <w:bottom w:val="none" w:sz="0" w:space="0" w:color="auto"/>
                <w:right w:val="none" w:sz="0" w:space="0" w:color="auto"/>
              </w:divBdr>
            </w:div>
          </w:divsChild>
        </w:div>
        <w:div w:id="75445037">
          <w:marLeft w:val="0"/>
          <w:marRight w:val="0"/>
          <w:marTop w:val="0"/>
          <w:marBottom w:val="0"/>
          <w:divBdr>
            <w:top w:val="none" w:sz="0" w:space="0" w:color="auto"/>
            <w:left w:val="none" w:sz="0" w:space="0" w:color="auto"/>
            <w:bottom w:val="none" w:sz="0" w:space="0" w:color="auto"/>
            <w:right w:val="none" w:sz="0" w:space="0" w:color="auto"/>
          </w:divBdr>
        </w:div>
        <w:div w:id="1629893376">
          <w:marLeft w:val="0"/>
          <w:marRight w:val="0"/>
          <w:marTop w:val="0"/>
          <w:marBottom w:val="0"/>
          <w:divBdr>
            <w:top w:val="none" w:sz="0" w:space="0" w:color="auto"/>
            <w:left w:val="none" w:sz="0" w:space="0" w:color="auto"/>
            <w:bottom w:val="none" w:sz="0" w:space="0" w:color="auto"/>
            <w:right w:val="none" w:sz="0" w:space="0" w:color="auto"/>
          </w:divBdr>
        </w:div>
        <w:div w:id="729310914">
          <w:marLeft w:val="0"/>
          <w:marRight w:val="0"/>
          <w:marTop w:val="0"/>
          <w:marBottom w:val="0"/>
          <w:divBdr>
            <w:top w:val="none" w:sz="0" w:space="0" w:color="auto"/>
            <w:left w:val="none" w:sz="0" w:space="0" w:color="auto"/>
            <w:bottom w:val="none" w:sz="0" w:space="0" w:color="auto"/>
            <w:right w:val="none" w:sz="0" w:space="0" w:color="auto"/>
          </w:divBdr>
        </w:div>
        <w:div w:id="1419211167">
          <w:marLeft w:val="0"/>
          <w:marRight w:val="0"/>
          <w:marTop w:val="0"/>
          <w:marBottom w:val="0"/>
          <w:divBdr>
            <w:top w:val="none" w:sz="0" w:space="0" w:color="auto"/>
            <w:left w:val="none" w:sz="0" w:space="0" w:color="auto"/>
            <w:bottom w:val="none" w:sz="0" w:space="0" w:color="auto"/>
            <w:right w:val="none" w:sz="0" w:space="0" w:color="auto"/>
          </w:divBdr>
        </w:div>
        <w:div w:id="422149433">
          <w:marLeft w:val="0"/>
          <w:marRight w:val="0"/>
          <w:marTop w:val="0"/>
          <w:marBottom w:val="0"/>
          <w:divBdr>
            <w:top w:val="none" w:sz="0" w:space="0" w:color="auto"/>
            <w:left w:val="none" w:sz="0" w:space="0" w:color="auto"/>
            <w:bottom w:val="none" w:sz="0" w:space="0" w:color="auto"/>
            <w:right w:val="none" w:sz="0" w:space="0" w:color="auto"/>
          </w:divBdr>
        </w:div>
        <w:div w:id="2107460473">
          <w:marLeft w:val="0"/>
          <w:marRight w:val="0"/>
          <w:marTop w:val="0"/>
          <w:marBottom w:val="0"/>
          <w:divBdr>
            <w:top w:val="none" w:sz="0" w:space="0" w:color="auto"/>
            <w:left w:val="none" w:sz="0" w:space="0" w:color="auto"/>
            <w:bottom w:val="none" w:sz="0" w:space="0" w:color="auto"/>
            <w:right w:val="none" w:sz="0" w:space="0" w:color="auto"/>
          </w:divBdr>
          <w:divsChild>
            <w:div w:id="584461330">
              <w:marLeft w:val="0"/>
              <w:marRight w:val="0"/>
              <w:marTop w:val="0"/>
              <w:marBottom w:val="0"/>
              <w:divBdr>
                <w:top w:val="none" w:sz="0" w:space="0" w:color="auto"/>
                <w:left w:val="none" w:sz="0" w:space="0" w:color="auto"/>
                <w:bottom w:val="none" w:sz="0" w:space="0" w:color="auto"/>
                <w:right w:val="none" w:sz="0" w:space="0" w:color="auto"/>
              </w:divBdr>
            </w:div>
            <w:div w:id="194343662">
              <w:marLeft w:val="0"/>
              <w:marRight w:val="0"/>
              <w:marTop w:val="0"/>
              <w:marBottom w:val="0"/>
              <w:divBdr>
                <w:top w:val="none" w:sz="0" w:space="0" w:color="auto"/>
                <w:left w:val="none" w:sz="0" w:space="0" w:color="auto"/>
                <w:bottom w:val="none" w:sz="0" w:space="0" w:color="auto"/>
                <w:right w:val="none" w:sz="0" w:space="0" w:color="auto"/>
              </w:divBdr>
            </w:div>
            <w:div w:id="869756077">
              <w:marLeft w:val="0"/>
              <w:marRight w:val="0"/>
              <w:marTop w:val="0"/>
              <w:marBottom w:val="0"/>
              <w:divBdr>
                <w:top w:val="none" w:sz="0" w:space="0" w:color="auto"/>
                <w:left w:val="none" w:sz="0" w:space="0" w:color="auto"/>
                <w:bottom w:val="none" w:sz="0" w:space="0" w:color="auto"/>
                <w:right w:val="none" w:sz="0" w:space="0" w:color="auto"/>
              </w:divBdr>
            </w:div>
            <w:div w:id="1381787831">
              <w:marLeft w:val="0"/>
              <w:marRight w:val="0"/>
              <w:marTop w:val="0"/>
              <w:marBottom w:val="0"/>
              <w:divBdr>
                <w:top w:val="none" w:sz="0" w:space="0" w:color="auto"/>
                <w:left w:val="none" w:sz="0" w:space="0" w:color="auto"/>
                <w:bottom w:val="none" w:sz="0" w:space="0" w:color="auto"/>
                <w:right w:val="none" w:sz="0" w:space="0" w:color="auto"/>
              </w:divBdr>
            </w:div>
            <w:div w:id="1614049798">
              <w:marLeft w:val="0"/>
              <w:marRight w:val="0"/>
              <w:marTop w:val="0"/>
              <w:marBottom w:val="0"/>
              <w:divBdr>
                <w:top w:val="none" w:sz="0" w:space="0" w:color="auto"/>
                <w:left w:val="none" w:sz="0" w:space="0" w:color="auto"/>
                <w:bottom w:val="none" w:sz="0" w:space="0" w:color="auto"/>
                <w:right w:val="none" w:sz="0" w:space="0" w:color="auto"/>
              </w:divBdr>
            </w:div>
          </w:divsChild>
        </w:div>
        <w:div w:id="1623262615">
          <w:marLeft w:val="0"/>
          <w:marRight w:val="0"/>
          <w:marTop w:val="0"/>
          <w:marBottom w:val="0"/>
          <w:divBdr>
            <w:top w:val="none" w:sz="0" w:space="0" w:color="auto"/>
            <w:left w:val="none" w:sz="0" w:space="0" w:color="auto"/>
            <w:bottom w:val="none" w:sz="0" w:space="0" w:color="auto"/>
            <w:right w:val="none" w:sz="0" w:space="0" w:color="auto"/>
          </w:divBdr>
          <w:divsChild>
            <w:div w:id="1011839175">
              <w:marLeft w:val="0"/>
              <w:marRight w:val="0"/>
              <w:marTop w:val="0"/>
              <w:marBottom w:val="0"/>
              <w:divBdr>
                <w:top w:val="none" w:sz="0" w:space="0" w:color="auto"/>
                <w:left w:val="none" w:sz="0" w:space="0" w:color="auto"/>
                <w:bottom w:val="none" w:sz="0" w:space="0" w:color="auto"/>
                <w:right w:val="none" w:sz="0" w:space="0" w:color="auto"/>
              </w:divBdr>
            </w:div>
            <w:div w:id="947658427">
              <w:marLeft w:val="0"/>
              <w:marRight w:val="0"/>
              <w:marTop w:val="0"/>
              <w:marBottom w:val="0"/>
              <w:divBdr>
                <w:top w:val="none" w:sz="0" w:space="0" w:color="auto"/>
                <w:left w:val="none" w:sz="0" w:space="0" w:color="auto"/>
                <w:bottom w:val="none" w:sz="0" w:space="0" w:color="auto"/>
                <w:right w:val="none" w:sz="0" w:space="0" w:color="auto"/>
              </w:divBdr>
            </w:div>
            <w:div w:id="1865248814">
              <w:marLeft w:val="0"/>
              <w:marRight w:val="0"/>
              <w:marTop w:val="0"/>
              <w:marBottom w:val="0"/>
              <w:divBdr>
                <w:top w:val="none" w:sz="0" w:space="0" w:color="auto"/>
                <w:left w:val="none" w:sz="0" w:space="0" w:color="auto"/>
                <w:bottom w:val="none" w:sz="0" w:space="0" w:color="auto"/>
                <w:right w:val="none" w:sz="0" w:space="0" w:color="auto"/>
              </w:divBdr>
            </w:div>
            <w:div w:id="635717017">
              <w:marLeft w:val="0"/>
              <w:marRight w:val="0"/>
              <w:marTop w:val="0"/>
              <w:marBottom w:val="0"/>
              <w:divBdr>
                <w:top w:val="none" w:sz="0" w:space="0" w:color="auto"/>
                <w:left w:val="none" w:sz="0" w:space="0" w:color="auto"/>
                <w:bottom w:val="none" w:sz="0" w:space="0" w:color="auto"/>
                <w:right w:val="none" w:sz="0" w:space="0" w:color="auto"/>
              </w:divBdr>
            </w:div>
            <w:div w:id="759568872">
              <w:marLeft w:val="0"/>
              <w:marRight w:val="0"/>
              <w:marTop w:val="0"/>
              <w:marBottom w:val="0"/>
              <w:divBdr>
                <w:top w:val="none" w:sz="0" w:space="0" w:color="auto"/>
                <w:left w:val="none" w:sz="0" w:space="0" w:color="auto"/>
                <w:bottom w:val="none" w:sz="0" w:space="0" w:color="auto"/>
                <w:right w:val="none" w:sz="0" w:space="0" w:color="auto"/>
              </w:divBdr>
            </w:div>
          </w:divsChild>
        </w:div>
        <w:div w:id="1810777363">
          <w:marLeft w:val="0"/>
          <w:marRight w:val="0"/>
          <w:marTop w:val="0"/>
          <w:marBottom w:val="0"/>
          <w:divBdr>
            <w:top w:val="none" w:sz="0" w:space="0" w:color="auto"/>
            <w:left w:val="none" w:sz="0" w:space="0" w:color="auto"/>
            <w:bottom w:val="none" w:sz="0" w:space="0" w:color="auto"/>
            <w:right w:val="none" w:sz="0" w:space="0" w:color="auto"/>
          </w:divBdr>
          <w:divsChild>
            <w:div w:id="272517425">
              <w:marLeft w:val="0"/>
              <w:marRight w:val="0"/>
              <w:marTop w:val="0"/>
              <w:marBottom w:val="0"/>
              <w:divBdr>
                <w:top w:val="none" w:sz="0" w:space="0" w:color="auto"/>
                <w:left w:val="none" w:sz="0" w:space="0" w:color="auto"/>
                <w:bottom w:val="none" w:sz="0" w:space="0" w:color="auto"/>
                <w:right w:val="none" w:sz="0" w:space="0" w:color="auto"/>
              </w:divBdr>
            </w:div>
            <w:div w:id="102045175">
              <w:marLeft w:val="0"/>
              <w:marRight w:val="0"/>
              <w:marTop w:val="0"/>
              <w:marBottom w:val="0"/>
              <w:divBdr>
                <w:top w:val="none" w:sz="0" w:space="0" w:color="auto"/>
                <w:left w:val="none" w:sz="0" w:space="0" w:color="auto"/>
                <w:bottom w:val="none" w:sz="0" w:space="0" w:color="auto"/>
                <w:right w:val="none" w:sz="0" w:space="0" w:color="auto"/>
              </w:divBdr>
            </w:div>
            <w:div w:id="1414814531">
              <w:marLeft w:val="0"/>
              <w:marRight w:val="0"/>
              <w:marTop w:val="0"/>
              <w:marBottom w:val="0"/>
              <w:divBdr>
                <w:top w:val="none" w:sz="0" w:space="0" w:color="auto"/>
                <w:left w:val="none" w:sz="0" w:space="0" w:color="auto"/>
                <w:bottom w:val="none" w:sz="0" w:space="0" w:color="auto"/>
                <w:right w:val="none" w:sz="0" w:space="0" w:color="auto"/>
              </w:divBdr>
            </w:div>
            <w:div w:id="998581737">
              <w:marLeft w:val="0"/>
              <w:marRight w:val="0"/>
              <w:marTop w:val="0"/>
              <w:marBottom w:val="0"/>
              <w:divBdr>
                <w:top w:val="none" w:sz="0" w:space="0" w:color="auto"/>
                <w:left w:val="none" w:sz="0" w:space="0" w:color="auto"/>
                <w:bottom w:val="none" w:sz="0" w:space="0" w:color="auto"/>
                <w:right w:val="none" w:sz="0" w:space="0" w:color="auto"/>
              </w:divBdr>
            </w:div>
            <w:div w:id="1841042139">
              <w:marLeft w:val="0"/>
              <w:marRight w:val="0"/>
              <w:marTop w:val="0"/>
              <w:marBottom w:val="0"/>
              <w:divBdr>
                <w:top w:val="none" w:sz="0" w:space="0" w:color="auto"/>
                <w:left w:val="none" w:sz="0" w:space="0" w:color="auto"/>
                <w:bottom w:val="none" w:sz="0" w:space="0" w:color="auto"/>
                <w:right w:val="none" w:sz="0" w:space="0" w:color="auto"/>
              </w:divBdr>
            </w:div>
          </w:divsChild>
        </w:div>
        <w:div w:id="425351374">
          <w:marLeft w:val="0"/>
          <w:marRight w:val="0"/>
          <w:marTop w:val="0"/>
          <w:marBottom w:val="0"/>
          <w:divBdr>
            <w:top w:val="none" w:sz="0" w:space="0" w:color="auto"/>
            <w:left w:val="none" w:sz="0" w:space="0" w:color="auto"/>
            <w:bottom w:val="none" w:sz="0" w:space="0" w:color="auto"/>
            <w:right w:val="none" w:sz="0" w:space="0" w:color="auto"/>
          </w:divBdr>
          <w:divsChild>
            <w:div w:id="95367543">
              <w:marLeft w:val="0"/>
              <w:marRight w:val="0"/>
              <w:marTop w:val="0"/>
              <w:marBottom w:val="0"/>
              <w:divBdr>
                <w:top w:val="none" w:sz="0" w:space="0" w:color="auto"/>
                <w:left w:val="none" w:sz="0" w:space="0" w:color="auto"/>
                <w:bottom w:val="none" w:sz="0" w:space="0" w:color="auto"/>
                <w:right w:val="none" w:sz="0" w:space="0" w:color="auto"/>
              </w:divBdr>
            </w:div>
            <w:div w:id="911693843">
              <w:marLeft w:val="0"/>
              <w:marRight w:val="0"/>
              <w:marTop w:val="0"/>
              <w:marBottom w:val="0"/>
              <w:divBdr>
                <w:top w:val="none" w:sz="0" w:space="0" w:color="auto"/>
                <w:left w:val="none" w:sz="0" w:space="0" w:color="auto"/>
                <w:bottom w:val="none" w:sz="0" w:space="0" w:color="auto"/>
                <w:right w:val="none" w:sz="0" w:space="0" w:color="auto"/>
              </w:divBdr>
            </w:div>
            <w:div w:id="1777749845">
              <w:marLeft w:val="0"/>
              <w:marRight w:val="0"/>
              <w:marTop w:val="0"/>
              <w:marBottom w:val="0"/>
              <w:divBdr>
                <w:top w:val="none" w:sz="0" w:space="0" w:color="auto"/>
                <w:left w:val="none" w:sz="0" w:space="0" w:color="auto"/>
                <w:bottom w:val="none" w:sz="0" w:space="0" w:color="auto"/>
                <w:right w:val="none" w:sz="0" w:space="0" w:color="auto"/>
              </w:divBdr>
            </w:div>
            <w:div w:id="59834845">
              <w:marLeft w:val="0"/>
              <w:marRight w:val="0"/>
              <w:marTop w:val="0"/>
              <w:marBottom w:val="0"/>
              <w:divBdr>
                <w:top w:val="none" w:sz="0" w:space="0" w:color="auto"/>
                <w:left w:val="none" w:sz="0" w:space="0" w:color="auto"/>
                <w:bottom w:val="none" w:sz="0" w:space="0" w:color="auto"/>
                <w:right w:val="none" w:sz="0" w:space="0" w:color="auto"/>
              </w:divBdr>
            </w:div>
            <w:div w:id="157892857">
              <w:marLeft w:val="0"/>
              <w:marRight w:val="0"/>
              <w:marTop w:val="0"/>
              <w:marBottom w:val="0"/>
              <w:divBdr>
                <w:top w:val="none" w:sz="0" w:space="0" w:color="auto"/>
                <w:left w:val="none" w:sz="0" w:space="0" w:color="auto"/>
                <w:bottom w:val="none" w:sz="0" w:space="0" w:color="auto"/>
                <w:right w:val="none" w:sz="0" w:space="0" w:color="auto"/>
              </w:divBdr>
            </w:div>
          </w:divsChild>
        </w:div>
        <w:div w:id="157158345">
          <w:marLeft w:val="0"/>
          <w:marRight w:val="0"/>
          <w:marTop w:val="0"/>
          <w:marBottom w:val="0"/>
          <w:divBdr>
            <w:top w:val="none" w:sz="0" w:space="0" w:color="auto"/>
            <w:left w:val="none" w:sz="0" w:space="0" w:color="auto"/>
            <w:bottom w:val="none" w:sz="0" w:space="0" w:color="auto"/>
            <w:right w:val="none" w:sz="0" w:space="0" w:color="auto"/>
          </w:divBdr>
          <w:divsChild>
            <w:div w:id="1777216225">
              <w:marLeft w:val="0"/>
              <w:marRight w:val="0"/>
              <w:marTop w:val="0"/>
              <w:marBottom w:val="0"/>
              <w:divBdr>
                <w:top w:val="none" w:sz="0" w:space="0" w:color="auto"/>
                <w:left w:val="none" w:sz="0" w:space="0" w:color="auto"/>
                <w:bottom w:val="none" w:sz="0" w:space="0" w:color="auto"/>
                <w:right w:val="none" w:sz="0" w:space="0" w:color="auto"/>
              </w:divBdr>
            </w:div>
            <w:div w:id="241331496">
              <w:marLeft w:val="0"/>
              <w:marRight w:val="0"/>
              <w:marTop w:val="0"/>
              <w:marBottom w:val="0"/>
              <w:divBdr>
                <w:top w:val="none" w:sz="0" w:space="0" w:color="auto"/>
                <w:left w:val="none" w:sz="0" w:space="0" w:color="auto"/>
                <w:bottom w:val="none" w:sz="0" w:space="0" w:color="auto"/>
                <w:right w:val="none" w:sz="0" w:space="0" w:color="auto"/>
              </w:divBdr>
            </w:div>
            <w:div w:id="28454297">
              <w:marLeft w:val="0"/>
              <w:marRight w:val="0"/>
              <w:marTop w:val="0"/>
              <w:marBottom w:val="0"/>
              <w:divBdr>
                <w:top w:val="none" w:sz="0" w:space="0" w:color="auto"/>
                <w:left w:val="none" w:sz="0" w:space="0" w:color="auto"/>
                <w:bottom w:val="none" w:sz="0" w:space="0" w:color="auto"/>
                <w:right w:val="none" w:sz="0" w:space="0" w:color="auto"/>
              </w:divBdr>
            </w:div>
            <w:div w:id="1582057858">
              <w:marLeft w:val="0"/>
              <w:marRight w:val="0"/>
              <w:marTop w:val="0"/>
              <w:marBottom w:val="0"/>
              <w:divBdr>
                <w:top w:val="none" w:sz="0" w:space="0" w:color="auto"/>
                <w:left w:val="none" w:sz="0" w:space="0" w:color="auto"/>
                <w:bottom w:val="none" w:sz="0" w:space="0" w:color="auto"/>
                <w:right w:val="none" w:sz="0" w:space="0" w:color="auto"/>
              </w:divBdr>
            </w:div>
            <w:div w:id="738017148">
              <w:marLeft w:val="0"/>
              <w:marRight w:val="0"/>
              <w:marTop w:val="0"/>
              <w:marBottom w:val="0"/>
              <w:divBdr>
                <w:top w:val="none" w:sz="0" w:space="0" w:color="auto"/>
                <w:left w:val="none" w:sz="0" w:space="0" w:color="auto"/>
                <w:bottom w:val="none" w:sz="0" w:space="0" w:color="auto"/>
                <w:right w:val="none" w:sz="0" w:space="0" w:color="auto"/>
              </w:divBdr>
            </w:div>
          </w:divsChild>
        </w:div>
        <w:div w:id="459886562">
          <w:marLeft w:val="0"/>
          <w:marRight w:val="0"/>
          <w:marTop w:val="0"/>
          <w:marBottom w:val="0"/>
          <w:divBdr>
            <w:top w:val="none" w:sz="0" w:space="0" w:color="auto"/>
            <w:left w:val="none" w:sz="0" w:space="0" w:color="auto"/>
            <w:bottom w:val="none" w:sz="0" w:space="0" w:color="auto"/>
            <w:right w:val="none" w:sz="0" w:space="0" w:color="auto"/>
          </w:divBdr>
          <w:divsChild>
            <w:div w:id="375742489">
              <w:marLeft w:val="0"/>
              <w:marRight w:val="0"/>
              <w:marTop w:val="0"/>
              <w:marBottom w:val="0"/>
              <w:divBdr>
                <w:top w:val="none" w:sz="0" w:space="0" w:color="auto"/>
                <w:left w:val="none" w:sz="0" w:space="0" w:color="auto"/>
                <w:bottom w:val="none" w:sz="0" w:space="0" w:color="auto"/>
                <w:right w:val="none" w:sz="0" w:space="0" w:color="auto"/>
              </w:divBdr>
            </w:div>
            <w:div w:id="1224684156">
              <w:marLeft w:val="0"/>
              <w:marRight w:val="0"/>
              <w:marTop w:val="0"/>
              <w:marBottom w:val="0"/>
              <w:divBdr>
                <w:top w:val="none" w:sz="0" w:space="0" w:color="auto"/>
                <w:left w:val="none" w:sz="0" w:space="0" w:color="auto"/>
                <w:bottom w:val="none" w:sz="0" w:space="0" w:color="auto"/>
                <w:right w:val="none" w:sz="0" w:space="0" w:color="auto"/>
              </w:divBdr>
            </w:div>
            <w:div w:id="1742874855">
              <w:marLeft w:val="0"/>
              <w:marRight w:val="0"/>
              <w:marTop w:val="0"/>
              <w:marBottom w:val="0"/>
              <w:divBdr>
                <w:top w:val="none" w:sz="0" w:space="0" w:color="auto"/>
                <w:left w:val="none" w:sz="0" w:space="0" w:color="auto"/>
                <w:bottom w:val="none" w:sz="0" w:space="0" w:color="auto"/>
                <w:right w:val="none" w:sz="0" w:space="0" w:color="auto"/>
              </w:divBdr>
            </w:div>
            <w:div w:id="1477724884">
              <w:marLeft w:val="0"/>
              <w:marRight w:val="0"/>
              <w:marTop w:val="0"/>
              <w:marBottom w:val="0"/>
              <w:divBdr>
                <w:top w:val="none" w:sz="0" w:space="0" w:color="auto"/>
                <w:left w:val="none" w:sz="0" w:space="0" w:color="auto"/>
                <w:bottom w:val="none" w:sz="0" w:space="0" w:color="auto"/>
                <w:right w:val="none" w:sz="0" w:space="0" w:color="auto"/>
              </w:divBdr>
            </w:div>
            <w:div w:id="1481997451">
              <w:marLeft w:val="0"/>
              <w:marRight w:val="0"/>
              <w:marTop w:val="0"/>
              <w:marBottom w:val="0"/>
              <w:divBdr>
                <w:top w:val="none" w:sz="0" w:space="0" w:color="auto"/>
                <w:left w:val="none" w:sz="0" w:space="0" w:color="auto"/>
                <w:bottom w:val="none" w:sz="0" w:space="0" w:color="auto"/>
                <w:right w:val="none" w:sz="0" w:space="0" w:color="auto"/>
              </w:divBdr>
            </w:div>
          </w:divsChild>
        </w:div>
        <w:div w:id="1708214434">
          <w:marLeft w:val="0"/>
          <w:marRight w:val="0"/>
          <w:marTop w:val="0"/>
          <w:marBottom w:val="0"/>
          <w:divBdr>
            <w:top w:val="none" w:sz="0" w:space="0" w:color="auto"/>
            <w:left w:val="none" w:sz="0" w:space="0" w:color="auto"/>
            <w:bottom w:val="none" w:sz="0" w:space="0" w:color="auto"/>
            <w:right w:val="none" w:sz="0" w:space="0" w:color="auto"/>
          </w:divBdr>
          <w:divsChild>
            <w:div w:id="1649943695">
              <w:marLeft w:val="0"/>
              <w:marRight w:val="0"/>
              <w:marTop w:val="0"/>
              <w:marBottom w:val="0"/>
              <w:divBdr>
                <w:top w:val="none" w:sz="0" w:space="0" w:color="auto"/>
                <w:left w:val="none" w:sz="0" w:space="0" w:color="auto"/>
                <w:bottom w:val="none" w:sz="0" w:space="0" w:color="auto"/>
                <w:right w:val="none" w:sz="0" w:space="0" w:color="auto"/>
              </w:divBdr>
            </w:div>
            <w:div w:id="1497303728">
              <w:marLeft w:val="0"/>
              <w:marRight w:val="0"/>
              <w:marTop w:val="0"/>
              <w:marBottom w:val="0"/>
              <w:divBdr>
                <w:top w:val="none" w:sz="0" w:space="0" w:color="auto"/>
                <w:left w:val="none" w:sz="0" w:space="0" w:color="auto"/>
                <w:bottom w:val="none" w:sz="0" w:space="0" w:color="auto"/>
                <w:right w:val="none" w:sz="0" w:space="0" w:color="auto"/>
              </w:divBdr>
            </w:div>
            <w:div w:id="174001465">
              <w:marLeft w:val="0"/>
              <w:marRight w:val="0"/>
              <w:marTop w:val="0"/>
              <w:marBottom w:val="0"/>
              <w:divBdr>
                <w:top w:val="none" w:sz="0" w:space="0" w:color="auto"/>
                <w:left w:val="none" w:sz="0" w:space="0" w:color="auto"/>
                <w:bottom w:val="none" w:sz="0" w:space="0" w:color="auto"/>
                <w:right w:val="none" w:sz="0" w:space="0" w:color="auto"/>
              </w:divBdr>
            </w:div>
            <w:div w:id="665673612">
              <w:marLeft w:val="0"/>
              <w:marRight w:val="0"/>
              <w:marTop w:val="0"/>
              <w:marBottom w:val="0"/>
              <w:divBdr>
                <w:top w:val="none" w:sz="0" w:space="0" w:color="auto"/>
                <w:left w:val="none" w:sz="0" w:space="0" w:color="auto"/>
                <w:bottom w:val="none" w:sz="0" w:space="0" w:color="auto"/>
                <w:right w:val="none" w:sz="0" w:space="0" w:color="auto"/>
              </w:divBdr>
            </w:div>
            <w:div w:id="836506781">
              <w:marLeft w:val="0"/>
              <w:marRight w:val="0"/>
              <w:marTop w:val="0"/>
              <w:marBottom w:val="0"/>
              <w:divBdr>
                <w:top w:val="none" w:sz="0" w:space="0" w:color="auto"/>
                <w:left w:val="none" w:sz="0" w:space="0" w:color="auto"/>
                <w:bottom w:val="none" w:sz="0" w:space="0" w:color="auto"/>
                <w:right w:val="none" w:sz="0" w:space="0" w:color="auto"/>
              </w:divBdr>
            </w:div>
          </w:divsChild>
        </w:div>
        <w:div w:id="1605458135">
          <w:marLeft w:val="0"/>
          <w:marRight w:val="0"/>
          <w:marTop w:val="0"/>
          <w:marBottom w:val="0"/>
          <w:divBdr>
            <w:top w:val="none" w:sz="0" w:space="0" w:color="auto"/>
            <w:left w:val="none" w:sz="0" w:space="0" w:color="auto"/>
            <w:bottom w:val="none" w:sz="0" w:space="0" w:color="auto"/>
            <w:right w:val="none" w:sz="0" w:space="0" w:color="auto"/>
          </w:divBdr>
          <w:divsChild>
            <w:div w:id="237248615">
              <w:marLeft w:val="0"/>
              <w:marRight w:val="0"/>
              <w:marTop w:val="0"/>
              <w:marBottom w:val="0"/>
              <w:divBdr>
                <w:top w:val="none" w:sz="0" w:space="0" w:color="auto"/>
                <w:left w:val="none" w:sz="0" w:space="0" w:color="auto"/>
                <w:bottom w:val="none" w:sz="0" w:space="0" w:color="auto"/>
                <w:right w:val="none" w:sz="0" w:space="0" w:color="auto"/>
              </w:divBdr>
            </w:div>
            <w:div w:id="716853524">
              <w:marLeft w:val="0"/>
              <w:marRight w:val="0"/>
              <w:marTop w:val="0"/>
              <w:marBottom w:val="0"/>
              <w:divBdr>
                <w:top w:val="none" w:sz="0" w:space="0" w:color="auto"/>
                <w:left w:val="none" w:sz="0" w:space="0" w:color="auto"/>
                <w:bottom w:val="none" w:sz="0" w:space="0" w:color="auto"/>
                <w:right w:val="none" w:sz="0" w:space="0" w:color="auto"/>
              </w:divBdr>
            </w:div>
            <w:div w:id="918178654">
              <w:marLeft w:val="0"/>
              <w:marRight w:val="0"/>
              <w:marTop w:val="0"/>
              <w:marBottom w:val="0"/>
              <w:divBdr>
                <w:top w:val="none" w:sz="0" w:space="0" w:color="auto"/>
                <w:left w:val="none" w:sz="0" w:space="0" w:color="auto"/>
                <w:bottom w:val="none" w:sz="0" w:space="0" w:color="auto"/>
                <w:right w:val="none" w:sz="0" w:space="0" w:color="auto"/>
              </w:divBdr>
            </w:div>
            <w:div w:id="23215390">
              <w:marLeft w:val="0"/>
              <w:marRight w:val="0"/>
              <w:marTop w:val="0"/>
              <w:marBottom w:val="0"/>
              <w:divBdr>
                <w:top w:val="none" w:sz="0" w:space="0" w:color="auto"/>
                <w:left w:val="none" w:sz="0" w:space="0" w:color="auto"/>
                <w:bottom w:val="none" w:sz="0" w:space="0" w:color="auto"/>
                <w:right w:val="none" w:sz="0" w:space="0" w:color="auto"/>
              </w:divBdr>
            </w:div>
            <w:div w:id="1280063077">
              <w:marLeft w:val="0"/>
              <w:marRight w:val="0"/>
              <w:marTop w:val="0"/>
              <w:marBottom w:val="0"/>
              <w:divBdr>
                <w:top w:val="none" w:sz="0" w:space="0" w:color="auto"/>
                <w:left w:val="none" w:sz="0" w:space="0" w:color="auto"/>
                <w:bottom w:val="none" w:sz="0" w:space="0" w:color="auto"/>
                <w:right w:val="none" w:sz="0" w:space="0" w:color="auto"/>
              </w:divBdr>
            </w:div>
          </w:divsChild>
        </w:div>
        <w:div w:id="404841168">
          <w:marLeft w:val="0"/>
          <w:marRight w:val="0"/>
          <w:marTop w:val="0"/>
          <w:marBottom w:val="0"/>
          <w:divBdr>
            <w:top w:val="none" w:sz="0" w:space="0" w:color="auto"/>
            <w:left w:val="none" w:sz="0" w:space="0" w:color="auto"/>
            <w:bottom w:val="none" w:sz="0" w:space="0" w:color="auto"/>
            <w:right w:val="none" w:sz="0" w:space="0" w:color="auto"/>
          </w:divBdr>
          <w:divsChild>
            <w:div w:id="1515145580">
              <w:marLeft w:val="0"/>
              <w:marRight w:val="0"/>
              <w:marTop w:val="0"/>
              <w:marBottom w:val="0"/>
              <w:divBdr>
                <w:top w:val="none" w:sz="0" w:space="0" w:color="auto"/>
                <w:left w:val="none" w:sz="0" w:space="0" w:color="auto"/>
                <w:bottom w:val="none" w:sz="0" w:space="0" w:color="auto"/>
                <w:right w:val="none" w:sz="0" w:space="0" w:color="auto"/>
              </w:divBdr>
            </w:div>
            <w:div w:id="138232221">
              <w:marLeft w:val="0"/>
              <w:marRight w:val="0"/>
              <w:marTop w:val="0"/>
              <w:marBottom w:val="0"/>
              <w:divBdr>
                <w:top w:val="none" w:sz="0" w:space="0" w:color="auto"/>
                <w:left w:val="none" w:sz="0" w:space="0" w:color="auto"/>
                <w:bottom w:val="none" w:sz="0" w:space="0" w:color="auto"/>
                <w:right w:val="none" w:sz="0" w:space="0" w:color="auto"/>
              </w:divBdr>
            </w:div>
            <w:div w:id="755054864">
              <w:marLeft w:val="0"/>
              <w:marRight w:val="0"/>
              <w:marTop w:val="0"/>
              <w:marBottom w:val="0"/>
              <w:divBdr>
                <w:top w:val="none" w:sz="0" w:space="0" w:color="auto"/>
                <w:left w:val="none" w:sz="0" w:space="0" w:color="auto"/>
                <w:bottom w:val="none" w:sz="0" w:space="0" w:color="auto"/>
                <w:right w:val="none" w:sz="0" w:space="0" w:color="auto"/>
              </w:divBdr>
            </w:div>
            <w:div w:id="1139343618">
              <w:marLeft w:val="0"/>
              <w:marRight w:val="0"/>
              <w:marTop w:val="0"/>
              <w:marBottom w:val="0"/>
              <w:divBdr>
                <w:top w:val="none" w:sz="0" w:space="0" w:color="auto"/>
                <w:left w:val="none" w:sz="0" w:space="0" w:color="auto"/>
                <w:bottom w:val="none" w:sz="0" w:space="0" w:color="auto"/>
                <w:right w:val="none" w:sz="0" w:space="0" w:color="auto"/>
              </w:divBdr>
            </w:div>
            <w:div w:id="864319951">
              <w:marLeft w:val="0"/>
              <w:marRight w:val="0"/>
              <w:marTop w:val="0"/>
              <w:marBottom w:val="0"/>
              <w:divBdr>
                <w:top w:val="none" w:sz="0" w:space="0" w:color="auto"/>
                <w:left w:val="none" w:sz="0" w:space="0" w:color="auto"/>
                <w:bottom w:val="none" w:sz="0" w:space="0" w:color="auto"/>
                <w:right w:val="none" w:sz="0" w:space="0" w:color="auto"/>
              </w:divBdr>
            </w:div>
          </w:divsChild>
        </w:div>
        <w:div w:id="541208040">
          <w:marLeft w:val="0"/>
          <w:marRight w:val="0"/>
          <w:marTop w:val="0"/>
          <w:marBottom w:val="0"/>
          <w:divBdr>
            <w:top w:val="none" w:sz="0" w:space="0" w:color="auto"/>
            <w:left w:val="none" w:sz="0" w:space="0" w:color="auto"/>
            <w:bottom w:val="none" w:sz="0" w:space="0" w:color="auto"/>
            <w:right w:val="none" w:sz="0" w:space="0" w:color="auto"/>
          </w:divBdr>
          <w:divsChild>
            <w:div w:id="634676362">
              <w:marLeft w:val="-75"/>
              <w:marRight w:val="0"/>
              <w:marTop w:val="30"/>
              <w:marBottom w:val="30"/>
              <w:divBdr>
                <w:top w:val="none" w:sz="0" w:space="0" w:color="auto"/>
                <w:left w:val="none" w:sz="0" w:space="0" w:color="auto"/>
                <w:bottom w:val="none" w:sz="0" w:space="0" w:color="auto"/>
                <w:right w:val="none" w:sz="0" w:space="0" w:color="auto"/>
              </w:divBdr>
              <w:divsChild>
                <w:div w:id="1659921224">
                  <w:marLeft w:val="0"/>
                  <w:marRight w:val="0"/>
                  <w:marTop w:val="0"/>
                  <w:marBottom w:val="0"/>
                  <w:divBdr>
                    <w:top w:val="none" w:sz="0" w:space="0" w:color="auto"/>
                    <w:left w:val="none" w:sz="0" w:space="0" w:color="auto"/>
                    <w:bottom w:val="none" w:sz="0" w:space="0" w:color="auto"/>
                    <w:right w:val="none" w:sz="0" w:space="0" w:color="auto"/>
                  </w:divBdr>
                  <w:divsChild>
                    <w:div w:id="1799567380">
                      <w:marLeft w:val="0"/>
                      <w:marRight w:val="0"/>
                      <w:marTop w:val="0"/>
                      <w:marBottom w:val="0"/>
                      <w:divBdr>
                        <w:top w:val="none" w:sz="0" w:space="0" w:color="auto"/>
                        <w:left w:val="none" w:sz="0" w:space="0" w:color="auto"/>
                        <w:bottom w:val="none" w:sz="0" w:space="0" w:color="auto"/>
                        <w:right w:val="none" w:sz="0" w:space="0" w:color="auto"/>
                      </w:divBdr>
                    </w:div>
                  </w:divsChild>
                </w:div>
                <w:div w:id="167915976">
                  <w:marLeft w:val="0"/>
                  <w:marRight w:val="0"/>
                  <w:marTop w:val="0"/>
                  <w:marBottom w:val="0"/>
                  <w:divBdr>
                    <w:top w:val="none" w:sz="0" w:space="0" w:color="auto"/>
                    <w:left w:val="none" w:sz="0" w:space="0" w:color="auto"/>
                    <w:bottom w:val="none" w:sz="0" w:space="0" w:color="auto"/>
                    <w:right w:val="none" w:sz="0" w:space="0" w:color="auto"/>
                  </w:divBdr>
                  <w:divsChild>
                    <w:div w:id="17914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46800">
          <w:marLeft w:val="0"/>
          <w:marRight w:val="0"/>
          <w:marTop w:val="0"/>
          <w:marBottom w:val="0"/>
          <w:divBdr>
            <w:top w:val="none" w:sz="0" w:space="0" w:color="auto"/>
            <w:left w:val="none" w:sz="0" w:space="0" w:color="auto"/>
            <w:bottom w:val="none" w:sz="0" w:space="0" w:color="auto"/>
            <w:right w:val="none" w:sz="0" w:space="0" w:color="auto"/>
          </w:divBdr>
          <w:divsChild>
            <w:div w:id="648292710">
              <w:marLeft w:val="0"/>
              <w:marRight w:val="0"/>
              <w:marTop w:val="0"/>
              <w:marBottom w:val="0"/>
              <w:divBdr>
                <w:top w:val="none" w:sz="0" w:space="0" w:color="auto"/>
                <w:left w:val="none" w:sz="0" w:space="0" w:color="auto"/>
                <w:bottom w:val="none" w:sz="0" w:space="0" w:color="auto"/>
                <w:right w:val="none" w:sz="0" w:space="0" w:color="auto"/>
              </w:divBdr>
            </w:div>
            <w:div w:id="1186362398">
              <w:marLeft w:val="0"/>
              <w:marRight w:val="0"/>
              <w:marTop w:val="0"/>
              <w:marBottom w:val="0"/>
              <w:divBdr>
                <w:top w:val="none" w:sz="0" w:space="0" w:color="auto"/>
                <w:left w:val="none" w:sz="0" w:space="0" w:color="auto"/>
                <w:bottom w:val="none" w:sz="0" w:space="0" w:color="auto"/>
                <w:right w:val="none" w:sz="0" w:space="0" w:color="auto"/>
              </w:divBdr>
            </w:div>
            <w:div w:id="900167682">
              <w:marLeft w:val="0"/>
              <w:marRight w:val="0"/>
              <w:marTop w:val="0"/>
              <w:marBottom w:val="0"/>
              <w:divBdr>
                <w:top w:val="none" w:sz="0" w:space="0" w:color="auto"/>
                <w:left w:val="none" w:sz="0" w:space="0" w:color="auto"/>
                <w:bottom w:val="none" w:sz="0" w:space="0" w:color="auto"/>
                <w:right w:val="none" w:sz="0" w:space="0" w:color="auto"/>
              </w:divBdr>
            </w:div>
            <w:div w:id="53815712">
              <w:marLeft w:val="0"/>
              <w:marRight w:val="0"/>
              <w:marTop w:val="0"/>
              <w:marBottom w:val="0"/>
              <w:divBdr>
                <w:top w:val="none" w:sz="0" w:space="0" w:color="auto"/>
                <w:left w:val="none" w:sz="0" w:space="0" w:color="auto"/>
                <w:bottom w:val="none" w:sz="0" w:space="0" w:color="auto"/>
                <w:right w:val="none" w:sz="0" w:space="0" w:color="auto"/>
              </w:divBdr>
            </w:div>
          </w:divsChild>
        </w:div>
        <w:div w:id="2085762746">
          <w:marLeft w:val="0"/>
          <w:marRight w:val="0"/>
          <w:marTop w:val="0"/>
          <w:marBottom w:val="0"/>
          <w:divBdr>
            <w:top w:val="none" w:sz="0" w:space="0" w:color="auto"/>
            <w:left w:val="none" w:sz="0" w:space="0" w:color="auto"/>
            <w:bottom w:val="none" w:sz="0" w:space="0" w:color="auto"/>
            <w:right w:val="none" w:sz="0" w:space="0" w:color="auto"/>
          </w:divBdr>
          <w:divsChild>
            <w:div w:id="1451313301">
              <w:marLeft w:val="0"/>
              <w:marRight w:val="0"/>
              <w:marTop w:val="0"/>
              <w:marBottom w:val="0"/>
              <w:divBdr>
                <w:top w:val="none" w:sz="0" w:space="0" w:color="auto"/>
                <w:left w:val="none" w:sz="0" w:space="0" w:color="auto"/>
                <w:bottom w:val="none" w:sz="0" w:space="0" w:color="auto"/>
                <w:right w:val="none" w:sz="0" w:space="0" w:color="auto"/>
              </w:divBdr>
            </w:div>
            <w:div w:id="207650681">
              <w:marLeft w:val="0"/>
              <w:marRight w:val="0"/>
              <w:marTop w:val="0"/>
              <w:marBottom w:val="0"/>
              <w:divBdr>
                <w:top w:val="none" w:sz="0" w:space="0" w:color="auto"/>
                <w:left w:val="none" w:sz="0" w:space="0" w:color="auto"/>
                <w:bottom w:val="none" w:sz="0" w:space="0" w:color="auto"/>
                <w:right w:val="none" w:sz="0" w:space="0" w:color="auto"/>
              </w:divBdr>
            </w:div>
            <w:div w:id="699235865">
              <w:marLeft w:val="0"/>
              <w:marRight w:val="0"/>
              <w:marTop w:val="0"/>
              <w:marBottom w:val="0"/>
              <w:divBdr>
                <w:top w:val="none" w:sz="0" w:space="0" w:color="auto"/>
                <w:left w:val="none" w:sz="0" w:space="0" w:color="auto"/>
                <w:bottom w:val="none" w:sz="0" w:space="0" w:color="auto"/>
                <w:right w:val="none" w:sz="0" w:space="0" w:color="auto"/>
              </w:divBdr>
            </w:div>
            <w:div w:id="1964267983">
              <w:marLeft w:val="0"/>
              <w:marRight w:val="0"/>
              <w:marTop w:val="0"/>
              <w:marBottom w:val="0"/>
              <w:divBdr>
                <w:top w:val="none" w:sz="0" w:space="0" w:color="auto"/>
                <w:left w:val="none" w:sz="0" w:space="0" w:color="auto"/>
                <w:bottom w:val="none" w:sz="0" w:space="0" w:color="auto"/>
                <w:right w:val="none" w:sz="0" w:space="0" w:color="auto"/>
              </w:divBdr>
            </w:div>
          </w:divsChild>
        </w:div>
        <w:div w:id="1201168211">
          <w:marLeft w:val="0"/>
          <w:marRight w:val="0"/>
          <w:marTop w:val="0"/>
          <w:marBottom w:val="0"/>
          <w:divBdr>
            <w:top w:val="none" w:sz="0" w:space="0" w:color="auto"/>
            <w:left w:val="none" w:sz="0" w:space="0" w:color="auto"/>
            <w:bottom w:val="none" w:sz="0" w:space="0" w:color="auto"/>
            <w:right w:val="none" w:sz="0" w:space="0" w:color="auto"/>
          </w:divBdr>
          <w:divsChild>
            <w:div w:id="1561019546">
              <w:marLeft w:val="0"/>
              <w:marRight w:val="0"/>
              <w:marTop w:val="0"/>
              <w:marBottom w:val="0"/>
              <w:divBdr>
                <w:top w:val="none" w:sz="0" w:space="0" w:color="auto"/>
                <w:left w:val="none" w:sz="0" w:space="0" w:color="auto"/>
                <w:bottom w:val="none" w:sz="0" w:space="0" w:color="auto"/>
                <w:right w:val="none" w:sz="0" w:space="0" w:color="auto"/>
              </w:divBdr>
            </w:div>
            <w:div w:id="1817065540">
              <w:marLeft w:val="0"/>
              <w:marRight w:val="0"/>
              <w:marTop w:val="0"/>
              <w:marBottom w:val="0"/>
              <w:divBdr>
                <w:top w:val="none" w:sz="0" w:space="0" w:color="auto"/>
                <w:left w:val="none" w:sz="0" w:space="0" w:color="auto"/>
                <w:bottom w:val="none" w:sz="0" w:space="0" w:color="auto"/>
                <w:right w:val="none" w:sz="0" w:space="0" w:color="auto"/>
              </w:divBdr>
            </w:div>
            <w:div w:id="293222906">
              <w:marLeft w:val="0"/>
              <w:marRight w:val="0"/>
              <w:marTop w:val="0"/>
              <w:marBottom w:val="0"/>
              <w:divBdr>
                <w:top w:val="none" w:sz="0" w:space="0" w:color="auto"/>
                <w:left w:val="none" w:sz="0" w:space="0" w:color="auto"/>
                <w:bottom w:val="none" w:sz="0" w:space="0" w:color="auto"/>
                <w:right w:val="none" w:sz="0" w:space="0" w:color="auto"/>
              </w:divBdr>
            </w:div>
            <w:div w:id="2103181571">
              <w:marLeft w:val="0"/>
              <w:marRight w:val="0"/>
              <w:marTop w:val="0"/>
              <w:marBottom w:val="0"/>
              <w:divBdr>
                <w:top w:val="none" w:sz="0" w:space="0" w:color="auto"/>
                <w:left w:val="none" w:sz="0" w:space="0" w:color="auto"/>
                <w:bottom w:val="none" w:sz="0" w:space="0" w:color="auto"/>
                <w:right w:val="none" w:sz="0" w:space="0" w:color="auto"/>
              </w:divBdr>
            </w:div>
          </w:divsChild>
        </w:div>
        <w:div w:id="1284385079">
          <w:marLeft w:val="0"/>
          <w:marRight w:val="0"/>
          <w:marTop w:val="0"/>
          <w:marBottom w:val="0"/>
          <w:divBdr>
            <w:top w:val="none" w:sz="0" w:space="0" w:color="auto"/>
            <w:left w:val="none" w:sz="0" w:space="0" w:color="auto"/>
            <w:bottom w:val="none" w:sz="0" w:space="0" w:color="auto"/>
            <w:right w:val="none" w:sz="0" w:space="0" w:color="auto"/>
          </w:divBdr>
          <w:divsChild>
            <w:div w:id="185678378">
              <w:marLeft w:val="0"/>
              <w:marRight w:val="0"/>
              <w:marTop w:val="0"/>
              <w:marBottom w:val="0"/>
              <w:divBdr>
                <w:top w:val="none" w:sz="0" w:space="0" w:color="auto"/>
                <w:left w:val="none" w:sz="0" w:space="0" w:color="auto"/>
                <w:bottom w:val="none" w:sz="0" w:space="0" w:color="auto"/>
                <w:right w:val="none" w:sz="0" w:space="0" w:color="auto"/>
              </w:divBdr>
            </w:div>
            <w:div w:id="1850026501">
              <w:marLeft w:val="0"/>
              <w:marRight w:val="0"/>
              <w:marTop w:val="0"/>
              <w:marBottom w:val="0"/>
              <w:divBdr>
                <w:top w:val="none" w:sz="0" w:space="0" w:color="auto"/>
                <w:left w:val="none" w:sz="0" w:space="0" w:color="auto"/>
                <w:bottom w:val="none" w:sz="0" w:space="0" w:color="auto"/>
                <w:right w:val="none" w:sz="0" w:space="0" w:color="auto"/>
              </w:divBdr>
            </w:div>
            <w:div w:id="1930456827">
              <w:marLeft w:val="0"/>
              <w:marRight w:val="0"/>
              <w:marTop w:val="0"/>
              <w:marBottom w:val="0"/>
              <w:divBdr>
                <w:top w:val="none" w:sz="0" w:space="0" w:color="auto"/>
                <w:left w:val="none" w:sz="0" w:space="0" w:color="auto"/>
                <w:bottom w:val="none" w:sz="0" w:space="0" w:color="auto"/>
                <w:right w:val="none" w:sz="0" w:space="0" w:color="auto"/>
              </w:divBdr>
            </w:div>
            <w:div w:id="728499705">
              <w:marLeft w:val="0"/>
              <w:marRight w:val="0"/>
              <w:marTop w:val="0"/>
              <w:marBottom w:val="0"/>
              <w:divBdr>
                <w:top w:val="none" w:sz="0" w:space="0" w:color="auto"/>
                <w:left w:val="none" w:sz="0" w:space="0" w:color="auto"/>
                <w:bottom w:val="none" w:sz="0" w:space="0" w:color="auto"/>
                <w:right w:val="none" w:sz="0" w:space="0" w:color="auto"/>
              </w:divBdr>
            </w:div>
            <w:div w:id="708724486">
              <w:marLeft w:val="0"/>
              <w:marRight w:val="0"/>
              <w:marTop w:val="0"/>
              <w:marBottom w:val="0"/>
              <w:divBdr>
                <w:top w:val="none" w:sz="0" w:space="0" w:color="auto"/>
                <w:left w:val="none" w:sz="0" w:space="0" w:color="auto"/>
                <w:bottom w:val="none" w:sz="0" w:space="0" w:color="auto"/>
                <w:right w:val="none" w:sz="0" w:space="0" w:color="auto"/>
              </w:divBdr>
            </w:div>
          </w:divsChild>
        </w:div>
        <w:div w:id="864633115">
          <w:marLeft w:val="0"/>
          <w:marRight w:val="0"/>
          <w:marTop w:val="0"/>
          <w:marBottom w:val="0"/>
          <w:divBdr>
            <w:top w:val="none" w:sz="0" w:space="0" w:color="auto"/>
            <w:left w:val="none" w:sz="0" w:space="0" w:color="auto"/>
            <w:bottom w:val="none" w:sz="0" w:space="0" w:color="auto"/>
            <w:right w:val="none" w:sz="0" w:space="0" w:color="auto"/>
          </w:divBdr>
          <w:divsChild>
            <w:div w:id="93088609">
              <w:marLeft w:val="0"/>
              <w:marRight w:val="0"/>
              <w:marTop w:val="0"/>
              <w:marBottom w:val="0"/>
              <w:divBdr>
                <w:top w:val="none" w:sz="0" w:space="0" w:color="auto"/>
                <w:left w:val="none" w:sz="0" w:space="0" w:color="auto"/>
                <w:bottom w:val="none" w:sz="0" w:space="0" w:color="auto"/>
                <w:right w:val="none" w:sz="0" w:space="0" w:color="auto"/>
              </w:divBdr>
            </w:div>
            <w:div w:id="324674613">
              <w:marLeft w:val="0"/>
              <w:marRight w:val="0"/>
              <w:marTop w:val="0"/>
              <w:marBottom w:val="0"/>
              <w:divBdr>
                <w:top w:val="none" w:sz="0" w:space="0" w:color="auto"/>
                <w:left w:val="none" w:sz="0" w:space="0" w:color="auto"/>
                <w:bottom w:val="none" w:sz="0" w:space="0" w:color="auto"/>
                <w:right w:val="none" w:sz="0" w:space="0" w:color="auto"/>
              </w:divBdr>
            </w:div>
            <w:div w:id="1640962312">
              <w:marLeft w:val="0"/>
              <w:marRight w:val="0"/>
              <w:marTop w:val="0"/>
              <w:marBottom w:val="0"/>
              <w:divBdr>
                <w:top w:val="none" w:sz="0" w:space="0" w:color="auto"/>
                <w:left w:val="none" w:sz="0" w:space="0" w:color="auto"/>
                <w:bottom w:val="none" w:sz="0" w:space="0" w:color="auto"/>
                <w:right w:val="none" w:sz="0" w:space="0" w:color="auto"/>
              </w:divBdr>
            </w:div>
            <w:div w:id="1647512087">
              <w:marLeft w:val="0"/>
              <w:marRight w:val="0"/>
              <w:marTop w:val="0"/>
              <w:marBottom w:val="0"/>
              <w:divBdr>
                <w:top w:val="none" w:sz="0" w:space="0" w:color="auto"/>
                <w:left w:val="none" w:sz="0" w:space="0" w:color="auto"/>
                <w:bottom w:val="none" w:sz="0" w:space="0" w:color="auto"/>
                <w:right w:val="none" w:sz="0" w:space="0" w:color="auto"/>
              </w:divBdr>
            </w:div>
            <w:div w:id="247277575">
              <w:marLeft w:val="0"/>
              <w:marRight w:val="0"/>
              <w:marTop w:val="0"/>
              <w:marBottom w:val="0"/>
              <w:divBdr>
                <w:top w:val="none" w:sz="0" w:space="0" w:color="auto"/>
                <w:left w:val="none" w:sz="0" w:space="0" w:color="auto"/>
                <w:bottom w:val="none" w:sz="0" w:space="0" w:color="auto"/>
                <w:right w:val="none" w:sz="0" w:space="0" w:color="auto"/>
              </w:divBdr>
            </w:div>
          </w:divsChild>
        </w:div>
        <w:div w:id="1832060775">
          <w:marLeft w:val="0"/>
          <w:marRight w:val="0"/>
          <w:marTop w:val="0"/>
          <w:marBottom w:val="0"/>
          <w:divBdr>
            <w:top w:val="none" w:sz="0" w:space="0" w:color="auto"/>
            <w:left w:val="none" w:sz="0" w:space="0" w:color="auto"/>
            <w:bottom w:val="none" w:sz="0" w:space="0" w:color="auto"/>
            <w:right w:val="none" w:sz="0" w:space="0" w:color="auto"/>
          </w:divBdr>
          <w:divsChild>
            <w:div w:id="1402942058">
              <w:marLeft w:val="0"/>
              <w:marRight w:val="0"/>
              <w:marTop w:val="0"/>
              <w:marBottom w:val="0"/>
              <w:divBdr>
                <w:top w:val="none" w:sz="0" w:space="0" w:color="auto"/>
                <w:left w:val="none" w:sz="0" w:space="0" w:color="auto"/>
                <w:bottom w:val="none" w:sz="0" w:space="0" w:color="auto"/>
                <w:right w:val="none" w:sz="0" w:space="0" w:color="auto"/>
              </w:divBdr>
            </w:div>
            <w:div w:id="702249165">
              <w:marLeft w:val="0"/>
              <w:marRight w:val="0"/>
              <w:marTop w:val="0"/>
              <w:marBottom w:val="0"/>
              <w:divBdr>
                <w:top w:val="none" w:sz="0" w:space="0" w:color="auto"/>
                <w:left w:val="none" w:sz="0" w:space="0" w:color="auto"/>
                <w:bottom w:val="none" w:sz="0" w:space="0" w:color="auto"/>
                <w:right w:val="none" w:sz="0" w:space="0" w:color="auto"/>
              </w:divBdr>
            </w:div>
            <w:div w:id="644356001">
              <w:marLeft w:val="0"/>
              <w:marRight w:val="0"/>
              <w:marTop w:val="0"/>
              <w:marBottom w:val="0"/>
              <w:divBdr>
                <w:top w:val="none" w:sz="0" w:space="0" w:color="auto"/>
                <w:left w:val="none" w:sz="0" w:space="0" w:color="auto"/>
                <w:bottom w:val="none" w:sz="0" w:space="0" w:color="auto"/>
                <w:right w:val="none" w:sz="0" w:space="0" w:color="auto"/>
              </w:divBdr>
            </w:div>
            <w:div w:id="2117408987">
              <w:marLeft w:val="0"/>
              <w:marRight w:val="0"/>
              <w:marTop w:val="0"/>
              <w:marBottom w:val="0"/>
              <w:divBdr>
                <w:top w:val="none" w:sz="0" w:space="0" w:color="auto"/>
                <w:left w:val="none" w:sz="0" w:space="0" w:color="auto"/>
                <w:bottom w:val="none" w:sz="0" w:space="0" w:color="auto"/>
                <w:right w:val="none" w:sz="0" w:space="0" w:color="auto"/>
              </w:divBdr>
            </w:div>
            <w:div w:id="638997880">
              <w:marLeft w:val="0"/>
              <w:marRight w:val="0"/>
              <w:marTop w:val="0"/>
              <w:marBottom w:val="0"/>
              <w:divBdr>
                <w:top w:val="none" w:sz="0" w:space="0" w:color="auto"/>
                <w:left w:val="none" w:sz="0" w:space="0" w:color="auto"/>
                <w:bottom w:val="none" w:sz="0" w:space="0" w:color="auto"/>
                <w:right w:val="none" w:sz="0" w:space="0" w:color="auto"/>
              </w:divBdr>
            </w:div>
          </w:divsChild>
        </w:div>
        <w:div w:id="1338456580">
          <w:marLeft w:val="0"/>
          <w:marRight w:val="0"/>
          <w:marTop w:val="0"/>
          <w:marBottom w:val="0"/>
          <w:divBdr>
            <w:top w:val="none" w:sz="0" w:space="0" w:color="auto"/>
            <w:left w:val="none" w:sz="0" w:space="0" w:color="auto"/>
            <w:bottom w:val="none" w:sz="0" w:space="0" w:color="auto"/>
            <w:right w:val="none" w:sz="0" w:space="0" w:color="auto"/>
          </w:divBdr>
          <w:divsChild>
            <w:div w:id="174073087">
              <w:marLeft w:val="0"/>
              <w:marRight w:val="0"/>
              <w:marTop w:val="0"/>
              <w:marBottom w:val="0"/>
              <w:divBdr>
                <w:top w:val="none" w:sz="0" w:space="0" w:color="auto"/>
                <w:left w:val="none" w:sz="0" w:space="0" w:color="auto"/>
                <w:bottom w:val="none" w:sz="0" w:space="0" w:color="auto"/>
                <w:right w:val="none" w:sz="0" w:space="0" w:color="auto"/>
              </w:divBdr>
            </w:div>
            <w:div w:id="1894074094">
              <w:marLeft w:val="0"/>
              <w:marRight w:val="0"/>
              <w:marTop w:val="0"/>
              <w:marBottom w:val="0"/>
              <w:divBdr>
                <w:top w:val="none" w:sz="0" w:space="0" w:color="auto"/>
                <w:left w:val="none" w:sz="0" w:space="0" w:color="auto"/>
                <w:bottom w:val="none" w:sz="0" w:space="0" w:color="auto"/>
                <w:right w:val="none" w:sz="0" w:space="0" w:color="auto"/>
              </w:divBdr>
            </w:div>
            <w:div w:id="513959061">
              <w:marLeft w:val="0"/>
              <w:marRight w:val="0"/>
              <w:marTop w:val="0"/>
              <w:marBottom w:val="0"/>
              <w:divBdr>
                <w:top w:val="none" w:sz="0" w:space="0" w:color="auto"/>
                <w:left w:val="none" w:sz="0" w:space="0" w:color="auto"/>
                <w:bottom w:val="none" w:sz="0" w:space="0" w:color="auto"/>
                <w:right w:val="none" w:sz="0" w:space="0" w:color="auto"/>
              </w:divBdr>
            </w:div>
            <w:div w:id="2030641196">
              <w:marLeft w:val="0"/>
              <w:marRight w:val="0"/>
              <w:marTop w:val="0"/>
              <w:marBottom w:val="0"/>
              <w:divBdr>
                <w:top w:val="none" w:sz="0" w:space="0" w:color="auto"/>
                <w:left w:val="none" w:sz="0" w:space="0" w:color="auto"/>
                <w:bottom w:val="none" w:sz="0" w:space="0" w:color="auto"/>
                <w:right w:val="none" w:sz="0" w:space="0" w:color="auto"/>
              </w:divBdr>
            </w:div>
            <w:div w:id="228462058">
              <w:marLeft w:val="0"/>
              <w:marRight w:val="0"/>
              <w:marTop w:val="0"/>
              <w:marBottom w:val="0"/>
              <w:divBdr>
                <w:top w:val="none" w:sz="0" w:space="0" w:color="auto"/>
                <w:left w:val="none" w:sz="0" w:space="0" w:color="auto"/>
                <w:bottom w:val="none" w:sz="0" w:space="0" w:color="auto"/>
                <w:right w:val="none" w:sz="0" w:space="0" w:color="auto"/>
              </w:divBdr>
            </w:div>
          </w:divsChild>
        </w:div>
        <w:div w:id="956569019">
          <w:marLeft w:val="0"/>
          <w:marRight w:val="0"/>
          <w:marTop w:val="0"/>
          <w:marBottom w:val="0"/>
          <w:divBdr>
            <w:top w:val="none" w:sz="0" w:space="0" w:color="auto"/>
            <w:left w:val="none" w:sz="0" w:space="0" w:color="auto"/>
            <w:bottom w:val="none" w:sz="0" w:space="0" w:color="auto"/>
            <w:right w:val="none" w:sz="0" w:space="0" w:color="auto"/>
          </w:divBdr>
          <w:divsChild>
            <w:div w:id="1218468595">
              <w:marLeft w:val="0"/>
              <w:marRight w:val="0"/>
              <w:marTop w:val="0"/>
              <w:marBottom w:val="0"/>
              <w:divBdr>
                <w:top w:val="none" w:sz="0" w:space="0" w:color="auto"/>
                <w:left w:val="none" w:sz="0" w:space="0" w:color="auto"/>
                <w:bottom w:val="none" w:sz="0" w:space="0" w:color="auto"/>
                <w:right w:val="none" w:sz="0" w:space="0" w:color="auto"/>
              </w:divBdr>
            </w:div>
            <w:div w:id="1045909872">
              <w:marLeft w:val="0"/>
              <w:marRight w:val="0"/>
              <w:marTop w:val="0"/>
              <w:marBottom w:val="0"/>
              <w:divBdr>
                <w:top w:val="none" w:sz="0" w:space="0" w:color="auto"/>
                <w:left w:val="none" w:sz="0" w:space="0" w:color="auto"/>
                <w:bottom w:val="none" w:sz="0" w:space="0" w:color="auto"/>
                <w:right w:val="none" w:sz="0" w:space="0" w:color="auto"/>
              </w:divBdr>
            </w:div>
            <w:div w:id="2063088931">
              <w:marLeft w:val="0"/>
              <w:marRight w:val="0"/>
              <w:marTop w:val="0"/>
              <w:marBottom w:val="0"/>
              <w:divBdr>
                <w:top w:val="none" w:sz="0" w:space="0" w:color="auto"/>
                <w:left w:val="none" w:sz="0" w:space="0" w:color="auto"/>
                <w:bottom w:val="none" w:sz="0" w:space="0" w:color="auto"/>
                <w:right w:val="none" w:sz="0" w:space="0" w:color="auto"/>
              </w:divBdr>
            </w:div>
            <w:div w:id="164632014">
              <w:marLeft w:val="0"/>
              <w:marRight w:val="0"/>
              <w:marTop w:val="0"/>
              <w:marBottom w:val="0"/>
              <w:divBdr>
                <w:top w:val="none" w:sz="0" w:space="0" w:color="auto"/>
                <w:left w:val="none" w:sz="0" w:space="0" w:color="auto"/>
                <w:bottom w:val="none" w:sz="0" w:space="0" w:color="auto"/>
                <w:right w:val="none" w:sz="0" w:space="0" w:color="auto"/>
              </w:divBdr>
            </w:div>
            <w:div w:id="1913393468">
              <w:marLeft w:val="0"/>
              <w:marRight w:val="0"/>
              <w:marTop w:val="0"/>
              <w:marBottom w:val="0"/>
              <w:divBdr>
                <w:top w:val="none" w:sz="0" w:space="0" w:color="auto"/>
                <w:left w:val="none" w:sz="0" w:space="0" w:color="auto"/>
                <w:bottom w:val="none" w:sz="0" w:space="0" w:color="auto"/>
                <w:right w:val="none" w:sz="0" w:space="0" w:color="auto"/>
              </w:divBdr>
            </w:div>
          </w:divsChild>
        </w:div>
        <w:div w:id="378869845">
          <w:marLeft w:val="0"/>
          <w:marRight w:val="0"/>
          <w:marTop w:val="0"/>
          <w:marBottom w:val="0"/>
          <w:divBdr>
            <w:top w:val="none" w:sz="0" w:space="0" w:color="auto"/>
            <w:left w:val="none" w:sz="0" w:space="0" w:color="auto"/>
            <w:bottom w:val="none" w:sz="0" w:space="0" w:color="auto"/>
            <w:right w:val="none" w:sz="0" w:space="0" w:color="auto"/>
          </w:divBdr>
          <w:divsChild>
            <w:div w:id="1520971078">
              <w:marLeft w:val="0"/>
              <w:marRight w:val="0"/>
              <w:marTop w:val="0"/>
              <w:marBottom w:val="0"/>
              <w:divBdr>
                <w:top w:val="none" w:sz="0" w:space="0" w:color="auto"/>
                <w:left w:val="none" w:sz="0" w:space="0" w:color="auto"/>
                <w:bottom w:val="none" w:sz="0" w:space="0" w:color="auto"/>
                <w:right w:val="none" w:sz="0" w:space="0" w:color="auto"/>
              </w:divBdr>
            </w:div>
            <w:div w:id="1618830547">
              <w:marLeft w:val="0"/>
              <w:marRight w:val="0"/>
              <w:marTop w:val="0"/>
              <w:marBottom w:val="0"/>
              <w:divBdr>
                <w:top w:val="none" w:sz="0" w:space="0" w:color="auto"/>
                <w:left w:val="none" w:sz="0" w:space="0" w:color="auto"/>
                <w:bottom w:val="none" w:sz="0" w:space="0" w:color="auto"/>
                <w:right w:val="none" w:sz="0" w:space="0" w:color="auto"/>
              </w:divBdr>
            </w:div>
          </w:divsChild>
        </w:div>
        <w:div w:id="586118067">
          <w:marLeft w:val="0"/>
          <w:marRight w:val="0"/>
          <w:marTop w:val="0"/>
          <w:marBottom w:val="0"/>
          <w:divBdr>
            <w:top w:val="none" w:sz="0" w:space="0" w:color="auto"/>
            <w:left w:val="none" w:sz="0" w:space="0" w:color="auto"/>
            <w:bottom w:val="none" w:sz="0" w:space="0" w:color="auto"/>
            <w:right w:val="none" w:sz="0" w:space="0" w:color="auto"/>
          </w:divBdr>
          <w:divsChild>
            <w:div w:id="1879049023">
              <w:marLeft w:val="-75"/>
              <w:marRight w:val="0"/>
              <w:marTop w:val="30"/>
              <w:marBottom w:val="30"/>
              <w:divBdr>
                <w:top w:val="none" w:sz="0" w:space="0" w:color="auto"/>
                <w:left w:val="none" w:sz="0" w:space="0" w:color="auto"/>
                <w:bottom w:val="none" w:sz="0" w:space="0" w:color="auto"/>
                <w:right w:val="none" w:sz="0" w:space="0" w:color="auto"/>
              </w:divBdr>
              <w:divsChild>
                <w:div w:id="881791404">
                  <w:marLeft w:val="0"/>
                  <w:marRight w:val="0"/>
                  <w:marTop w:val="0"/>
                  <w:marBottom w:val="0"/>
                  <w:divBdr>
                    <w:top w:val="none" w:sz="0" w:space="0" w:color="auto"/>
                    <w:left w:val="none" w:sz="0" w:space="0" w:color="auto"/>
                    <w:bottom w:val="none" w:sz="0" w:space="0" w:color="auto"/>
                    <w:right w:val="none" w:sz="0" w:space="0" w:color="auto"/>
                  </w:divBdr>
                  <w:divsChild>
                    <w:div w:id="176577714">
                      <w:marLeft w:val="0"/>
                      <w:marRight w:val="0"/>
                      <w:marTop w:val="0"/>
                      <w:marBottom w:val="0"/>
                      <w:divBdr>
                        <w:top w:val="none" w:sz="0" w:space="0" w:color="auto"/>
                        <w:left w:val="none" w:sz="0" w:space="0" w:color="auto"/>
                        <w:bottom w:val="none" w:sz="0" w:space="0" w:color="auto"/>
                        <w:right w:val="none" w:sz="0" w:space="0" w:color="auto"/>
                      </w:divBdr>
                    </w:div>
                  </w:divsChild>
                </w:div>
                <w:div w:id="887186283">
                  <w:marLeft w:val="0"/>
                  <w:marRight w:val="0"/>
                  <w:marTop w:val="0"/>
                  <w:marBottom w:val="0"/>
                  <w:divBdr>
                    <w:top w:val="none" w:sz="0" w:space="0" w:color="auto"/>
                    <w:left w:val="none" w:sz="0" w:space="0" w:color="auto"/>
                    <w:bottom w:val="none" w:sz="0" w:space="0" w:color="auto"/>
                    <w:right w:val="none" w:sz="0" w:space="0" w:color="auto"/>
                  </w:divBdr>
                  <w:divsChild>
                    <w:div w:id="258610229">
                      <w:marLeft w:val="0"/>
                      <w:marRight w:val="0"/>
                      <w:marTop w:val="0"/>
                      <w:marBottom w:val="0"/>
                      <w:divBdr>
                        <w:top w:val="none" w:sz="0" w:space="0" w:color="auto"/>
                        <w:left w:val="none" w:sz="0" w:space="0" w:color="auto"/>
                        <w:bottom w:val="none" w:sz="0" w:space="0" w:color="auto"/>
                        <w:right w:val="none" w:sz="0" w:space="0" w:color="auto"/>
                      </w:divBdr>
                    </w:div>
                  </w:divsChild>
                </w:div>
                <w:div w:id="199361259">
                  <w:marLeft w:val="0"/>
                  <w:marRight w:val="0"/>
                  <w:marTop w:val="0"/>
                  <w:marBottom w:val="0"/>
                  <w:divBdr>
                    <w:top w:val="none" w:sz="0" w:space="0" w:color="auto"/>
                    <w:left w:val="none" w:sz="0" w:space="0" w:color="auto"/>
                    <w:bottom w:val="none" w:sz="0" w:space="0" w:color="auto"/>
                    <w:right w:val="none" w:sz="0" w:space="0" w:color="auto"/>
                  </w:divBdr>
                  <w:divsChild>
                    <w:div w:id="575936110">
                      <w:marLeft w:val="0"/>
                      <w:marRight w:val="0"/>
                      <w:marTop w:val="0"/>
                      <w:marBottom w:val="0"/>
                      <w:divBdr>
                        <w:top w:val="none" w:sz="0" w:space="0" w:color="auto"/>
                        <w:left w:val="none" w:sz="0" w:space="0" w:color="auto"/>
                        <w:bottom w:val="none" w:sz="0" w:space="0" w:color="auto"/>
                        <w:right w:val="none" w:sz="0" w:space="0" w:color="auto"/>
                      </w:divBdr>
                    </w:div>
                  </w:divsChild>
                </w:div>
                <w:div w:id="681008211">
                  <w:marLeft w:val="0"/>
                  <w:marRight w:val="0"/>
                  <w:marTop w:val="0"/>
                  <w:marBottom w:val="0"/>
                  <w:divBdr>
                    <w:top w:val="none" w:sz="0" w:space="0" w:color="auto"/>
                    <w:left w:val="none" w:sz="0" w:space="0" w:color="auto"/>
                    <w:bottom w:val="none" w:sz="0" w:space="0" w:color="auto"/>
                    <w:right w:val="none" w:sz="0" w:space="0" w:color="auto"/>
                  </w:divBdr>
                  <w:divsChild>
                    <w:div w:id="2133550098">
                      <w:marLeft w:val="0"/>
                      <w:marRight w:val="0"/>
                      <w:marTop w:val="0"/>
                      <w:marBottom w:val="0"/>
                      <w:divBdr>
                        <w:top w:val="none" w:sz="0" w:space="0" w:color="auto"/>
                        <w:left w:val="none" w:sz="0" w:space="0" w:color="auto"/>
                        <w:bottom w:val="none" w:sz="0" w:space="0" w:color="auto"/>
                        <w:right w:val="none" w:sz="0" w:space="0" w:color="auto"/>
                      </w:divBdr>
                    </w:div>
                  </w:divsChild>
                </w:div>
                <w:div w:id="2074811537">
                  <w:marLeft w:val="0"/>
                  <w:marRight w:val="0"/>
                  <w:marTop w:val="0"/>
                  <w:marBottom w:val="0"/>
                  <w:divBdr>
                    <w:top w:val="none" w:sz="0" w:space="0" w:color="auto"/>
                    <w:left w:val="none" w:sz="0" w:space="0" w:color="auto"/>
                    <w:bottom w:val="none" w:sz="0" w:space="0" w:color="auto"/>
                    <w:right w:val="none" w:sz="0" w:space="0" w:color="auto"/>
                  </w:divBdr>
                  <w:divsChild>
                    <w:div w:id="193924303">
                      <w:marLeft w:val="0"/>
                      <w:marRight w:val="0"/>
                      <w:marTop w:val="0"/>
                      <w:marBottom w:val="0"/>
                      <w:divBdr>
                        <w:top w:val="none" w:sz="0" w:space="0" w:color="auto"/>
                        <w:left w:val="none" w:sz="0" w:space="0" w:color="auto"/>
                        <w:bottom w:val="none" w:sz="0" w:space="0" w:color="auto"/>
                        <w:right w:val="none" w:sz="0" w:space="0" w:color="auto"/>
                      </w:divBdr>
                    </w:div>
                  </w:divsChild>
                </w:div>
                <w:div w:id="67045576">
                  <w:marLeft w:val="0"/>
                  <w:marRight w:val="0"/>
                  <w:marTop w:val="0"/>
                  <w:marBottom w:val="0"/>
                  <w:divBdr>
                    <w:top w:val="none" w:sz="0" w:space="0" w:color="auto"/>
                    <w:left w:val="none" w:sz="0" w:space="0" w:color="auto"/>
                    <w:bottom w:val="none" w:sz="0" w:space="0" w:color="auto"/>
                    <w:right w:val="none" w:sz="0" w:space="0" w:color="auto"/>
                  </w:divBdr>
                  <w:divsChild>
                    <w:div w:id="41101668">
                      <w:marLeft w:val="0"/>
                      <w:marRight w:val="0"/>
                      <w:marTop w:val="0"/>
                      <w:marBottom w:val="0"/>
                      <w:divBdr>
                        <w:top w:val="none" w:sz="0" w:space="0" w:color="auto"/>
                        <w:left w:val="none" w:sz="0" w:space="0" w:color="auto"/>
                        <w:bottom w:val="none" w:sz="0" w:space="0" w:color="auto"/>
                        <w:right w:val="none" w:sz="0" w:space="0" w:color="auto"/>
                      </w:divBdr>
                    </w:div>
                  </w:divsChild>
                </w:div>
                <w:div w:id="2040080928">
                  <w:marLeft w:val="0"/>
                  <w:marRight w:val="0"/>
                  <w:marTop w:val="0"/>
                  <w:marBottom w:val="0"/>
                  <w:divBdr>
                    <w:top w:val="none" w:sz="0" w:space="0" w:color="auto"/>
                    <w:left w:val="none" w:sz="0" w:space="0" w:color="auto"/>
                    <w:bottom w:val="none" w:sz="0" w:space="0" w:color="auto"/>
                    <w:right w:val="none" w:sz="0" w:space="0" w:color="auto"/>
                  </w:divBdr>
                  <w:divsChild>
                    <w:div w:id="1636520802">
                      <w:marLeft w:val="0"/>
                      <w:marRight w:val="0"/>
                      <w:marTop w:val="0"/>
                      <w:marBottom w:val="0"/>
                      <w:divBdr>
                        <w:top w:val="none" w:sz="0" w:space="0" w:color="auto"/>
                        <w:left w:val="none" w:sz="0" w:space="0" w:color="auto"/>
                        <w:bottom w:val="none" w:sz="0" w:space="0" w:color="auto"/>
                        <w:right w:val="none" w:sz="0" w:space="0" w:color="auto"/>
                      </w:divBdr>
                    </w:div>
                  </w:divsChild>
                </w:div>
                <w:div w:id="1042749418">
                  <w:marLeft w:val="0"/>
                  <w:marRight w:val="0"/>
                  <w:marTop w:val="0"/>
                  <w:marBottom w:val="0"/>
                  <w:divBdr>
                    <w:top w:val="none" w:sz="0" w:space="0" w:color="auto"/>
                    <w:left w:val="none" w:sz="0" w:space="0" w:color="auto"/>
                    <w:bottom w:val="none" w:sz="0" w:space="0" w:color="auto"/>
                    <w:right w:val="none" w:sz="0" w:space="0" w:color="auto"/>
                  </w:divBdr>
                  <w:divsChild>
                    <w:div w:id="882979401">
                      <w:marLeft w:val="0"/>
                      <w:marRight w:val="0"/>
                      <w:marTop w:val="0"/>
                      <w:marBottom w:val="0"/>
                      <w:divBdr>
                        <w:top w:val="none" w:sz="0" w:space="0" w:color="auto"/>
                        <w:left w:val="none" w:sz="0" w:space="0" w:color="auto"/>
                        <w:bottom w:val="none" w:sz="0" w:space="0" w:color="auto"/>
                        <w:right w:val="none" w:sz="0" w:space="0" w:color="auto"/>
                      </w:divBdr>
                    </w:div>
                  </w:divsChild>
                </w:div>
                <w:div w:id="1106658055">
                  <w:marLeft w:val="0"/>
                  <w:marRight w:val="0"/>
                  <w:marTop w:val="0"/>
                  <w:marBottom w:val="0"/>
                  <w:divBdr>
                    <w:top w:val="none" w:sz="0" w:space="0" w:color="auto"/>
                    <w:left w:val="none" w:sz="0" w:space="0" w:color="auto"/>
                    <w:bottom w:val="none" w:sz="0" w:space="0" w:color="auto"/>
                    <w:right w:val="none" w:sz="0" w:space="0" w:color="auto"/>
                  </w:divBdr>
                  <w:divsChild>
                    <w:div w:id="99222403">
                      <w:marLeft w:val="0"/>
                      <w:marRight w:val="0"/>
                      <w:marTop w:val="0"/>
                      <w:marBottom w:val="0"/>
                      <w:divBdr>
                        <w:top w:val="none" w:sz="0" w:space="0" w:color="auto"/>
                        <w:left w:val="none" w:sz="0" w:space="0" w:color="auto"/>
                        <w:bottom w:val="none" w:sz="0" w:space="0" w:color="auto"/>
                        <w:right w:val="none" w:sz="0" w:space="0" w:color="auto"/>
                      </w:divBdr>
                    </w:div>
                  </w:divsChild>
                </w:div>
                <w:div w:id="713771720">
                  <w:marLeft w:val="0"/>
                  <w:marRight w:val="0"/>
                  <w:marTop w:val="0"/>
                  <w:marBottom w:val="0"/>
                  <w:divBdr>
                    <w:top w:val="none" w:sz="0" w:space="0" w:color="auto"/>
                    <w:left w:val="none" w:sz="0" w:space="0" w:color="auto"/>
                    <w:bottom w:val="none" w:sz="0" w:space="0" w:color="auto"/>
                    <w:right w:val="none" w:sz="0" w:space="0" w:color="auto"/>
                  </w:divBdr>
                  <w:divsChild>
                    <w:div w:id="1908685516">
                      <w:marLeft w:val="0"/>
                      <w:marRight w:val="0"/>
                      <w:marTop w:val="0"/>
                      <w:marBottom w:val="0"/>
                      <w:divBdr>
                        <w:top w:val="none" w:sz="0" w:space="0" w:color="auto"/>
                        <w:left w:val="none" w:sz="0" w:space="0" w:color="auto"/>
                        <w:bottom w:val="none" w:sz="0" w:space="0" w:color="auto"/>
                        <w:right w:val="none" w:sz="0" w:space="0" w:color="auto"/>
                      </w:divBdr>
                    </w:div>
                  </w:divsChild>
                </w:div>
                <w:div w:id="1066224170">
                  <w:marLeft w:val="0"/>
                  <w:marRight w:val="0"/>
                  <w:marTop w:val="0"/>
                  <w:marBottom w:val="0"/>
                  <w:divBdr>
                    <w:top w:val="none" w:sz="0" w:space="0" w:color="auto"/>
                    <w:left w:val="none" w:sz="0" w:space="0" w:color="auto"/>
                    <w:bottom w:val="none" w:sz="0" w:space="0" w:color="auto"/>
                    <w:right w:val="none" w:sz="0" w:space="0" w:color="auto"/>
                  </w:divBdr>
                  <w:divsChild>
                    <w:div w:id="1833714988">
                      <w:marLeft w:val="0"/>
                      <w:marRight w:val="0"/>
                      <w:marTop w:val="0"/>
                      <w:marBottom w:val="0"/>
                      <w:divBdr>
                        <w:top w:val="none" w:sz="0" w:space="0" w:color="auto"/>
                        <w:left w:val="none" w:sz="0" w:space="0" w:color="auto"/>
                        <w:bottom w:val="none" w:sz="0" w:space="0" w:color="auto"/>
                        <w:right w:val="none" w:sz="0" w:space="0" w:color="auto"/>
                      </w:divBdr>
                    </w:div>
                  </w:divsChild>
                </w:div>
                <w:div w:id="221529950">
                  <w:marLeft w:val="0"/>
                  <w:marRight w:val="0"/>
                  <w:marTop w:val="0"/>
                  <w:marBottom w:val="0"/>
                  <w:divBdr>
                    <w:top w:val="none" w:sz="0" w:space="0" w:color="auto"/>
                    <w:left w:val="none" w:sz="0" w:space="0" w:color="auto"/>
                    <w:bottom w:val="none" w:sz="0" w:space="0" w:color="auto"/>
                    <w:right w:val="none" w:sz="0" w:space="0" w:color="auto"/>
                  </w:divBdr>
                  <w:divsChild>
                    <w:div w:id="1294025503">
                      <w:marLeft w:val="0"/>
                      <w:marRight w:val="0"/>
                      <w:marTop w:val="0"/>
                      <w:marBottom w:val="0"/>
                      <w:divBdr>
                        <w:top w:val="none" w:sz="0" w:space="0" w:color="auto"/>
                        <w:left w:val="none" w:sz="0" w:space="0" w:color="auto"/>
                        <w:bottom w:val="none" w:sz="0" w:space="0" w:color="auto"/>
                        <w:right w:val="none" w:sz="0" w:space="0" w:color="auto"/>
                      </w:divBdr>
                    </w:div>
                  </w:divsChild>
                </w:div>
                <w:div w:id="80763694">
                  <w:marLeft w:val="0"/>
                  <w:marRight w:val="0"/>
                  <w:marTop w:val="0"/>
                  <w:marBottom w:val="0"/>
                  <w:divBdr>
                    <w:top w:val="none" w:sz="0" w:space="0" w:color="auto"/>
                    <w:left w:val="none" w:sz="0" w:space="0" w:color="auto"/>
                    <w:bottom w:val="none" w:sz="0" w:space="0" w:color="auto"/>
                    <w:right w:val="none" w:sz="0" w:space="0" w:color="auto"/>
                  </w:divBdr>
                  <w:divsChild>
                    <w:div w:id="45640822">
                      <w:marLeft w:val="0"/>
                      <w:marRight w:val="0"/>
                      <w:marTop w:val="0"/>
                      <w:marBottom w:val="0"/>
                      <w:divBdr>
                        <w:top w:val="none" w:sz="0" w:space="0" w:color="auto"/>
                        <w:left w:val="none" w:sz="0" w:space="0" w:color="auto"/>
                        <w:bottom w:val="none" w:sz="0" w:space="0" w:color="auto"/>
                        <w:right w:val="none" w:sz="0" w:space="0" w:color="auto"/>
                      </w:divBdr>
                    </w:div>
                  </w:divsChild>
                </w:div>
                <w:div w:id="1397817444">
                  <w:marLeft w:val="0"/>
                  <w:marRight w:val="0"/>
                  <w:marTop w:val="0"/>
                  <w:marBottom w:val="0"/>
                  <w:divBdr>
                    <w:top w:val="none" w:sz="0" w:space="0" w:color="auto"/>
                    <w:left w:val="none" w:sz="0" w:space="0" w:color="auto"/>
                    <w:bottom w:val="none" w:sz="0" w:space="0" w:color="auto"/>
                    <w:right w:val="none" w:sz="0" w:space="0" w:color="auto"/>
                  </w:divBdr>
                  <w:divsChild>
                    <w:div w:id="694386172">
                      <w:marLeft w:val="0"/>
                      <w:marRight w:val="0"/>
                      <w:marTop w:val="0"/>
                      <w:marBottom w:val="0"/>
                      <w:divBdr>
                        <w:top w:val="none" w:sz="0" w:space="0" w:color="auto"/>
                        <w:left w:val="none" w:sz="0" w:space="0" w:color="auto"/>
                        <w:bottom w:val="none" w:sz="0" w:space="0" w:color="auto"/>
                        <w:right w:val="none" w:sz="0" w:space="0" w:color="auto"/>
                      </w:divBdr>
                    </w:div>
                  </w:divsChild>
                </w:div>
                <w:div w:id="1573199475">
                  <w:marLeft w:val="0"/>
                  <w:marRight w:val="0"/>
                  <w:marTop w:val="0"/>
                  <w:marBottom w:val="0"/>
                  <w:divBdr>
                    <w:top w:val="none" w:sz="0" w:space="0" w:color="auto"/>
                    <w:left w:val="none" w:sz="0" w:space="0" w:color="auto"/>
                    <w:bottom w:val="none" w:sz="0" w:space="0" w:color="auto"/>
                    <w:right w:val="none" w:sz="0" w:space="0" w:color="auto"/>
                  </w:divBdr>
                  <w:divsChild>
                    <w:div w:id="1922911163">
                      <w:marLeft w:val="0"/>
                      <w:marRight w:val="0"/>
                      <w:marTop w:val="0"/>
                      <w:marBottom w:val="0"/>
                      <w:divBdr>
                        <w:top w:val="none" w:sz="0" w:space="0" w:color="auto"/>
                        <w:left w:val="none" w:sz="0" w:space="0" w:color="auto"/>
                        <w:bottom w:val="none" w:sz="0" w:space="0" w:color="auto"/>
                        <w:right w:val="none" w:sz="0" w:space="0" w:color="auto"/>
                      </w:divBdr>
                    </w:div>
                  </w:divsChild>
                </w:div>
                <w:div w:id="1411660743">
                  <w:marLeft w:val="0"/>
                  <w:marRight w:val="0"/>
                  <w:marTop w:val="0"/>
                  <w:marBottom w:val="0"/>
                  <w:divBdr>
                    <w:top w:val="none" w:sz="0" w:space="0" w:color="auto"/>
                    <w:left w:val="none" w:sz="0" w:space="0" w:color="auto"/>
                    <w:bottom w:val="none" w:sz="0" w:space="0" w:color="auto"/>
                    <w:right w:val="none" w:sz="0" w:space="0" w:color="auto"/>
                  </w:divBdr>
                  <w:divsChild>
                    <w:div w:id="779372598">
                      <w:marLeft w:val="0"/>
                      <w:marRight w:val="0"/>
                      <w:marTop w:val="0"/>
                      <w:marBottom w:val="0"/>
                      <w:divBdr>
                        <w:top w:val="none" w:sz="0" w:space="0" w:color="auto"/>
                        <w:left w:val="none" w:sz="0" w:space="0" w:color="auto"/>
                        <w:bottom w:val="none" w:sz="0" w:space="0" w:color="auto"/>
                        <w:right w:val="none" w:sz="0" w:space="0" w:color="auto"/>
                      </w:divBdr>
                    </w:div>
                  </w:divsChild>
                </w:div>
                <w:div w:id="566571030">
                  <w:marLeft w:val="0"/>
                  <w:marRight w:val="0"/>
                  <w:marTop w:val="0"/>
                  <w:marBottom w:val="0"/>
                  <w:divBdr>
                    <w:top w:val="none" w:sz="0" w:space="0" w:color="auto"/>
                    <w:left w:val="none" w:sz="0" w:space="0" w:color="auto"/>
                    <w:bottom w:val="none" w:sz="0" w:space="0" w:color="auto"/>
                    <w:right w:val="none" w:sz="0" w:space="0" w:color="auto"/>
                  </w:divBdr>
                  <w:divsChild>
                    <w:div w:id="1225794957">
                      <w:marLeft w:val="0"/>
                      <w:marRight w:val="0"/>
                      <w:marTop w:val="0"/>
                      <w:marBottom w:val="0"/>
                      <w:divBdr>
                        <w:top w:val="none" w:sz="0" w:space="0" w:color="auto"/>
                        <w:left w:val="none" w:sz="0" w:space="0" w:color="auto"/>
                        <w:bottom w:val="none" w:sz="0" w:space="0" w:color="auto"/>
                        <w:right w:val="none" w:sz="0" w:space="0" w:color="auto"/>
                      </w:divBdr>
                    </w:div>
                  </w:divsChild>
                </w:div>
                <w:div w:id="1923054790">
                  <w:marLeft w:val="0"/>
                  <w:marRight w:val="0"/>
                  <w:marTop w:val="0"/>
                  <w:marBottom w:val="0"/>
                  <w:divBdr>
                    <w:top w:val="none" w:sz="0" w:space="0" w:color="auto"/>
                    <w:left w:val="none" w:sz="0" w:space="0" w:color="auto"/>
                    <w:bottom w:val="none" w:sz="0" w:space="0" w:color="auto"/>
                    <w:right w:val="none" w:sz="0" w:space="0" w:color="auto"/>
                  </w:divBdr>
                  <w:divsChild>
                    <w:div w:id="1195269716">
                      <w:marLeft w:val="0"/>
                      <w:marRight w:val="0"/>
                      <w:marTop w:val="0"/>
                      <w:marBottom w:val="0"/>
                      <w:divBdr>
                        <w:top w:val="none" w:sz="0" w:space="0" w:color="auto"/>
                        <w:left w:val="none" w:sz="0" w:space="0" w:color="auto"/>
                        <w:bottom w:val="none" w:sz="0" w:space="0" w:color="auto"/>
                        <w:right w:val="none" w:sz="0" w:space="0" w:color="auto"/>
                      </w:divBdr>
                    </w:div>
                  </w:divsChild>
                </w:div>
                <w:div w:id="1355617387">
                  <w:marLeft w:val="0"/>
                  <w:marRight w:val="0"/>
                  <w:marTop w:val="0"/>
                  <w:marBottom w:val="0"/>
                  <w:divBdr>
                    <w:top w:val="none" w:sz="0" w:space="0" w:color="auto"/>
                    <w:left w:val="none" w:sz="0" w:space="0" w:color="auto"/>
                    <w:bottom w:val="none" w:sz="0" w:space="0" w:color="auto"/>
                    <w:right w:val="none" w:sz="0" w:space="0" w:color="auto"/>
                  </w:divBdr>
                  <w:divsChild>
                    <w:div w:id="1393039941">
                      <w:marLeft w:val="0"/>
                      <w:marRight w:val="0"/>
                      <w:marTop w:val="0"/>
                      <w:marBottom w:val="0"/>
                      <w:divBdr>
                        <w:top w:val="none" w:sz="0" w:space="0" w:color="auto"/>
                        <w:left w:val="none" w:sz="0" w:space="0" w:color="auto"/>
                        <w:bottom w:val="none" w:sz="0" w:space="0" w:color="auto"/>
                        <w:right w:val="none" w:sz="0" w:space="0" w:color="auto"/>
                      </w:divBdr>
                    </w:div>
                  </w:divsChild>
                </w:div>
                <w:div w:id="1329600937">
                  <w:marLeft w:val="0"/>
                  <w:marRight w:val="0"/>
                  <w:marTop w:val="0"/>
                  <w:marBottom w:val="0"/>
                  <w:divBdr>
                    <w:top w:val="none" w:sz="0" w:space="0" w:color="auto"/>
                    <w:left w:val="none" w:sz="0" w:space="0" w:color="auto"/>
                    <w:bottom w:val="none" w:sz="0" w:space="0" w:color="auto"/>
                    <w:right w:val="none" w:sz="0" w:space="0" w:color="auto"/>
                  </w:divBdr>
                  <w:divsChild>
                    <w:div w:id="14763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728428">
          <w:marLeft w:val="0"/>
          <w:marRight w:val="0"/>
          <w:marTop w:val="0"/>
          <w:marBottom w:val="0"/>
          <w:divBdr>
            <w:top w:val="none" w:sz="0" w:space="0" w:color="auto"/>
            <w:left w:val="none" w:sz="0" w:space="0" w:color="auto"/>
            <w:bottom w:val="none" w:sz="0" w:space="0" w:color="auto"/>
            <w:right w:val="none" w:sz="0" w:space="0" w:color="auto"/>
          </w:divBdr>
        </w:div>
        <w:div w:id="423384716">
          <w:marLeft w:val="0"/>
          <w:marRight w:val="0"/>
          <w:marTop w:val="0"/>
          <w:marBottom w:val="0"/>
          <w:divBdr>
            <w:top w:val="none" w:sz="0" w:space="0" w:color="auto"/>
            <w:left w:val="none" w:sz="0" w:space="0" w:color="auto"/>
            <w:bottom w:val="none" w:sz="0" w:space="0" w:color="auto"/>
            <w:right w:val="none" w:sz="0" w:space="0" w:color="auto"/>
          </w:divBdr>
        </w:div>
        <w:div w:id="1637101597">
          <w:marLeft w:val="0"/>
          <w:marRight w:val="0"/>
          <w:marTop w:val="0"/>
          <w:marBottom w:val="0"/>
          <w:divBdr>
            <w:top w:val="none" w:sz="0" w:space="0" w:color="auto"/>
            <w:left w:val="none" w:sz="0" w:space="0" w:color="auto"/>
            <w:bottom w:val="none" w:sz="0" w:space="0" w:color="auto"/>
            <w:right w:val="none" w:sz="0" w:space="0" w:color="auto"/>
          </w:divBdr>
        </w:div>
        <w:div w:id="1881353986">
          <w:marLeft w:val="0"/>
          <w:marRight w:val="0"/>
          <w:marTop w:val="0"/>
          <w:marBottom w:val="0"/>
          <w:divBdr>
            <w:top w:val="none" w:sz="0" w:space="0" w:color="auto"/>
            <w:left w:val="none" w:sz="0" w:space="0" w:color="auto"/>
            <w:bottom w:val="none" w:sz="0" w:space="0" w:color="auto"/>
            <w:right w:val="none" w:sz="0" w:space="0" w:color="auto"/>
          </w:divBdr>
        </w:div>
        <w:div w:id="2020740765">
          <w:marLeft w:val="0"/>
          <w:marRight w:val="0"/>
          <w:marTop w:val="0"/>
          <w:marBottom w:val="0"/>
          <w:divBdr>
            <w:top w:val="none" w:sz="0" w:space="0" w:color="auto"/>
            <w:left w:val="none" w:sz="0" w:space="0" w:color="auto"/>
            <w:bottom w:val="none" w:sz="0" w:space="0" w:color="auto"/>
            <w:right w:val="none" w:sz="0" w:space="0" w:color="auto"/>
          </w:divBdr>
        </w:div>
        <w:div w:id="378553168">
          <w:marLeft w:val="0"/>
          <w:marRight w:val="0"/>
          <w:marTop w:val="0"/>
          <w:marBottom w:val="0"/>
          <w:divBdr>
            <w:top w:val="none" w:sz="0" w:space="0" w:color="auto"/>
            <w:left w:val="none" w:sz="0" w:space="0" w:color="auto"/>
            <w:bottom w:val="none" w:sz="0" w:space="0" w:color="auto"/>
            <w:right w:val="none" w:sz="0" w:space="0" w:color="auto"/>
          </w:divBdr>
        </w:div>
        <w:div w:id="1939486204">
          <w:marLeft w:val="0"/>
          <w:marRight w:val="0"/>
          <w:marTop w:val="0"/>
          <w:marBottom w:val="0"/>
          <w:divBdr>
            <w:top w:val="none" w:sz="0" w:space="0" w:color="auto"/>
            <w:left w:val="none" w:sz="0" w:space="0" w:color="auto"/>
            <w:bottom w:val="none" w:sz="0" w:space="0" w:color="auto"/>
            <w:right w:val="none" w:sz="0" w:space="0" w:color="auto"/>
          </w:divBdr>
        </w:div>
        <w:div w:id="733045614">
          <w:marLeft w:val="0"/>
          <w:marRight w:val="0"/>
          <w:marTop w:val="0"/>
          <w:marBottom w:val="0"/>
          <w:divBdr>
            <w:top w:val="none" w:sz="0" w:space="0" w:color="auto"/>
            <w:left w:val="none" w:sz="0" w:space="0" w:color="auto"/>
            <w:bottom w:val="none" w:sz="0" w:space="0" w:color="auto"/>
            <w:right w:val="none" w:sz="0" w:space="0" w:color="auto"/>
          </w:divBdr>
        </w:div>
        <w:div w:id="140583300">
          <w:marLeft w:val="0"/>
          <w:marRight w:val="0"/>
          <w:marTop w:val="0"/>
          <w:marBottom w:val="0"/>
          <w:divBdr>
            <w:top w:val="none" w:sz="0" w:space="0" w:color="auto"/>
            <w:left w:val="none" w:sz="0" w:space="0" w:color="auto"/>
            <w:bottom w:val="none" w:sz="0" w:space="0" w:color="auto"/>
            <w:right w:val="none" w:sz="0" w:space="0" w:color="auto"/>
          </w:divBdr>
        </w:div>
        <w:div w:id="1477524836">
          <w:marLeft w:val="0"/>
          <w:marRight w:val="0"/>
          <w:marTop w:val="0"/>
          <w:marBottom w:val="0"/>
          <w:divBdr>
            <w:top w:val="none" w:sz="0" w:space="0" w:color="auto"/>
            <w:left w:val="none" w:sz="0" w:space="0" w:color="auto"/>
            <w:bottom w:val="none" w:sz="0" w:space="0" w:color="auto"/>
            <w:right w:val="none" w:sz="0" w:space="0" w:color="auto"/>
          </w:divBdr>
        </w:div>
        <w:div w:id="1387800800">
          <w:marLeft w:val="0"/>
          <w:marRight w:val="0"/>
          <w:marTop w:val="0"/>
          <w:marBottom w:val="0"/>
          <w:divBdr>
            <w:top w:val="none" w:sz="0" w:space="0" w:color="auto"/>
            <w:left w:val="none" w:sz="0" w:space="0" w:color="auto"/>
            <w:bottom w:val="none" w:sz="0" w:space="0" w:color="auto"/>
            <w:right w:val="none" w:sz="0" w:space="0" w:color="auto"/>
          </w:divBdr>
        </w:div>
        <w:div w:id="629357855">
          <w:marLeft w:val="0"/>
          <w:marRight w:val="0"/>
          <w:marTop w:val="0"/>
          <w:marBottom w:val="0"/>
          <w:divBdr>
            <w:top w:val="none" w:sz="0" w:space="0" w:color="auto"/>
            <w:left w:val="none" w:sz="0" w:space="0" w:color="auto"/>
            <w:bottom w:val="none" w:sz="0" w:space="0" w:color="auto"/>
            <w:right w:val="none" w:sz="0" w:space="0" w:color="auto"/>
          </w:divBdr>
        </w:div>
        <w:div w:id="2143033211">
          <w:marLeft w:val="0"/>
          <w:marRight w:val="0"/>
          <w:marTop w:val="0"/>
          <w:marBottom w:val="0"/>
          <w:divBdr>
            <w:top w:val="none" w:sz="0" w:space="0" w:color="auto"/>
            <w:left w:val="none" w:sz="0" w:space="0" w:color="auto"/>
            <w:bottom w:val="none" w:sz="0" w:space="0" w:color="auto"/>
            <w:right w:val="none" w:sz="0" w:space="0" w:color="auto"/>
          </w:divBdr>
          <w:divsChild>
            <w:div w:id="64189605">
              <w:marLeft w:val="-75"/>
              <w:marRight w:val="0"/>
              <w:marTop w:val="30"/>
              <w:marBottom w:val="30"/>
              <w:divBdr>
                <w:top w:val="none" w:sz="0" w:space="0" w:color="auto"/>
                <w:left w:val="none" w:sz="0" w:space="0" w:color="auto"/>
                <w:bottom w:val="none" w:sz="0" w:space="0" w:color="auto"/>
                <w:right w:val="none" w:sz="0" w:space="0" w:color="auto"/>
              </w:divBdr>
              <w:divsChild>
                <w:div w:id="2129084471">
                  <w:marLeft w:val="0"/>
                  <w:marRight w:val="0"/>
                  <w:marTop w:val="0"/>
                  <w:marBottom w:val="0"/>
                  <w:divBdr>
                    <w:top w:val="none" w:sz="0" w:space="0" w:color="auto"/>
                    <w:left w:val="none" w:sz="0" w:space="0" w:color="auto"/>
                    <w:bottom w:val="none" w:sz="0" w:space="0" w:color="auto"/>
                    <w:right w:val="none" w:sz="0" w:space="0" w:color="auto"/>
                  </w:divBdr>
                  <w:divsChild>
                    <w:div w:id="1938321382">
                      <w:marLeft w:val="0"/>
                      <w:marRight w:val="0"/>
                      <w:marTop w:val="0"/>
                      <w:marBottom w:val="0"/>
                      <w:divBdr>
                        <w:top w:val="none" w:sz="0" w:space="0" w:color="auto"/>
                        <w:left w:val="none" w:sz="0" w:space="0" w:color="auto"/>
                        <w:bottom w:val="none" w:sz="0" w:space="0" w:color="auto"/>
                        <w:right w:val="none" w:sz="0" w:space="0" w:color="auto"/>
                      </w:divBdr>
                    </w:div>
                  </w:divsChild>
                </w:div>
                <w:div w:id="2110660042">
                  <w:marLeft w:val="0"/>
                  <w:marRight w:val="0"/>
                  <w:marTop w:val="0"/>
                  <w:marBottom w:val="0"/>
                  <w:divBdr>
                    <w:top w:val="none" w:sz="0" w:space="0" w:color="auto"/>
                    <w:left w:val="none" w:sz="0" w:space="0" w:color="auto"/>
                    <w:bottom w:val="none" w:sz="0" w:space="0" w:color="auto"/>
                    <w:right w:val="none" w:sz="0" w:space="0" w:color="auto"/>
                  </w:divBdr>
                  <w:divsChild>
                    <w:div w:id="504901692">
                      <w:marLeft w:val="0"/>
                      <w:marRight w:val="0"/>
                      <w:marTop w:val="0"/>
                      <w:marBottom w:val="0"/>
                      <w:divBdr>
                        <w:top w:val="none" w:sz="0" w:space="0" w:color="auto"/>
                        <w:left w:val="none" w:sz="0" w:space="0" w:color="auto"/>
                        <w:bottom w:val="none" w:sz="0" w:space="0" w:color="auto"/>
                        <w:right w:val="none" w:sz="0" w:space="0" w:color="auto"/>
                      </w:divBdr>
                    </w:div>
                  </w:divsChild>
                </w:div>
                <w:div w:id="341519255">
                  <w:marLeft w:val="0"/>
                  <w:marRight w:val="0"/>
                  <w:marTop w:val="0"/>
                  <w:marBottom w:val="0"/>
                  <w:divBdr>
                    <w:top w:val="none" w:sz="0" w:space="0" w:color="auto"/>
                    <w:left w:val="none" w:sz="0" w:space="0" w:color="auto"/>
                    <w:bottom w:val="none" w:sz="0" w:space="0" w:color="auto"/>
                    <w:right w:val="none" w:sz="0" w:space="0" w:color="auto"/>
                  </w:divBdr>
                  <w:divsChild>
                    <w:div w:id="1834180318">
                      <w:marLeft w:val="0"/>
                      <w:marRight w:val="0"/>
                      <w:marTop w:val="0"/>
                      <w:marBottom w:val="0"/>
                      <w:divBdr>
                        <w:top w:val="none" w:sz="0" w:space="0" w:color="auto"/>
                        <w:left w:val="none" w:sz="0" w:space="0" w:color="auto"/>
                        <w:bottom w:val="none" w:sz="0" w:space="0" w:color="auto"/>
                        <w:right w:val="none" w:sz="0" w:space="0" w:color="auto"/>
                      </w:divBdr>
                    </w:div>
                  </w:divsChild>
                </w:div>
                <w:div w:id="1395008844">
                  <w:marLeft w:val="0"/>
                  <w:marRight w:val="0"/>
                  <w:marTop w:val="0"/>
                  <w:marBottom w:val="0"/>
                  <w:divBdr>
                    <w:top w:val="none" w:sz="0" w:space="0" w:color="auto"/>
                    <w:left w:val="none" w:sz="0" w:space="0" w:color="auto"/>
                    <w:bottom w:val="none" w:sz="0" w:space="0" w:color="auto"/>
                    <w:right w:val="none" w:sz="0" w:space="0" w:color="auto"/>
                  </w:divBdr>
                  <w:divsChild>
                    <w:div w:id="1404257227">
                      <w:marLeft w:val="0"/>
                      <w:marRight w:val="0"/>
                      <w:marTop w:val="0"/>
                      <w:marBottom w:val="0"/>
                      <w:divBdr>
                        <w:top w:val="none" w:sz="0" w:space="0" w:color="auto"/>
                        <w:left w:val="none" w:sz="0" w:space="0" w:color="auto"/>
                        <w:bottom w:val="none" w:sz="0" w:space="0" w:color="auto"/>
                        <w:right w:val="none" w:sz="0" w:space="0" w:color="auto"/>
                      </w:divBdr>
                    </w:div>
                  </w:divsChild>
                </w:div>
                <w:div w:id="87898035">
                  <w:marLeft w:val="0"/>
                  <w:marRight w:val="0"/>
                  <w:marTop w:val="0"/>
                  <w:marBottom w:val="0"/>
                  <w:divBdr>
                    <w:top w:val="none" w:sz="0" w:space="0" w:color="auto"/>
                    <w:left w:val="none" w:sz="0" w:space="0" w:color="auto"/>
                    <w:bottom w:val="none" w:sz="0" w:space="0" w:color="auto"/>
                    <w:right w:val="none" w:sz="0" w:space="0" w:color="auto"/>
                  </w:divBdr>
                  <w:divsChild>
                    <w:div w:id="1842230619">
                      <w:marLeft w:val="0"/>
                      <w:marRight w:val="0"/>
                      <w:marTop w:val="0"/>
                      <w:marBottom w:val="0"/>
                      <w:divBdr>
                        <w:top w:val="none" w:sz="0" w:space="0" w:color="auto"/>
                        <w:left w:val="none" w:sz="0" w:space="0" w:color="auto"/>
                        <w:bottom w:val="none" w:sz="0" w:space="0" w:color="auto"/>
                        <w:right w:val="none" w:sz="0" w:space="0" w:color="auto"/>
                      </w:divBdr>
                    </w:div>
                  </w:divsChild>
                </w:div>
                <w:div w:id="517544091">
                  <w:marLeft w:val="0"/>
                  <w:marRight w:val="0"/>
                  <w:marTop w:val="0"/>
                  <w:marBottom w:val="0"/>
                  <w:divBdr>
                    <w:top w:val="none" w:sz="0" w:space="0" w:color="auto"/>
                    <w:left w:val="none" w:sz="0" w:space="0" w:color="auto"/>
                    <w:bottom w:val="none" w:sz="0" w:space="0" w:color="auto"/>
                    <w:right w:val="none" w:sz="0" w:space="0" w:color="auto"/>
                  </w:divBdr>
                  <w:divsChild>
                    <w:div w:id="16017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830013">
          <w:marLeft w:val="0"/>
          <w:marRight w:val="0"/>
          <w:marTop w:val="0"/>
          <w:marBottom w:val="0"/>
          <w:divBdr>
            <w:top w:val="none" w:sz="0" w:space="0" w:color="auto"/>
            <w:left w:val="none" w:sz="0" w:space="0" w:color="auto"/>
            <w:bottom w:val="none" w:sz="0" w:space="0" w:color="auto"/>
            <w:right w:val="none" w:sz="0" w:space="0" w:color="auto"/>
          </w:divBdr>
        </w:div>
        <w:div w:id="2133744370">
          <w:marLeft w:val="0"/>
          <w:marRight w:val="0"/>
          <w:marTop w:val="0"/>
          <w:marBottom w:val="0"/>
          <w:divBdr>
            <w:top w:val="none" w:sz="0" w:space="0" w:color="auto"/>
            <w:left w:val="none" w:sz="0" w:space="0" w:color="auto"/>
            <w:bottom w:val="none" w:sz="0" w:space="0" w:color="auto"/>
            <w:right w:val="none" w:sz="0" w:space="0" w:color="auto"/>
          </w:divBdr>
        </w:div>
        <w:div w:id="2017265862">
          <w:marLeft w:val="0"/>
          <w:marRight w:val="0"/>
          <w:marTop w:val="0"/>
          <w:marBottom w:val="0"/>
          <w:divBdr>
            <w:top w:val="none" w:sz="0" w:space="0" w:color="auto"/>
            <w:left w:val="none" w:sz="0" w:space="0" w:color="auto"/>
            <w:bottom w:val="none" w:sz="0" w:space="0" w:color="auto"/>
            <w:right w:val="none" w:sz="0" w:space="0" w:color="auto"/>
          </w:divBdr>
          <w:divsChild>
            <w:div w:id="1324697124">
              <w:marLeft w:val="-75"/>
              <w:marRight w:val="0"/>
              <w:marTop w:val="30"/>
              <w:marBottom w:val="30"/>
              <w:divBdr>
                <w:top w:val="none" w:sz="0" w:space="0" w:color="auto"/>
                <w:left w:val="none" w:sz="0" w:space="0" w:color="auto"/>
                <w:bottom w:val="none" w:sz="0" w:space="0" w:color="auto"/>
                <w:right w:val="none" w:sz="0" w:space="0" w:color="auto"/>
              </w:divBdr>
              <w:divsChild>
                <w:div w:id="864174411">
                  <w:marLeft w:val="0"/>
                  <w:marRight w:val="0"/>
                  <w:marTop w:val="0"/>
                  <w:marBottom w:val="0"/>
                  <w:divBdr>
                    <w:top w:val="none" w:sz="0" w:space="0" w:color="auto"/>
                    <w:left w:val="none" w:sz="0" w:space="0" w:color="auto"/>
                    <w:bottom w:val="none" w:sz="0" w:space="0" w:color="auto"/>
                    <w:right w:val="none" w:sz="0" w:space="0" w:color="auto"/>
                  </w:divBdr>
                  <w:divsChild>
                    <w:div w:id="547759755">
                      <w:marLeft w:val="0"/>
                      <w:marRight w:val="0"/>
                      <w:marTop w:val="0"/>
                      <w:marBottom w:val="0"/>
                      <w:divBdr>
                        <w:top w:val="none" w:sz="0" w:space="0" w:color="auto"/>
                        <w:left w:val="none" w:sz="0" w:space="0" w:color="auto"/>
                        <w:bottom w:val="none" w:sz="0" w:space="0" w:color="auto"/>
                        <w:right w:val="none" w:sz="0" w:space="0" w:color="auto"/>
                      </w:divBdr>
                    </w:div>
                  </w:divsChild>
                </w:div>
                <w:div w:id="64764431">
                  <w:marLeft w:val="0"/>
                  <w:marRight w:val="0"/>
                  <w:marTop w:val="0"/>
                  <w:marBottom w:val="0"/>
                  <w:divBdr>
                    <w:top w:val="none" w:sz="0" w:space="0" w:color="auto"/>
                    <w:left w:val="none" w:sz="0" w:space="0" w:color="auto"/>
                    <w:bottom w:val="none" w:sz="0" w:space="0" w:color="auto"/>
                    <w:right w:val="none" w:sz="0" w:space="0" w:color="auto"/>
                  </w:divBdr>
                  <w:divsChild>
                    <w:div w:id="2000308546">
                      <w:marLeft w:val="0"/>
                      <w:marRight w:val="0"/>
                      <w:marTop w:val="0"/>
                      <w:marBottom w:val="0"/>
                      <w:divBdr>
                        <w:top w:val="none" w:sz="0" w:space="0" w:color="auto"/>
                        <w:left w:val="none" w:sz="0" w:space="0" w:color="auto"/>
                        <w:bottom w:val="none" w:sz="0" w:space="0" w:color="auto"/>
                        <w:right w:val="none" w:sz="0" w:space="0" w:color="auto"/>
                      </w:divBdr>
                    </w:div>
                  </w:divsChild>
                </w:div>
                <w:div w:id="1711681671">
                  <w:marLeft w:val="0"/>
                  <w:marRight w:val="0"/>
                  <w:marTop w:val="0"/>
                  <w:marBottom w:val="0"/>
                  <w:divBdr>
                    <w:top w:val="none" w:sz="0" w:space="0" w:color="auto"/>
                    <w:left w:val="none" w:sz="0" w:space="0" w:color="auto"/>
                    <w:bottom w:val="none" w:sz="0" w:space="0" w:color="auto"/>
                    <w:right w:val="none" w:sz="0" w:space="0" w:color="auto"/>
                  </w:divBdr>
                  <w:divsChild>
                    <w:div w:id="1567371450">
                      <w:marLeft w:val="0"/>
                      <w:marRight w:val="0"/>
                      <w:marTop w:val="0"/>
                      <w:marBottom w:val="0"/>
                      <w:divBdr>
                        <w:top w:val="none" w:sz="0" w:space="0" w:color="auto"/>
                        <w:left w:val="none" w:sz="0" w:space="0" w:color="auto"/>
                        <w:bottom w:val="none" w:sz="0" w:space="0" w:color="auto"/>
                        <w:right w:val="none" w:sz="0" w:space="0" w:color="auto"/>
                      </w:divBdr>
                    </w:div>
                  </w:divsChild>
                </w:div>
                <w:div w:id="1665087478">
                  <w:marLeft w:val="0"/>
                  <w:marRight w:val="0"/>
                  <w:marTop w:val="0"/>
                  <w:marBottom w:val="0"/>
                  <w:divBdr>
                    <w:top w:val="none" w:sz="0" w:space="0" w:color="auto"/>
                    <w:left w:val="none" w:sz="0" w:space="0" w:color="auto"/>
                    <w:bottom w:val="none" w:sz="0" w:space="0" w:color="auto"/>
                    <w:right w:val="none" w:sz="0" w:space="0" w:color="auto"/>
                  </w:divBdr>
                  <w:divsChild>
                    <w:div w:id="925840704">
                      <w:marLeft w:val="0"/>
                      <w:marRight w:val="0"/>
                      <w:marTop w:val="0"/>
                      <w:marBottom w:val="0"/>
                      <w:divBdr>
                        <w:top w:val="none" w:sz="0" w:space="0" w:color="auto"/>
                        <w:left w:val="none" w:sz="0" w:space="0" w:color="auto"/>
                        <w:bottom w:val="none" w:sz="0" w:space="0" w:color="auto"/>
                        <w:right w:val="none" w:sz="0" w:space="0" w:color="auto"/>
                      </w:divBdr>
                    </w:div>
                  </w:divsChild>
                </w:div>
                <w:div w:id="809203326">
                  <w:marLeft w:val="0"/>
                  <w:marRight w:val="0"/>
                  <w:marTop w:val="0"/>
                  <w:marBottom w:val="0"/>
                  <w:divBdr>
                    <w:top w:val="none" w:sz="0" w:space="0" w:color="auto"/>
                    <w:left w:val="none" w:sz="0" w:space="0" w:color="auto"/>
                    <w:bottom w:val="none" w:sz="0" w:space="0" w:color="auto"/>
                    <w:right w:val="none" w:sz="0" w:space="0" w:color="auto"/>
                  </w:divBdr>
                  <w:divsChild>
                    <w:div w:id="1658411379">
                      <w:marLeft w:val="0"/>
                      <w:marRight w:val="0"/>
                      <w:marTop w:val="0"/>
                      <w:marBottom w:val="0"/>
                      <w:divBdr>
                        <w:top w:val="none" w:sz="0" w:space="0" w:color="auto"/>
                        <w:left w:val="none" w:sz="0" w:space="0" w:color="auto"/>
                        <w:bottom w:val="none" w:sz="0" w:space="0" w:color="auto"/>
                        <w:right w:val="none" w:sz="0" w:space="0" w:color="auto"/>
                      </w:divBdr>
                    </w:div>
                  </w:divsChild>
                </w:div>
                <w:div w:id="682128191">
                  <w:marLeft w:val="0"/>
                  <w:marRight w:val="0"/>
                  <w:marTop w:val="0"/>
                  <w:marBottom w:val="0"/>
                  <w:divBdr>
                    <w:top w:val="none" w:sz="0" w:space="0" w:color="auto"/>
                    <w:left w:val="none" w:sz="0" w:space="0" w:color="auto"/>
                    <w:bottom w:val="none" w:sz="0" w:space="0" w:color="auto"/>
                    <w:right w:val="none" w:sz="0" w:space="0" w:color="auto"/>
                  </w:divBdr>
                  <w:divsChild>
                    <w:div w:id="1855731393">
                      <w:marLeft w:val="0"/>
                      <w:marRight w:val="0"/>
                      <w:marTop w:val="0"/>
                      <w:marBottom w:val="0"/>
                      <w:divBdr>
                        <w:top w:val="none" w:sz="0" w:space="0" w:color="auto"/>
                        <w:left w:val="none" w:sz="0" w:space="0" w:color="auto"/>
                        <w:bottom w:val="none" w:sz="0" w:space="0" w:color="auto"/>
                        <w:right w:val="none" w:sz="0" w:space="0" w:color="auto"/>
                      </w:divBdr>
                    </w:div>
                  </w:divsChild>
                </w:div>
                <w:div w:id="796290835">
                  <w:marLeft w:val="0"/>
                  <w:marRight w:val="0"/>
                  <w:marTop w:val="0"/>
                  <w:marBottom w:val="0"/>
                  <w:divBdr>
                    <w:top w:val="none" w:sz="0" w:space="0" w:color="auto"/>
                    <w:left w:val="none" w:sz="0" w:space="0" w:color="auto"/>
                    <w:bottom w:val="none" w:sz="0" w:space="0" w:color="auto"/>
                    <w:right w:val="none" w:sz="0" w:space="0" w:color="auto"/>
                  </w:divBdr>
                  <w:divsChild>
                    <w:div w:id="1868251892">
                      <w:marLeft w:val="0"/>
                      <w:marRight w:val="0"/>
                      <w:marTop w:val="0"/>
                      <w:marBottom w:val="0"/>
                      <w:divBdr>
                        <w:top w:val="none" w:sz="0" w:space="0" w:color="auto"/>
                        <w:left w:val="none" w:sz="0" w:space="0" w:color="auto"/>
                        <w:bottom w:val="none" w:sz="0" w:space="0" w:color="auto"/>
                        <w:right w:val="none" w:sz="0" w:space="0" w:color="auto"/>
                      </w:divBdr>
                    </w:div>
                  </w:divsChild>
                </w:div>
                <w:div w:id="975373334">
                  <w:marLeft w:val="0"/>
                  <w:marRight w:val="0"/>
                  <w:marTop w:val="0"/>
                  <w:marBottom w:val="0"/>
                  <w:divBdr>
                    <w:top w:val="none" w:sz="0" w:space="0" w:color="auto"/>
                    <w:left w:val="none" w:sz="0" w:space="0" w:color="auto"/>
                    <w:bottom w:val="none" w:sz="0" w:space="0" w:color="auto"/>
                    <w:right w:val="none" w:sz="0" w:space="0" w:color="auto"/>
                  </w:divBdr>
                  <w:divsChild>
                    <w:div w:id="1564680336">
                      <w:marLeft w:val="0"/>
                      <w:marRight w:val="0"/>
                      <w:marTop w:val="0"/>
                      <w:marBottom w:val="0"/>
                      <w:divBdr>
                        <w:top w:val="none" w:sz="0" w:space="0" w:color="auto"/>
                        <w:left w:val="none" w:sz="0" w:space="0" w:color="auto"/>
                        <w:bottom w:val="none" w:sz="0" w:space="0" w:color="auto"/>
                        <w:right w:val="none" w:sz="0" w:space="0" w:color="auto"/>
                      </w:divBdr>
                    </w:div>
                  </w:divsChild>
                </w:div>
                <w:div w:id="1120958108">
                  <w:marLeft w:val="0"/>
                  <w:marRight w:val="0"/>
                  <w:marTop w:val="0"/>
                  <w:marBottom w:val="0"/>
                  <w:divBdr>
                    <w:top w:val="none" w:sz="0" w:space="0" w:color="auto"/>
                    <w:left w:val="none" w:sz="0" w:space="0" w:color="auto"/>
                    <w:bottom w:val="none" w:sz="0" w:space="0" w:color="auto"/>
                    <w:right w:val="none" w:sz="0" w:space="0" w:color="auto"/>
                  </w:divBdr>
                  <w:divsChild>
                    <w:div w:id="1496649053">
                      <w:marLeft w:val="0"/>
                      <w:marRight w:val="0"/>
                      <w:marTop w:val="0"/>
                      <w:marBottom w:val="0"/>
                      <w:divBdr>
                        <w:top w:val="none" w:sz="0" w:space="0" w:color="auto"/>
                        <w:left w:val="none" w:sz="0" w:space="0" w:color="auto"/>
                        <w:bottom w:val="none" w:sz="0" w:space="0" w:color="auto"/>
                        <w:right w:val="none" w:sz="0" w:space="0" w:color="auto"/>
                      </w:divBdr>
                    </w:div>
                  </w:divsChild>
                </w:div>
                <w:div w:id="341591941">
                  <w:marLeft w:val="0"/>
                  <w:marRight w:val="0"/>
                  <w:marTop w:val="0"/>
                  <w:marBottom w:val="0"/>
                  <w:divBdr>
                    <w:top w:val="none" w:sz="0" w:space="0" w:color="auto"/>
                    <w:left w:val="none" w:sz="0" w:space="0" w:color="auto"/>
                    <w:bottom w:val="none" w:sz="0" w:space="0" w:color="auto"/>
                    <w:right w:val="none" w:sz="0" w:space="0" w:color="auto"/>
                  </w:divBdr>
                  <w:divsChild>
                    <w:div w:id="1678540082">
                      <w:marLeft w:val="0"/>
                      <w:marRight w:val="0"/>
                      <w:marTop w:val="0"/>
                      <w:marBottom w:val="0"/>
                      <w:divBdr>
                        <w:top w:val="none" w:sz="0" w:space="0" w:color="auto"/>
                        <w:left w:val="none" w:sz="0" w:space="0" w:color="auto"/>
                        <w:bottom w:val="none" w:sz="0" w:space="0" w:color="auto"/>
                        <w:right w:val="none" w:sz="0" w:space="0" w:color="auto"/>
                      </w:divBdr>
                    </w:div>
                  </w:divsChild>
                </w:div>
                <w:div w:id="1683124956">
                  <w:marLeft w:val="0"/>
                  <w:marRight w:val="0"/>
                  <w:marTop w:val="0"/>
                  <w:marBottom w:val="0"/>
                  <w:divBdr>
                    <w:top w:val="none" w:sz="0" w:space="0" w:color="auto"/>
                    <w:left w:val="none" w:sz="0" w:space="0" w:color="auto"/>
                    <w:bottom w:val="none" w:sz="0" w:space="0" w:color="auto"/>
                    <w:right w:val="none" w:sz="0" w:space="0" w:color="auto"/>
                  </w:divBdr>
                  <w:divsChild>
                    <w:div w:id="1475488146">
                      <w:marLeft w:val="0"/>
                      <w:marRight w:val="0"/>
                      <w:marTop w:val="0"/>
                      <w:marBottom w:val="0"/>
                      <w:divBdr>
                        <w:top w:val="none" w:sz="0" w:space="0" w:color="auto"/>
                        <w:left w:val="none" w:sz="0" w:space="0" w:color="auto"/>
                        <w:bottom w:val="none" w:sz="0" w:space="0" w:color="auto"/>
                        <w:right w:val="none" w:sz="0" w:space="0" w:color="auto"/>
                      </w:divBdr>
                    </w:div>
                  </w:divsChild>
                </w:div>
                <w:div w:id="960575446">
                  <w:marLeft w:val="0"/>
                  <w:marRight w:val="0"/>
                  <w:marTop w:val="0"/>
                  <w:marBottom w:val="0"/>
                  <w:divBdr>
                    <w:top w:val="none" w:sz="0" w:space="0" w:color="auto"/>
                    <w:left w:val="none" w:sz="0" w:space="0" w:color="auto"/>
                    <w:bottom w:val="none" w:sz="0" w:space="0" w:color="auto"/>
                    <w:right w:val="none" w:sz="0" w:space="0" w:color="auto"/>
                  </w:divBdr>
                  <w:divsChild>
                    <w:div w:id="2083336147">
                      <w:marLeft w:val="0"/>
                      <w:marRight w:val="0"/>
                      <w:marTop w:val="0"/>
                      <w:marBottom w:val="0"/>
                      <w:divBdr>
                        <w:top w:val="none" w:sz="0" w:space="0" w:color="auto"/>
                        <w:left w:val="none" w:sz="0" w:space="0" w:color="auto"/>
                        <w:bottom w:val="none" w:sz="0" w:space="0" w:color="auto"/>
                        <w:right w:val="none" w:sz="0" w:space="0" w:color="auto"/>
                      </w:divBdr>
                    </w:div>
                  </w:divsChild>
                </w:div>
                <w:div w:id="1495222928">
                  <w:marLeft w:val="0"/>
                  <w:marRight w:val="0"/>
                  <w:marTop w:val="0"/>
                  <w:marBottom w:val="0"/>
                  <w:divBdr>
                    <w:top w:val="none" w:sz="0" w:space="0" w:color="auto"/>
                    <w:left w:val="none" w:sz="0" w:space="0" w:color="auto"/>
                    <w:bottom w:val="none" w:sz="0" w:space="0" w:color="auto"/>
                    <w:right w:val="none" w:sz="0" w:space="0" w:color="auto"/>
                  </w:divBdr>
                  <w:divsChild>
                    <w:div w:id="632951148">
                      <w:marLeft w:val="0"/>
                      <w:marRight w:val="0"/>
                      <w:marTop w:val="0"/>
                      <w:marBottom w:val="0"/>
                      <w:divBdr>
                        <w:top w:val="none" w:sz="0" w:space="0" w:color="auto"/>
                        <w:left w:val="none" w:sz="0" w:space="0" w:color="auto"/>
                        <w:bottom w:val="none" w:sz="0" w:space="0" w:color="auto"/>
                        <w:right w:val="none" w:sz="0" w:space="0" w:color="auto"/>
                      </w:divBdr>
                    </w:div>
                  </w:divsChild>
                </w:div>
                <w:div w:id="259410534">
                  <w:marLeft w:val="0"/>
                  <w:marRight w:val="0"/>
                  <w:marTop w:val="0"/>
                  <w:marBottom w:val="0"/>
                  <w:divBdr>
                    <w:top w:val="none" w:sz="0" w:space="0" w:color="auto"/>
                    <w:left w:val="none" w:sz="0" w:space="0" w:color="auto"/>
                    <w:bottom w:val="none" w:sz="0" w:space="0" w:color="auto"/>
                    <w:right w:val="none" w:sz="0" w:space="0" w:color="auto"/>
                  </w:divBdr>
                  <w:divsChild>
                    <w:div w:id="51839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85154">
          <w:marLeft w:val="0"/>
          <w:marRight w:val="0"/>
          <w:marTop w:val="0"/>
          <w:marBottom w:val="0"/>
          <w:divBdr>
            <w:top w:val="none" w:sz="0" w:space="0" w:color="auto"/>
            <w:left w:val="none" w:sz="0" w:space="0" w:color="auto"/>
            <w:bottom w:val="none" w:sz="0" w:space="0" w:color="auto"/>
            <w:right w:val="none" w:sz="0" w:space="0" w:color="auto"/>
          </w:divBdr>
          <w:divsChild>
            <w:div w:id="712312735">
              <w:marLeft w:val="0"/>
              <w:marRight w:val="0"/>
              <w:marTop w:val="0"/>
              <w:marBottom w:val="0"/>
              <w:divBdr>
                <w:top w:val="none" w:sz="0" w:space="0" w:color="auto"/>
                <w:left w:val="none" w:sz="0" w:space="0" w:color="auto"/>
                <w:bottom w:val="none" w:sz="0" w:space="0" w:color="auto"/>
                <w:right w:val="none" w:sz="0" w:space="0" w:color="auto"/>
              </w:divBdr>
            </w:div>
            <w:div w:id="1903828659">
              <w:marLeft w:val="0"/>
              <w:marRight w:val="0"/>
              <w:marTop w:val="0"/>
              <w:marBottom w:val="0"/>
              <w:divBdr>
                <w:top w:val="none" w:sz="0" w:space="0" w:color="auto"/>
                <w:left w:val="none" w:sz="0" w:space="0" w:color="auto"/>
                <w:bottom w:val="none" w:sz="0" w:space="0" w:color="auto"/>
                <w:right w:val="none" w:sz="0" w:space="0" w:color="auto"/>
              </w:divBdr>
            </w:div>
            <w:div w:id="514031516">
              <w:marLeft w:val="0"/>
              <w:marRight w:val="0"/>
              <w:marTop w:val="0"/>
              <w:marBottom w:val="0"/>
              <w:divBdr>
                <w:top w:val="none" w:sz="0" w:space="0" w:color="auto"/>
                <w:left w:val="none" w:sz="0" w:space="0" w:color="auto"/>
                <w:bottom w:val="none" w:sz="0" w:space="0" w:color="auto"/>
                <w:right w:val="none" w:sz="0" w:space="0" w:color="auto"/>
              </w:divBdr>
            </w:div>
          </w:divsChild>
        </w:div>
        <w:div w:id="1176534995">
          <w:marLeft w:val="0"/>
          <w:marRight w:val="0"/>
          <w:marTop w:val="0"/>
          <w:marBottom w:val="0"/>
          <w:divBdr>
            <w:top w:val="none" w:sz="0" w:space="0" w:color="auto"/>
            <w:left w:val="none" w:sz="0" w:space="0" w:color="auto"/>
            <w:bottom w:val="none" w:sz="0" w:space="0" w:color="auto"/>
            <w:right w:val="none" w:sz="0" w:space="0" w:color="auto"/>
          </w:divBdr>
        </w:div>
        <w:div w:id="1763064451">
          <w:marLeft w:val="0"/>
          <w:marRight w:val="0"/>
          <w:marTop w:val="0"/>
          <w:marBottom w:val="0"/>
          <w:divBdr>
            <w:top w:val="none" w:sz="0" w:space="0" w:color="auto"/>
            <w:left w:val="none" w:sz="0" w:space="0" w:color="auto"/>
            <w:bottom w:val="none" w:sz="0" w:space="0" w:color="auto"/>
            <w:right w:val="none" w:sz="0" w:space="0" w:color="auto"/>
          </w:divBdr>
        </w:div>
        <w:div w:id="1423336203">
          <w:marLeft w:val="0"/>
          <w:marRight w:val="0"/>
          <w:marTop w:val="0"/>
          <w:marBottom w:val="0"/>
          <w:divBdr>
            <w:top w:val="none" w:sz="0" w:space="0" w:color="auto"/>
            <w:left w:val="none" w:sz="0" w:space="0" w:color="auto"/>
            <w:bottom w:val="none" w:sz="0" w:space="0" w:color="auto"/>
            <w:right w:val="none" w:sz="0" w:space="0" w:color="auto"/>
          </w:divBdr>
          <w:divsChild>
            <w:div w:id="1523663989">
              <w:marLeft w:val="-75"/>
              <w:marRight w:val="0"/>
              <w:marTop w:val="30"/>
              <w:marBottom w:val="30"/>
              <w:divBdr>
                <w:top w:val="none" w:sz="0" w:space="0" w:color="auto"/>
                <w:left w:val="none" w:sz="0" w:space="0" w:color="auto"/>
                <w:bottom w:val="none" w:sz="0" w:space="0" w:color="auto"/>
                <w:right w:val="none" w:sz="0" w:space="0" w:color="auto"/>
              </w:divBdr>
              <w:divsChild>
                <w:div w:id="247930974">
                  <w:marLeft w:val="0"/>
                  <w:marRight w:val="0"/>
                  <w:marTop w:val="0"/>
                  <w:marBottom w:val="0"/>
                  <w:divBdr>
                    <w:top w:val="none" w:sz="0" w:space="0" w:color="auto"/>
                    <w:left w:val="none" w:sz="0" w:space="0" w:color="auto"/>
                    <w:bottom w:val="none" w:sz="0" w:space="0" w:color="auto"/>
                    <w:right w:val="none" w:sz="0" w:space="0" w:color="auto"/>
                  </w:divBdr>
                  <w:divsChild>
                    <w:div w:id="1475483363">
                      <w:marLeft w:val="0"/>
                      <w:marRight w:val="0"/>
                      <w:marTop w:val="0"/>
                      <w:marBottom w:val="0"/>
                      <w:divBdr>
                        <w:top w:val="none" w:sz="0" w:space="0" w:color="auto"/>
                        <w:left w:val="none" w:sz="0" w:space="0" w:color="auto"/>
                        <w:bottom w:val="none" w:sz="0" w:space="0" w:color="auto"/>
                        <w:right w:val="none" w:sz="0" w:space="0" w:color="auto"/>
                      </w:divBdr>
                    </w:div>
                  </w:divsChild>
                </w:div>
                <w:div w:id="210190282">
                  <w:marLeft w:val="0"/>
                  <w:marRight w:val="0"/>
                  <w:marTop w:val="0"/>
                  <w:marBottom w:val="0"/>
                  <w:divBdr>
                    <w:top w:val="none" w:sz="0" w:space="0" w:color="auto"/>
                    <w:left w:val="none" w:sz="0" w:space="0" w:color="auto"/>
                    <w:bottom w:val="none" w:sz="0" w:space="0" w:color="auto"/>
                    <w:right w:val="none" w:sz="0" w:space="0" w:color="auto"/>
                  </w:divBdr>
                  <w:divsChild>
                    <w:div w:id="1273708455">
                      <w:marLeft w:val="0"/>
                      <w:marRight w:val="0"/>
                      <w:marTop w:val="0"/>
                      <w:marBottom w:val="0"/>
                      <w:divBdr>
                        <w:top w:val="none" w:sz="0" w:space="0" w:color="auto"/>
                        <w:left w:val="none" w:sz="0" w:space="0" w:color="auto"/>
                        <w:bottom w:val="none" w:sz="0" w:space="0" w:color="auto"/>
                        <w:right w:val="none" w:sz="0" w:space="0" w:color="auto"/>
                      </w:divBdr>
                    </w:div>
                  </w:divsChild>
                </w:div>
                <w:div w:id="155465729">
                  <w:marLeft w:val="0"/>
                  <w:marRight w:val="0"/>
                  <w:marTop w:val="0"/>
                  <w:marBottom w:val="0"/>
                  <w:divBdr>
                    <w:top w:val="none" w:sz="0" w:space="0" w:color="auto"/>
                    <w:left w:val="none" w:sz="0" w:space="0" w:color="auto"/>
                    <w:bottom w:val="none" w:sz="0" w:space="0" w:color="auto"/>
                    <w:right w:val="none" w:sz="0" w:space="0" w:color="auto"/>
                  </w:divBdr>
                  <w:divsChild>
                    <w:div w:id="878472440">
                      <w:marLeft w:val="0"/>
                      <w:marRight w:val="0"/>
                      <w:marTop w:val="0"/>
                      <w:marBottom w:val="0"/>
                      <w:divBdr>
                        <w:top w:val="none" w:sz="0" w:space="0" w:color="auto"/>
                        <w:left w:val="none" w:sz="0" w:space="0" w:color="auto"/>
                        <w:bottom w:val="none" w:sz="0" w:space="0" w:color="auto"/>
                        <w:right w:val="none" w:sz="0" w:space="0" w:color="auto"/>
                      </w:divBdr>
                    </w:div>
                  </w:divsChild>
                </w:div>
                <w:div w:id="1467359552">
                  <w:marLeft w:val="0"/>
                  <w:marRight w:val="0"/>
                  <w:marTop w:val="0"/>
                  <w:marBottom w:val="0"/>
                  <w:divBdr>
                    <w:top w:val="none" w:sz="0" w:space="0" w:color="auto"/>
                    <w:left w:val="none" w:sz="0" w:space="0" w:color="auto"/>
                    <w:bottom w:val="none" w:sz="0" w:space="0" w:color="auto"/>
                    <w:right w:val="none" w:sz="0" w:space="0" w:color="auto"/>
                  </w:divBdr>
                  <w:divsChild>
                    <w:div w:id="347679826">
                      <w:marLeft w:val="0"/>
                      <w:marRight w:val="0"/>
                      <w:marTop w:val="0"/>
                      <w:marBottom w:val="0"/>
                      <w:divBdr>
                        <w:top w:val="none" w:sz="0" w:space="0" w:color="auto"/>
                        <w:left w:val="none" w:sz="0" w:space="0" w:color="auto"/>
                        <w:bottom w:val="none" w:sz="0" w:space="0" w:color="auto"/>
                        <w:right w:val="none" w:sz="0" w:space="0" w:color="auto"/>
                      </w:divBdr>
                    </w:div>
                  </w:divsChild>
                </w:div>
                <w:div w:id="462892283">
                  <w:marLeft w:val="0"/>
                  <w:marRight w:val="0"/>
                  <w:marTop w:val="0"/>
                  <w:marBottom w:val="0"/>
                  <w:divBdr>
                    <w:top w:val="none" w:sz="0" w:space="0" w:color="auto"/>
                    <w:left w:val="none" w:sz="0" w:space="0" w:color="auto"/>
                    <w:bottom w:val="none" w:sz="0" w:space="0" w:color="auto"/>
                    <w:right w:val="none" w:sz="0" w:space="0" w:color="auto"/>
                  </w:divBdr>
                  <w:divsChild>
                    <w:div w:id="721636388">
                      <w:marLeft w:val="0"/>
                      <w:marRight w:val="0"/>
                      <w:marTop w:val="0"/>
                      <w:marBottom w:val="0"/>
                      <w:divBdr>
                        <w:top w:val="none" w:sz="0" w:space="0" w:color="auto"/>
                        <w:left w:val="none" w:sz="0" w:space="0" w:color="auto"/>
                        <w:bottom w:val="none" w:sz="0" w:space="0" w:color="auto"/>
                        <w:right w:val="none" w:sz="0" w:space="0" w:color="auto"/>
                      </w:divBdr>
                    </w:div>
                  </w:divsChild>
                </w:div>
                <w:div w:id="645818756">
                  <w:marLeft w:val="0"/>
                  <w:marRight w:val="0"/>
                  <w:marTop w:val="0"/>
                  <w:marBottom w:val="0"/>
                  <w:divBdr>
                    <w:top w:val="none" w:sz="0" w:space="0" w:color="auto"/>
                    <w:left w:val="none" w:sz="0" w:space="0" w:color="auto"/>
                    <w:bottom w:val="none" w:sz="0" w:space="0" w:color="auto"/>
                    <w:right w:val="none" w:sz="0" w:space="0" w:color="auto"/>
                  </w:divBdr>
                  <w:divsChild>
                    <w:div w:id="646055367">
                      <w:marLeft w:val="0"/>
                      <w:marRight w:val="0"/>
                      <w:marTop w:val="0"/>
                      <w:marBottom w:val="0"/>
                      <w:divBdr>
                        <w:top w:val="none" w:sz="0" w:space="0" w:color="auto"/>
                        <w:left w:val="none" w:sz="0" w:space="0" w:color="auto"/>
                        <w:bottom w:val="none" w:sz="0" w:space="0" w:color="auto"/>
                        <w:right w:val="none" w:sz="0" w:space="0" w:color="auto"/>
                      </w:divBdr>
                    </w:div>
                  </w:divsChild>
                </w:div>
                <w:div w:id="1106802928">
                  <w:marLeft w:val="0"/>
                  <w:marRight w:val="0"/>
                  <w:marTop w:val="0"/>
                  <w:marBottom w:val="0"/>
                  <w:divBdr>
                    <w:top w:val="none" w:sz="0" w:space="0" w:color="auto"/>
                    <w:left w:val="none" w:sz="0" w:space="0" w:color="auto"/>
                    <w:bottom w:val="none" w:sz="0" w:space="0" w:color="auto"/>
                    <w:right w:val="none" w:sz="0" w:space="0" w:color="auto"/>
                  </w:divBdr>
                  <w:divsChild>
                    <w:div w:id="156458973">
                      <w:marLeft w:val="0"/>
                      <w:marRight w:val="0"/>
                      <w:marTop w:val="0"/>
                      <w:marBottom w:val="0"/>
                      <w:divBdr>
                        <w:top w:val="none" w:sz="0" w:space="0" w:color="auto"/>
                        <w:left w:val="none" w:sz="0" w:space="0" w:color="auto"/>
                        <w:bottom w:val="none" w:sz="0" w:space="0" w:color="auto"/>
                        <w:right w:val="none" w:sz="0" w:space="0" w:color="auto"/>
                      </w:divBdr>
                    </w:div>
                  </w:divsChild>
                </w:div>
                <w:div w:id="1317339561">
                  <w:marLeft w:val="0"/>
                  <w:marRight w:val="0"/>
                  <w:marTop w:val="0"/>
                  <w:marBottom w:val="0"/>
                  <w:divBdr>
                    <w:top w:val="none" w:sz="0" w:space="0" w:color="auto"/>
                    <w:left w:val="none" w:sz="0" w:space="0" w:color="auto"/>
                    <w:bottom w:val="none" w:sz="0" w:space="0" w:color="auto"/>
                    <w:right w:val="none" w:sz="0" w:space="0" w:color="auto"/>
                  </w:divBdr>
                  <w:divsChild>
                    <w:div w:id="758255819">
                      <w:marLeft w:val="0"/>
                      <w:marRight w:val="0"/>
                      <w:marTop w:val="0"/>
                      <w:marBottom w:val="0"/>
                      <w:divBdr>
                        <w:top w:val="none" w:sz="0" w:space="0" w:color="auto"/>
                        <w:left w:val="none" w:sz="0" w:space="0" w:color="auto"/>
                        <w:bottom w:val="none" w:sz="0" w:space="0" w:color="auto"/>
                        <w:right w:val="none" w:sz="0" w:space="0" w:color="auto"/>
                      </w:divBdr>
                    </w:div>
                  </w:divsChild>
                </w:div>
                <w:div w:id="612329155">
                  <w:marLeft w:val="0"/>
                  <w:marRight w:val="0"/>
                  <w:marTop w:val="0"/>
                  <w:marBottom w:val="0"/>
                  <w:divBdr>
                    <w:top w:val="none" w:sz="0" w:space="0" w:color="auto"/>
                    <w:left w:val="none" w:sz="0" w:space="0" w:color="auto"/>
                    <w:bottom w:val="none" w:sz="0" w:space="0" w:color="auto"/>
                    <w:right w:val="none" w:sz="0" w:space="0" w:color="auto"/>
                  </w:divBdr>
                  <w:divsChild>
                    <w:div w:id="673143081">
                      <w:marLeft w:val="0"/>
                      <w:marRight w:val="0"/>
                      <w:marTop w:val="0"/>
                      <w:marBottom w:val="0"/>
                      <w:divBdr>
                        <w:top w:val="none" w:sz="0" w:space="0" w:color="auto"/>
                        <w:left w:val="none" w:sz="0" w:space="0" w:color="auto"/>
                        <w:bottom w:val="none" w:sz="0" w:space="0" w:color="auto"/>
                        <w:right w:val="none" w:sz="0" w:space="0" w:color="auto"/>
                      </w:divBdr>
                    </w:div>
                  </w:divsChild>
                </w:div>
                <w:div w:id="691493144">
                  <w:marLeft w:val="0"/>
                  <w:marRight w:val="0"/>
                  <w:marTop w:val="0"/>
                  <w:marBottom w:val="0"/>
                  <w:divBdr>
                    <w:top w:val="none" w:sz="0" w:space="0" w:color="auto"/>
                    <w:left w:val="none" w:sz="0" w:space="0" w:color="auto"/>
                    <w:bottom w:val="none" w:sz="0" w:space="0" w:color="auto"/>
                    <w:right w:val="none" w:sz="0" w:space="0" w:color="auto"/>
                  </w:divBdr>
                  <w:divsChild>
                    <w:div w:id="2107188531">
                      <w:marLeft w:val="0"/>
                      <w:marRight w:val="0"/>
                      <w:marTop w:val="0"/>
                      <w:marBottom w:val="0"/>
                      <w:divBdr>
                        <w:top w:val="none" w:sz="0" w:space="0" w:color="auto"/>
                        <w:left w:val="none" w:sz="0" w:space="0" w:color="auto"/>
                        <w:bottom w:val="none" w:sz="0" w:space="0" w:color="auto"/>
                        <w:right w:val="none" w:sz="0" w:space="0" w:color="auto"/>
                      </w:divBdr>
                    </w:div>
                  </w:divsChild>
                </w:div>
                <w:div w:id="1268542196">
                  <w:marLeft w:val="0"/>
                  <w:marRight w:val="0"/>
                  <w:marTop w:val="0"/>
                  <w:marBottom w:val="0"/>
                  <w:divBdr>
                    <w:top w:val="none" w:sz="0" w:space="0" w:color="auto"/>
                    <w:left w:val="none" w:sz="0" w:space="0" w:color="auto"/>
                    <w:bottom w:val="none" w:sz="0" w:space="0" w:color="auto"/>
                    <w:right w:val="none" w:sz="0" w:space="0" w:color="auto"/>
                  </w:divBdr>
                  <w:divsChild>
                    <w:div w:id="402291355">
                      <w:marLeft w:val="0"/>
                      <w:marRight w:val="0"/>
                      <w:marTop w:val="0"/>
                      <w:marBottom w:val="0"/>
                      <w:divBdr>
                        <w:top w:val="none" w:sz="0" w:space="0" w:color="auto"/>
                        <w:left w:val="none" w:sz="0" w:space="0" w:color="auto"/>
                        <w:bottom w:val="none" w:sz="0" w:space="0" w:color="auto"/>
                        <w:right w:val="none" w:sz="0" w:space="0" w:color="auto"/>
                      </w:divBdr>
                    </w:div>
                  </w:divsChild>
                </w:div>
                <w:div w:id="1612131287">
                  <w:marLeft w:val="0"/>
                  <w:marRight w:val="0"/>
                  <w:marTop w:val="0"/>
                  <w:marBottom w:val="0"/>
                  <w:divBdr>
                    <w:top w:val="none" w:sz="0" w:space="0" w:color="auto"/>
                    <w:left w:val="none" w:sz="0" w:space="0" w:color="auto"/>
                    <w:bottom w:val="none" w:sz="0" w:space="0" w:color="auto"/>
                    <w:right w:val="none" w:sz="0" w:space="0" w:color="auto"/>
                  </w:divBdr>
                  <w:divsChild>
                    <w:div w:id="899558315">
                      <w:marLeft w:val="0"/>
                      <w:marRight w:val="0"/>
                      <w:marTop w:val="0"/>
                      <w:marBottom w:val="0"/>
                      <w:divBdr>
                        <w:top w:val="none" w:sz="0" w:space="0" w:color="auto"/>
                        <w:left w:val="none" w:sz="0" w:space="0" w:color="auto"/>
                        <w:bottom w:val="none" w:sz="0" w:space="0" w:color="auto"/>
                        <w:right w:val="none" w:sz="0" w:space="0" w:color="auto"/>
                      </w:divBdr>
                    </w:div>
                  </w:divsChild>
                </w:div>
                <w:div w:id="1613827081">
                  <w:marLeft w:val="0"/>
                  <w:marRight w:val="0"/>
                  <w:marTop w:val="0"/>
                  <w:marBottom w:val="0"/>
                  <w:divBdr>
                    <w:top w:val="none" w:sz="0" w:space="0" w:color="auto"/>
                    <w:left w:val="none" w:sz="0" w:space="0" w:color="auto"/>
                    <w:bottom w:val="none" w:sz="0" w:space="0" w:color="auto"/>
                    <w:right w:val="none" w:sz="0" w:space="0" w:color="auto"/>
                  </w:divBdr>
                  <w:divsChild>
                    <w:div w:id="1623001518">
                      <w:marLeft w:val="0"/>
                      <w:marRight w:val="0"/>
                      <w:marTop w:val="0"/>
                      <w:marBottom w:val="0"/>
                      <w:divBdr>
                        <w:top w:val="none" w:sz="0" w:space="0" w:color="auto"/>
                        <w:left w:val="none" w:sz="0" w:space="0" w:color="auto"/>
                        <w:bottom w:val="none" w:sz="0" w:space="0" w:color="auto"/>
                        <w:right w:val="none" w:sz="0" w:space="0" w:color="auto"/>
                      </w:divBdr>
                    </w:div>
                  </w:divsChild>
                </w:div>
                <w:div w:id="1128091530">
                  <w:marLeft w:val="0"/>
                  <w:marRight w:val="0"/>
                  <w:marTop w:val="0"/>
                  <w:marBottom w:val="0"/>
                  <w:divBdr>
                    <w:top w:val="none" w:sz="0" w:space="0" w:color="auto"/>
                    <w:left w:val="none" w:sz="0" w:space="0" w:color="auto"/>
                    <w:bottom w:val="none" w:sz="0" w:space="0" w:color="auto"/>
                    <w:right w:val="none" w:sz="0" w:space="0" w:color="auto"/>
                  </w:divBdr>
                  <w:divsChild>
                    <w:div w:id="1009214129">
                      <w:marLeft w:val="0"/>
                      <w:marRight w:val="0"/>
                      <w:marTop w:val="0"/>
                      <w:marBottom w:val="0"/>
                      <w:divBdr>
                        <w:top w:val="none" w:sz="0" w:space="0" w:color="auto"/>
                        <w:left w:val="none" w:sz="0" w:space="0" w:color="auto"/>
                        <w:bottom w:val="none" w:sz="0" w:space="0" w:color="auto"/>
                        <w:right w:val="none" w:sz="0" w:space="0" w:color="auto"/>
                      </w:divBdr>
                    </w:div>
                  </w:divsChild>
                </w:div>
                <w:div w:id="723141652">
                  <w:marLeft w:val="0"/>
                  <w:marRight w:val="0"/>
                  <w:marTop w:val="0"/>
                  <w:marBottom w:val="0"/>
                  <w:divBdr>
                    <w:top w:val="none" w:sz="0" w:space="0" w:color="auto"/>
                    <w:left w:val="none" w:sz="0" w:space="0" w:color="auto"/>
                    <w:bottom w:val="none" w:sz="0" w:space="0" w:color="auto"/>
                    <w:right w:val="none" w:sz="0" w:space="0" w:color="auto"/>
                  </w:divBdr>
                  <w:divsChild>
                    <w:div w:id="2002351163">
                      <w:marLeft w:val="0"/>
                      <w:marRight w:val="0"/>
                      <w:marTop w:val="0"/>
                      <w:marBottom w:val="0"/>
                      <w:divBdr>
                        <w:top w:val="none" w:sz="0" w:space="0" w:color="auto"/>
                        <w:left w:val="none" w:sz="0" w:space="0" w:color="auto"/>
                        <w:bottom w:val="none" w:sz="0" w:space="0" w:color="auto"/>
                        <w:right w:val="none" w:sz="0" w:space="0" w:color="auto"/>
                      </w:divBdr>
                    </w:div>
                  </w:divsChild>
                </w:div>
                <w:div w:id="1004015858">
                  <w:marLeft w:val="0"/>
                  <w:marRight w:val="0"/>
                  <w:marTop w:val="0"/>
                  <w:marBottom w:val="0"/>
                  <w:divBdr>
                    <w:top w:val="none" w:sz="0" w:space="0" w:color="auto"/>
                    <w:left w:val="none" w:sz="0" w:space="0" w:color="auto"/>
                    <w:bottom w:val="none" w:sz="0" w:space="0" w:color="auto"/>
                    <w:right w:val="none" w:sz="0" w:space="0" w:color="auto"/>
                  </w:divBdr>
                  <w:divsChild>
                    <w:div w:id="1419475778">
                      <w:marLeft w:val="0"/>
                      <w:marRight w:val="0"/>
                      <w:marTop w:val="0"/>
                      <w:marBottom w:val="0"/>
                      <w:divBdr>
                        <w:top w:val="none" w:sz="0" w:space="0" w:color="auto"/>
                        <w:left w:val="none" w:sz="0" w:space="0" w:color="auto"/>
                        <w:bottom w:val="none" w:sz="0" w:space="0" w:color="auto"/>
                        <w:right w:val="none" w:sz="0" w:space="0" w:color="auto"/>
                      </w:divBdr>
                    </w:div>
                  </w:divsChild>
                </w:div>
                <w:div w:id="1460492223">
                  <w:marLeft w:val="0"/>
                  <w:marRight w:val="0"/>
                  <w:marTop w:val="0"/>
                  <w:marBottom w:val="0"/>
                  <w:divBdr>
                    <w:top w:val="none" w:sz="0" w:space="0" w:color="auto"/>
                    <w:left w:val="none" w:sz="0" w:space="0" w:color="auto"/>
                    <w:bottom w:val="none" w:sz="0" w:space="0" w:color="auto"/>
                    <w:right w:val="none" w:sz="0" w:space="0" w:color="auto"/>
                  </w:divBdr>
                  <w:divsChild>
                    <w:div w:id="674455110">
                      <w:marLeft w:val="0"/>
                      <w:marRight w:val="0"/>
                      <w:marTop w:val="0"/>
                      <w:marBottom w:val="0"/>
                      <w:divBdr>
                        <w:top w:val="none" w:sz="0" w:space="0" w:color="auto"/>
                        <w:left w:val="none" w:sz="0" w:space="0" w:color="auto"/>
                        <w:bottom w:val="none" w:sz="0" w:space="0" w:color="auto"/>
                        <w:right w:val="none" w:sz="0" w:space="0" w:color="auto"/>
                      </w:divBdr>
                    </w:div>
                  </w:divsChild>
                </w:div>
                <w:div w:id="914431563">
                  <w:marLeft w:val="0"/>
                  <w:marRight w:val="0"/>
                  <w:marTop w:val="0"/>
                  <w:marBottom w:val="0"/>
                  <w:divBdr>
                    <w:top w:val="none" w:sz="0" w:space="0" w:color="auto"/>
                    <w:left w:val="none" w:sz="0" w:space="0" w:color="auto"/>
                    <w:bottom w:val="none" w:sz="0" w:space="0" w:color="auto"/>
                    <w:right w:val="none" w:sz="0" w:space="0" w:color="auto"/>
                  </w:divBdr>
                  <w:divsChild>
                    <w:div w:id="1667590683">
                      <w:marLeft w:val="0"/>
                      <w:marRight w:val="0"/>
                      <w:marTop w:val="0"/>
                      <w:marBottom w:val="0"/>
                      <w:divBdr>
                        <w:top w:val="none" w:sz="0" w:space="0" w:color="auto"/>
                        <w:left w:val="none" w:sz="0" w:space="0" w:color="auto"/>
                        <w:bottom w:val="none" w:sz="0" w:space="0" w:color="auto"/>
                        <w:right w:val="none" w:sz="0" w:space="0" w:color="auto"/>
                      </w:divBdr>
                    </w:div>
                  </w:divsChild>
                </w:div>
                <w:div w:id="232935607">
                  <w:marLeft w:val="0"/>
                  <w:marRight w:val="0"/>
                  <w:marTop w:val="0"/>
                  <w:marBottom w:val="0"/>
                  <w:divBdr>
                    <w:top w:val="none" w:sz="0" w:space="0" w:color="auto"/>
                    <w:left w:val="none" w:sz="0" w:space="0" w:color="auto"/>
                    <w:bottom w:val="none" w:sz="0" w:space="0" w:color="auto"/>
                    <w:right w:val="none" w:sz="0" w:space="0" w:color="auto"/>
                  </w:divBdr>
                  <w:divsChild>
                    <w:div w:id="948197559">
                      <w:marLeft w:val="0"/>
                      <w:marRight w:val="0"/>
                      <w:marTop w:val="0"/>
                      <w:marBottom w:val="0"/>
                      <w:divBdr>
                        <w:top w:val="none" w:sz="0" w:space="0" w:color="auto"/>
                        <w:left w:val="none" w:sz="0" w:space="0" w:color="auto"/>
                        <w:bottom w:val="none" w:sz="0" w:space="0" w:color="auto"/>
                        <w:right w:val="none" w:sz="0" w:space="0" w:color="auto"/>
                      </w:divBdr>
                    </w:div>
                  </w:divsChild>
                </w:div>
                <w:div w:id="1295214987">
                  <w:marLeft w:val="0"/>
                  <w:marRight w:val="0"/>
                  <w:marTop w:val="0"/>
                  <w:marBottom w:val="0"/>
                  <w:divBdr>
                    <w:top w:val="none" w:sz="0" w:space="0" w:color="auto"/>
                    <w:left w:val="none" w:sz="0" w:space="0" w:color="auto"/>
                    <w:bottom w:val="none" w:sz="0" w:space="0" w:color="auto"/>
                    <w:right w:val="none" w:sz="0" w:space="0" w:color="auto"/>
                  </w:divBdr>
                  <w:divsChild>
                    <w:div w:id="591738972">
                      <w:marLeft w:val="0"/>
                      <w:marRight w:val="0"/>
                      <w:marTop w:val="0"/>
                      <w:marBottom w:val="0"/>
                      <w:divBdr>
                        <w:top w:val="none" w:sz="0" w:space="0" w:color="auto"/>
                        <w:left w:val="none" w:sz="0" w:space="0" w:color="auto"/>
                        <w:bottom w:val="none" w:sz="0" w:space="0" w:color="auto"/>
                        <w:right w:val="none" w:sz="0" w:space="0" w:color="auto"/>
                      </w:divBdr>
                    </w:div>
                  </w:divsChild>
                </w:div>
                <w:div w:id="828596104">
                  <w:marLeft w:val="0"/>
                  <w:marRight w:val="0"/>
                  <w:marTop w:val="0"/>
                  <w:marBottom w:val="0"/>
                  <w:divBdr>
                    <w:top w:val="none" w:sz="0" w:space="0" w:color="auto"/>
                    <w:left w:val="none" w:sz="0" w:space="0" w:color="auto"/>
                    <w:bottom w:val="none" w:sz="0" w:space="0" w:color="auto"/>
                    <w:right w:val="none" w:sz="0" w:space="0" w:color="auto"/>
                  </w:divBdr>
                  <w:divsChild>
                    <w:div w:id="713391154">
                      <w:marLeft w:val="0"/>
                      <w:marRight w:val="0"/>
                      <w:marTop w:val="0"/>
                      <w:marBottom w:val="0"/>
                      <w:divBdr>
                        <w:top w:val="none" w:sz="0" w:space="0" w:color="auto"/>
                        <w:left w:val="none" w:sz="0" w:space="0" w:color="auto"/>
                        <w:bottom w:val="none" w:sz="0" w:space="0" w:color="auto"/>
                        <w:right w:val="none" w:sz="0" w:space="0" w:color="auto"/>
                      </w:divBdr>
                    </w:div>
                  </w:divsChild>
                </w:div>
                <w:div w:id="583608559">
                  <w:marLeft w:val="0"/>
                  <w:marRight w:val="0"/>
                  <w:marTop w:val="0"/>
                  <w:marBottom w:val="0"/>
                  <w:divBdr>
                    <w:top w:val="none" w:sz="0" w:space="0" w:color="auto"/>
                    <w:left w:val="none" w:sz="0" w:space="0" w:color="auto"/>
                    <w:bottom w:val="none" w:sz="0" w:space="0" w:color="auto"/>
                    <w:right w:val="none" w:sz="0" w:space="0" w:color="auto"/>
                  </w:divBdr>
                  <w:divsChild>
                    <w:div w:id="170146010">
                      <w:marLeft w:val="0"/>
                      <w:marRight w:val="0"/>
                      <w:marTop w:val="0"/>
                      <w:marBottom w:val="0"/>
                      <w:divBdr>
                        <w:top w:val="none" w:sz="0" w:space="0" w:color="auto"/>
                        <w:left w:val="none" w:sz="0" w:space="0" w:color="auto"/>
                        <w:bottom w:val="none" w:sz="0" w:space="0" w:color="auto"/>
                        <w:right w:val="none" w:sz="0" w:space="0" w:color="auto"/>
                      </w:divBdr>
                    </w:div>
                  </w:divsChild>
                </w:div>
                <w:div w:id="1071268871">
                  <w:marLeft w:val="0"/>
                  <w:marRight w:val="0"/>
                  <w:marTop w:val="0"/>
                  <w:marBottom w:val="0"/>
                  <w:divBdr>
                    <w:top w:val="none" w:sz="0" w:space="0" w:color="auto"/>
                    <w:left w:val="none" w:sz="0" w:space="0" w:color="auto"/>
                    <w:bottom w:val="none" w:sz="0" w:space="0" w:color="auto"/>
                    <w:right w:val="none" w:sz="0" w:space="0" w:color="auto"/>
                  </w:divBdr>
                  <w:divsChild>
                    <w:div w:id="1907104628">
                      <w:marLeft w:val="0"/>
                      <w:marRight w:val="0"/>
                      <w:marTop w:val="0"/>
                      <w:marBottom w:val="0"/>
                      <w:divBdr>
                        <w:top w:val="none" w:sz="0" w:space="0" w:color="auto"/>
                        <w:left w:val="none" w:sz="0" w:space="0" w:color="auto"/>
                        <w:bottom w:val="none" w:sz="0" w:space="0" w:color="auto"/>
                        <w:right w:val="none" w:sz="0" w:space="0" w:color="auto"/>
                      </w:divBdr>
                    </w:div>
                  </w:divsChild>
                </w:div>
                <w:div w:id="430249758">
                  <w:marLeft w:val="0"/>
                  <w:marRight w:val="0"/>
                  <w:marTop w:val="0"/>
                  <w:marBottom w:val="0"/>
                  <w:divBdr>
                    <w:top w:val="none" w:sz="0" w:space="0" w:color="auto"/>
                    <w:left w:val="none" w:sz="0" w:space="0" w:color="auto"/>
                    <w:bottom w:val="none" w:sz="0" w:space="0" w:color="auto"/>
                    <w:right w:val="none" w:sz="0" w:space="0" w:color="auto"/>
                  </w:divBdr>
                  <w:divsChild>
                    <w:div w:id="1586300412">
                      <w:marLeft w:val="0"/>
                      <w:marRight w:val="0"/>
                      <w:marTop w:val="0"/>
                      <w:marBottom w:val="0"/>
                      <w:divBdr>
                        <w:top w:val="none" w:sz="0" w:space="0" w:color="auto"/>
                        <w:left w:val="none" w:sz="0" w:space="0" w:color="auto"/>
                        <w:bottom w:val="none" w:sz="0" w:space="0" w:color="auto"/>
                        <w:right w:val="none" w:sz="0" w:space="0" w:color="auto"/>
                      </w:divBdr>
                    </w:div>
                  </w:divsChild>
                </w:div>
                <w:div w:id="228659028">
                  <w:marLeft w:val="0"/>
                  <w:marRight w:val="0"/>
                  <w:marTop w:val="0"/>
                  <w:marBottom w:val="0"/>
                  <w:divBdr>
                    <w:top w:val="none" w:sz="0" w:space="0" w:color="auto"/>
                    <w:left w:val="none" w:sz="0" w:space="0" w:color="auto"/>
                    <w:bottom w:val="none" w:sz="0" w:space="0" w:color="auto"/>
                    <w:right w:val="none" w:sz="0" w:space="0" w:color="auto"/>
                  </w:divBdr>
                  <w:divsChild>
                    <w:div w:id="1592856501">
                      <w:marLeft w:val="0"/>
                      <w:marRight w:val="0"/>
                      <w:marTop w:val="0"/>
                      <w:marBottom w:val="0"/>
                      <w:divBdr>
                        <w:top w:val="none" w:sz="0" w:space="0" w:color="auto"/>
                        <w:left w:val="none" w:sz="0" w:space="0" w:color="auto"/>
                        <w:bottom w:val="none" w:sz="0" w:space="0" w:color="auto"/>
                        <w:right w:val="none" w:sz="0" w:space="0" w:color="auto"/>
                      </w:divBdr>
                    </w:div>
                  </w:divsChild>
                </w:div>
                <w:div w:id="1135681371">
                  <w:marLeft w:val="0"/>
                  <w:marRight w:val="0"/>
                  <w:marTop w:val="0"/>
                  <w:marBottom w:val="0"/>
                  <w:divBdr>
                    <w:top w:val="none" w:sz="0" w:space="0" w:color="auto"/>
                    <w:left w:val="none" w:sz="0" w:space="0" w:color="auto"/>
                    <w:bottom w:val="none" w:sz="0" w:space="0" w:color="auto"/>
                    <w:right w:val="none" w:sz="0" w:space="0" w:color="auto"/>
                  </w:divBdr>
                  <w:divsChild>
                    <w:div w:id="408163881">
                      <w:marLeft w:val="0"/>
                      <w:marRight w:val="0"/>
                      <w:marTop w:val="0"/>
                      <w:marBottom w:val="0"/>
                      <w:divBdr>
                        <w:top w:val="none" w:sz="0" w:space="0" w:color="auto"/>
                        <w:left w:val="none" w:sz="0" w:space="0" w:color="auto"/>
                        <w:bottom w:val="none" w:sz="0" w:space="0" w:color="auto"/>
                        <w:right w:val="none" w:sz="0" w:space="0" w:color="auto"/>
                      </w:divBdr>
                    </w:div>
                  </w:divsChild>
                </w:div>
                <w:div w:id="659961372">
                  <w:marLeft w:val="0"/>
                  <w:marRight w:val="0"/>
                  <w:marTop w:val="0"/>
                  <w:marBottom w:val="0"/>
                  <w:divBdr>
                    <w:top w:val="none" w:sz="0" w:space="0" w:color="auto"/>
                    <w:left w:val="none" w:sz="0" w:space="0" w:color="auto"/>
                    <w:bottom w:val="none" w:sz="0" w:space="0" w:color="auto"/>
                    <w:right w:val="none" w:sz="0" w:space="0" w:color="auto"/>
                  </w:divBdr>
                  <w:divsChild>
                    <w:div w:id="1952976441">
                      <w:marLeft w:val="0"/>
                      <w:marRight w:val="0"/>
                      <w:marTop w:val="0"/>
                      <w:marBottom w:val="0"/>
                      <w:divBdr>
                        <w:top w:val="none" w:sz="0" w:space="0" w:color="auto"/>
                        <w:left w:val="none" w:sz="0" w:space="0" w:color="auto"/>
                        <w:bottom w:val="none" w:sz="0" w:space="0" w:color="auto"/>
                        <w:right w:val="none" w:sz="0" w:space="0" w:color="auto"/>
                      </w:divBdr>
                    </w:div>
                  </w:divsChild>
                </w:div>
                <w:div w:id="2058892669">
                  <w:marLeft w:val="0"/>
                  <w:marRight w:val="0"/>
                  <w:marTop w:val="0"/>
                  <w:marBottom w:val="0"/>
                  <w:divBdr>
                    <w:top w:val="none" w:sz="0" w:space="0" w:color="auto"/>
                    <w:left w:val="none" w:sz="0" w:space="0" w:color="auto"/>
                    <w:bottom w:val="none" w:sz="0" w:space="0" w:color="auto"/>
                    <w:right w:val="none" w:sz="0" w:space="0" w:color="auto"/>
                  </w:divBdr>
                  <w:divsChild>
                    <w:div w:id="1502696110">
                      <w:marLeft w:val="0"/>
                      <w:marRight w:val="0"/>
                      <w:marTop w:val="0"/>
                      <w:marBottom w:val="0"/>
                      <w:divBdr>
                        <w:top w:val="none" w:sz="0" w:space="0" w:color="auto"/>
                        <w:left w:val="none" w:sz="0" w:space="0" w:color="auto"/>
                        <w:bottom w:val="none" w:sz="0" w:space="0" w:color="auto"/>
                        <w:right w:val="none" w:sz="0" w:space="0" w:color="auto"/>
                      </w:divBdr>
                    </w:div>
                  </w:divsChild>
                </w:div>
                <w:div w:id="329984972">
                  <w:marLeft w:val="0"/>
                  <w:marRight w:val="0"/>
                  <w:marTop w:val="0"/>
                  <w:marBottom w:val="0"/>
                  <w:divBdr>
                    <w:top w:val="none" w:sz="0" w:space="0" w:color="auto"/>
                    <w:left w:val="none" w:sz="0" w:space="0" w:color="auto"/>
                    <w:bottom w:val="none" w:sz="0" w:space="0" w:color="auto"/>
                    <w:right w:val="none" w:sz="0" w:space="0" w:color="auto"/>
                  </w:divBdr>
                  <w:divsChild>
                    <w:div w:id="426123083">
                      <w:marLeft w:val="0"/>
                      <w:marRight w:val="0"/>
                      <w:marTop w:val="0"/>
                      <w:marBottom w:val="0"/>
                      <w:divBdr>
                        <w:top w:val="none" w:sz="0" w:space="0" w:color="auto"/>
                        <w:left w:val="none" w:sz="0" w:space="0" w:color="auto"/>
                        <w:bottom w:val="none" w:sz="0" w:space="0" w:color="auto"/>
                        <w:right w:val="none" w:sz="0" w:space="0" w:color="auto"/>
                      </w:divBdr>
                    </w:div>
                  </w:divsChild>
                </w:div>
                <w:div w:id="1459295531">
                  <w:marLeft w:val="0"/>
                  <w:marRight w:val="0"/>
                  <w:marTop w:val="0"/>
                  <w:marBottom w:val="0"/>
                  <w:divBdr>
                    <w:top w:val="none" w:sz="0" w:space="0" w:color="auto"/>
                    <w:left w:val="none" w:sz="0" w:space="0" w:color="auto"/>
                    <w:bottom w:val="none" w:sz="0" w:space="0" w:color="auto"/>
                    <w:right w:val="none" w:sz="0" w:space="0" w:color="auto"/>
                  </w:divBdr>
                  <w:divsChild>
                    <w:div w:id="1148136003">
                      <w:marLeft w:val="0"/>
                      <w:marRight w:val="0"/>
                      <w:marTop w:val="0"/>
                      <w:marBottom w:val="0"/>
                      <w:divBdr>
                        <w:top w:val="none" w:sz="0" w:space="0" w:color="auto"/>
                        <w:left w:val="none" w:sz="0" w:space="0" w:color="auto"/>
                        <w:bottom w:val="none" w:sz="0" w:space="0" w:color="auto"/>
                        <w:right w:val="none" w:sz="0" w:space="0" w:color="auto"/>
                      </w:divBdr>
                    </w:div>
                  </w:divsChild>
                </w:div>
                <w:div w:id="1125002762">
                  <w:marLeft w:val="0"/>
                  <w:marRight w:val="0"/>
                  <w:marTop w:val="0"/>
                  <w:marBottom w:val="0"/>
                  <w:divBdr>
                    <w:top w:val="none" w:sz="0" w:space="0" w:color="auto"/>
                    <w:left w:val="none" w:sz="0" w:space="0" w:color="auto"/>
                    <w:bottom w:val="none" w:sz="0" w:space="0" w:color="auto"/>
                    <w:right w:val="none" w:sz="0" w:space="0" w:color="auto"/>
                  </w:divBdr>
                  <w:divsChild>
                    <w:div w:id="365639512">
                      <w:marLeft w:val="0"/>
                      <w:marRight w:val="0"/>
                      <w:marTop w:val="0"/>
                      <w:marBottom w:val="0"/>
                      <w:divBdr>
                        <w:top w:val="none" w:sz="0" w:space="0" w:color="auto"/>
                        <w:left w:val="none" w:sz="0" w:space="0" w:color="auto"/>
                        <w:bottom w:val="none" w:sz="0" w:space="0" w:color="auto"/>
                        <w:right w:val="none" w:sz="0" w:space="0" w:color="auto"/>
                      </w:divBdr>
                    </w:div>
                  </w:divsChild>
                </w:div>
                <w:div w:id="1098791078">
                  <w:marLeft w:val="0"/>
                  <w:marRight w:val="0"/>
                  <w:marTop w:val="0"/>
                  <w:marBottom w:val="0"/>
                  <w:divBdr>
                    <w:top w:val="none" w:sz="0" w:space="0" w:color="auto"/>
                    <w:left w:val="none" w:sz="0" w:space="0" w:color="auto"/>
                    <w:bottom w:val="none" w:sz="0" w:space="0" w:color="auto"/>
                    <w:right w:val="none" w:sz="0" w:space="0" w:color="auto"/>
                  </w:divBdr>
                  <w:divsChild>
                    <w:div w:id="1239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635747">
          <w:marLeft w:val="0"/>
          <w:marRight w:val="0"/>
          <w:marTop w:val="0"/>
          <w:marBottom w:val="0"/>
          <w:divBdr>
            <w:top w:val="none" w:sz="0" w:space="0" w:color="auto"/>
            <w:left w:val="none" w:sz="0" w:space="0" w:color="auto"/>
            <w:bottom w:val="none" w:sz="0" w:space="0" w:color="auto"/>
            <w:right w:val="none" w:sz="0" w:space="0" w:color="auto"/>
          </w:divBdr>
        </w:div>
        <w:div w:id="777025629">
          <w:marLeft w:val="0"/>
          <w:marRight w:val="0"/>
          <w:marTop w:val="0"/>
          <w:marBottom w:val="0"/>
          <w:divBdr>
            <w:top w:val="none" w:sz="0" w:space="0" w:color="auto"/>
            <w:left w:val="none" w:sz="0" w:space="0" w:color="auto"/>
            <w:bottom w:val="none" w:sz="0" w:space="0" w:color="auto"/>
            <w:right w:val="none" w:sz="0" w:space="0" w:color="auto"/>
          </w:divBdr>
        </w:div>
        <w:div w:id="763645910">
          <w:marLeft w:val="0"/>
          <w:marRight w:val="0"/>
          <w:marTop w:val="0"/>
          <w:marBottom w:val="0"/>
          <w:divBdr>
            <w:top w:val="none" w:sz="0" w:space="0" w:color="auto"/>
            <w:left w:val="none" w:sz="0" w:space="0" w:color="auto"/>
            <w:bottom w:val="none" w:sz="0" w:space="0" w:color="auto"/>
            <w:right w:val="none" w:sz="0" w:space="0" w:color="auto"/>
          </w:divBdr>
        </w:div>
      </w:divsChild>
    </w:div>
    <w:div w:id="1759474355">
      <w:bodyDiv w:val="1"/>
      <w:marLeft w:val="0"/>
      <w:marRight w:val="0"/>
      <w:marTop w:val="0"/>
      <w:marBottom w:val="0"/>
      <w:divBdr>
        <w:top w:val="none" w:sz="0" w:space="0" w:color="auto"/>
        <w:left w:val="none" w:sz="0" w:space="0" w:color="auto"/>
        <w:bottom w:val="none" w:sz="0" w:space="0" w:color="auto"/>
        <w:right w:val="none" w:sz="0" w:space="0" w:color="auto"/>
      </w:divBdr>
    </w:div>
    <w:div w:id="1942104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0.png" Id="rId21" /><Relationship Type="http://schemas.openxmlformats.org/officeDocument/2006/relationships/hyperlink" Target="https://www.youtube.com/embed/oXSN9LZaM7M?start=138&amp;end=309" TargetMode="External" Id="rId42" /><Relationship Type="http://schemas.openxmlformats.org/officeDocument/2006/relationships/hyperlink" Target="https://LessonUp.app/invite/h/9ANiTbkaGPfTt3y9i" TargetMode="External" Id="rId47" /><Relationship Type="http://schemas.openxmlformats.org/officeDocument/2006/relationships/hyperlink" Target="https://autoriteitpersoonsgegevens.nl/" TargetMode="External" Id="rId63" /><Relationship Type="http://schemas.openxmlformats.org/officeDocument/2006/relationships/hyperlink" Target="javascript:void(0);" TargetMode="External" Id="rId68" /><Relationship Type="http://schemas.openxmlformats.org/officeDocument/2006/relationships/footer" Target="footer5.xml" Id="rId84" /><Relationship Type="http://schemas.openxmlformats.org/officeDocument/2006/relationships/image" Target="media/image5.png" Id="rId16" /><Relationship Type="http://schemas.openxmlformats.org/officeDocument/2006/relationships/footer" Target="footer1.xml" Id="rId11" /><Relationship Type="http://schemas.openxmlformats.org/officeDocument/2006/relationships/hyperlink" Target="https://www.youtube.com/embed/6uM8-jcIeII?start=0&amp;end=225" TargetMode="External" Id="rId32" /><Relationship Type="http://schemas.openxmlformats.org/officeDocument/2006/relationships/image" Target="media/image18.png" Id="rId37" /><Relationship Type="http://schemas.openxmlformats.org/officeDocument/2006/relationships/image" Target="media/image29.png" Id="rId53" /><Relationship Type="http://schemas.openxmlformats.org/officeDocument/2006/relationships/hyperlink" Target="https://LessonUp.app/invite/h/CShziXrn8NaKgax3Z" TargetMode="External" Id="rId58" /><Relationship Type="http://schemas.openxmlformats.org/officeDocument/2006/relationships/hyperlink" Target="https://en.wikipedia.org/wiki/SHA-1" TargetMode="External" Id="rId74" /><Relationship Type="http://schemas.openxmlformats.org/officeDocument/2006/relationships/hyperlink" Target="https://youtu.be/o_GIZ2ad_9Y" TargetMode="External" Id="rId79" /><Relationship Type="http://schemas.openxmlformats.org/officeDocument/2006/relationships/numbering" Target="numbering.xml" Id="rId5" /><Relationship Type="http://schemas.openxmlformats.org/officeDocument/2006/relationships/image" Target="media/image8.png" Id="rId19" /><Relationship Type="http://schemas.openxmlformats.org/officeDocument/2006/relationships/image" Target="media/image3.jp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hyperlink" Target="https://www.youtube.com/embed/6VuYgHDcyHA?start=34&amp;end=263" TargetMode="External" Id="rId30" /><Relationship Type="http://schemas.openxmlformats.org/officeDocument/2006/relationships/hyperlink" Target="https://www.youtube.com/watch?v=6VuYgHDcyHA&amp;t=305" TargetMode="External" Id="rId35" /><Relationship Type="http://schemas.openxmlformats.org/officeDocument/2006/relationships/image" Target="media/image22.png" Id="rId43" /><Relationship Type="http://schemas.openxmlformats.org/officeDocument/2006/relationships/image" Target="media/image25.png" Id="rId48" /><Relationship Type="http://schemas.openxmlformats.org/officeDocument/2006/relationships/image" Target="media/image32.png" Id="rId56" /><Relationship Type="http://schemas.openxmlformats.org/officeDocument/2006/relationships/hyperlink" Target="https://www.youtube.com/watch?v=kxkrdLI6e6M&amp;t=7s" TargetMode="External" Id="rId64" /><Relationship Type="http://schemas.openxmlformats.org/officeDocument/2006/relationships/hyperlink" Target="https://page.itslearning.com/PageInstance.aspx?LearningObjectId=352709475&amp;LearningObjectInstanceId=495168635&amp;LocationId=12106&amp;PageId=27858705#ctl00_BodyPlaceHolder_Dashboard_EBDI" TargetMode="External" Id="rId69" /><Relationship Type="http://schemas.openxmlformats.org/officeDocument/2006/relationships/hyperlink" Target="https://crackstation.net/" TargetMode="External" Id="rId77" /><Relationship Type="http://schemas.openxmlformats.org/officeDocument/2006/relationships/webSettings" Target="webSettings.xml" Id="rId8" /><Relationship Type="http://schemas.openxmlformats.org/officeDocument/2006/relationships/image" Target="media/image26.png" Id="rId51" /><Relationship Type="http://schemas.openxmlformats.org/officeDocument/2006/relationships/hyperlink" Target="https://security.stackexchange.com/questions/211/how-to-securely-hash-passwords" TargetMode="External" Id="rId72" /><Relationship Type="http://schemas.openxmlformats.org/officeDocument/2006/relationships/hyperlink" Target="https://youtu.be/cnYWN-L77qo" TargetMode="External" Id="rId80" /><Relationship Type="http://schemas.openxmlformats.org/officeDocument/2006/relationships/fontTable" Target="fontTable.xml" Id="rId85"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hyperlink" Target="https://youtu.be/6VuYgHDcyHA?t=305" TargetMode="External" Id="rId33" /><Relationship Type="http://schemas.openxmlformats.org/officeDocument/2006/relationships/image" Target="media/image19.png" Id="rId38" /><Relationship Type="http://schemas.openxmlformats.org/officeDocument/2006/relationships/hyperlink" Target="https://app.carousel-learning.com/community/question-bank/8d5a51e5-ce6a-4722-86b3-52ba7a9619f5/questions" TargetMode="External" Id="rId46" /><Relationship Type="http://schemas.openxmlformats.org/officeDocument/2006/relationships/hyperlink" Target="https://LessonUp.app/invite/h/9ANiTbkaGPfTt3y9i" TargetMode="External" Id="rId59" /><Relationship Type="http://schemas.openxmlformats.org/officeDocument/2006/relationships/hyperlink" Target="https://en.wikipedia.org/wiki/Rainbow_table" TargetMode="External" Id="rId67" /><Relationship Type="http://schemas.openxmlformats.org/officeDocument/2006/relationships/image" Target="media/image9.png" Id="rId20" /><Relationship Type="http://schemas.openxmlformats.org/officeDocument/2006/relationships/image" Target="media/image21.png" Id="rId41" /><Relationship Type="http://schemas.openxmlformats.org/officeDocument/2006/relationships/image" Target="media/image30.png" Id="rId54" /><Relationship Type="http://schemas.openxmlformats.org/officeDocument/2006/relationships/image" Target="media/image33.png" Id="rId62" /><Relationship Type="http://schemas.openxmlformats.org/officeDocument/2006/relationships/hyperlink" Target="https://www.php.net/manual/en/function.password-hash.php" TargetMode="External" Id="rId70" /><Relationship Type="http://schemas.openxmlformats.org/officeDocument/2006/relationships/hyperlink" Target="https://en.wikipedia.org/wiki/Category:Broken_hash_functions" TargetMode="External" Id="rId75" /><Relationship Type="http://schemas.openxmlformats.org/officeDocument/2006/relationships/footer" Target="footer4.xml" Id="rId83"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4.png" Id="rId15" /><Relationship Type="http://schemas.openxmlformats.org/officeDocument/2006/relationships/image" Target="media/image12.png" Id="rId23" /><Relationship Type="http://schemas.openxmlformats.org/officeDocument/2006/relationships/hyperlink" Target="https://github.com/curio-lesmateriaal/rollercoaster-check" TargetMode="External" Id="rId28" /><Relationship Type="http://schemas.openxmlformats.org/officeDocument/2006/relationships/hyperlink" Target="https://youtu.be/6uM8-jcIeII" TargetMode="External" Id="rId36" /><Relationship Type="http://schemas.openxmlformats.org/officeDocument/2006/relationships/hyperlink" Target="https://www.youtube.com/watch?v=d2rIjIyje94" TargetMode="External" Id="rId57" /><Relationship Type="http://schemas.openxmlformats.org/officeDocument/2006/relationships/endnotes" Target="endnotes.xml" Id="rId10" /><Relationship Type="http://schemas.openxmlformats.org/officeDocument/2006/relationships/image" Target="media/image17.gif" Id="rId31" /><Relationship Type="http://schemas.openxmlformats.org/officeDocument/2006/relationships/image" Target="media/image23.png" Id="rId44" /><Relationship Type="http://schemas.openxmlformats.org/officeDocument/2006/relationships/image" Target="media/image28.png" Id="rId52" /><Relationship Type="http://schemas.openxmlformats.org/officeDocument/2006/relationships/hyperlink" Target="https://LessonUp.app/invite/h/CShziXrn8NaKgax3Z" TargetMode="External" Id="rId60" /><Relationship Type="http://schemas.openxmlformats.org/officeDocument/2006/relationships/hyperlink" Target="https://www.youtube.com/watch?v=cczlpiiu42M" TargetMode="External" Id="rId65" /><Relationship Type="http://schemas.openxmlformats.org/officeDocument/2006/relationships/hyperlink" Target="https://security.stackexchange.com/a/19908" TargetMode="External" Id="rId73" /><Relationship Type="http://schemas.openxmlformats.org/officeDocument/2006/relationships/image" Target="media/image34.jpeg" Id="rId78" /><Relationship Type="http://schemas.openxmlformats.org/officeDocument/2006/relationships/hyperlink" Target="https://www.youtube.com/watch?v=d_Tsq7qvgW0" TargetMode="External" Id="rId81" /><Relationship Type="http://schemas.openxmlformats.org/officeDocument/2006/relationships/theme" Target="theme/theme1.xml" Id="rId86"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3" /><Relationship Type="http://schemas.openxmlformats.org/officeDocument/2006/relationships/image" Target="media/image7.png" Id="rId18" /><Relationship Type="http://schemas.openxmlformats.org/officeDocument/2006/relationships/image" Target="media/image20.png" Id="rId39" /><Relationship Type="http://schemas.openxmlformats.org/officeDocument/2006/relationships/hyperlink" Target="https://www.youtube.com/embed/6uM8-jcIeII?start=225&amp;end=311" TargetMode="External" Id="rId34" /><Relationship Type="http://schemas.openxmlformats.org/officeDocument/2006/relationships/image" Target="media/image27.png" Id="rId50" /><Relationship Type="http://schemas.openxmlformats.org/officeDocument/2006/relationships/image" Target="media/image31.png" Id="rId55" /><Relationship Type="http://schemas.openxmlformats.org/officeDocument/2006/relationships/hyperlink" Target="https://crackstation.net/" TargetMode="External" Id="rId76" /><Relationship Type="http://schemas.openxmlformats.org/officeDocument/2006/relationships/settings" Target="settings.xml" Id="rId7" /><Relationship Type="http://schemas.openxmlformats.org/officeDocument/2006/relationships/hyperlink" Target="http://hashcat.net/oclhashcat-plus/" TargetMode="External" Id="rId71" /><Relationship Type="http://schemas.openxmlformats.org/officeDocument/2006/relationships/customXml" Target="../customXml/item2.xml" Id="rId2" /><Relationship Type="http://schemas.openxmlformats.org/officeDocument/2006/relationships/hyperlink" Target="https://desktop.github.com/" TargetMode="External" Id="rId29" /><Relationship Type="http://schemas.openxmlformats.org/officeDocument/2006/relationships/image" Target="media/image13.png" Id="rId24" /><Relationship Type="http://schemas.openxmlformats.org/officeDocument/2006/relationships/hyperlink" Target="https://www.youtube.com/embed/oXSN9LZaM7M?end=138" TargetMode="External" Id="rId40" /><Relationship Type="http://schemas.openxmlformats.org/officeDocument/2006/relationships/image" Target="media/image24.jpeg" Id="rId45" /><Relationship Type="http://schemas.openxmlformats.org/officeDocument/2006/relationships/hyperlink" Target="https://emn178.github.io/online-tools/sha512.html" TargetMode="External" Id="rId66" /><Relationship Type="http://schemas.openxmlformats.org/officeDocument/2006/relationships/hyperlink" Target="https://LessonUp.app/invite/h/CShziXrn8NaKgax3Z" TargetMode="External" Id="rId61" /><Relationship Type="http://schemas.openxmlformats.org/officeDocument/2006/relationships/footer" Target="footer3.xml" Id="rId82" /><Relationship Type="http://schemas.openxmlformats.org/officeDocument/2006/relationships/glossaryDocument" Target="glossary/document.xml" Id="Rb2e6b909df134e78" /><Relationship Type="http://schemas.openxmlformats.org/officeDocument/2006/relationships/hyperlink" Target="https://www.politie.nl/informatie/hoe-weet-ik-of-mijn-account-is-gehackt.html" TargetMode="External" Id="R8324c8856ae44f4a"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tty%20Martens\Downloads\Sjabloon_Module_reader%20(1).dotx" TargetMode="External"/></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c17cfb2b-4a23-4a85-8100-cdf74a1d2c94}"/>
      </w:docPartPr>
      <w:docPartBody>
        <w:p xmlns:wp14="http://schemas.microsoft.com/office/word/2010/wordml" w14:paraId="7D852F53" wp14:textId="77777777">
          <w:r>
            <w:rPr>
              <w:rStyle w:val="PlaceholderText"/>
            </w:rPr>
          </w:r>
        </w:p>
      </w:docPartBody>
    </w:docPart>
  </w:docParts>
</w:glossaryDocument>
</file>

<file path=word/theme/theme1.xml><?xml version="1.0" encoding="utf-8"?>
<a:theme xmlns:a="http://schemas.openxmlformats.org/drawingml/2006/main" name="SD_Office_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rio SD">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12EF286F59344C916594550B43FF54" ma:contentTypeVersion="18" ma:contentTypeDescription="Een nieuw document maken." ma:contentTypeScope="" ma:versionID="733f88cfe2c65990254cd7d367323d64">
  <xsd:schema xmlns:xsd="http://www.w3.org/2001/XMLSchema" xmlns:xs="http://www.w3.org/2001/XMLSchema" xmlns:p="http://schemas.microsoft.com/office/2006/metadata/properties" xmlns:ns2="2d96f5cc-d7ea-40f6-93af-32a13c797d1b" xmlns:ns3="91cdf6f5-f056-495a-8e79-c5907b52ee15" targetNamespace="http://schemas.microsoft.com/office/2006/metadata/properties" ma:root="true" ma:fieldsID="4993aa55e86d19918af534691fd076c3" ns2:_="" ns3:_="">
    <xsd:import namespace="2d96f5cc-d7ea-40f6-93af-32a13c797d1b"/>
    <xsd:import namespace="91cdf6f5-f056-495a-8e79-c5907b52ee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96f5cc-d7ea-40f6-93af-32a13c797d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9fe1b67-3931-4f35-a864-608d508774d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cdf6f5-f056-495a-8e79-c5907b52ee15"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ab19739f-a216-4dac-94bd-fedb53e6368f}" ma:internalName="TaxCatchAll" ma:showField="CatchAllData" ma:web="91cdf6f5-f056-495a-8e79-c5907b52ee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91cdf6f5-f056-495a-8e79-c5907b52ee15">
      <UserInfo>
        <DisplayName>Sleypen, Michel</DisplayName>
        <AccountId>23</AccountId>
        <AccountType/>
      </UserInfo>
    </SharedWithUsers>
    <lcf76f155ced4ddcb4097134ff3c332f xmlns="2d96f5cc-d7ea-40f6-93af-32a13c797d1b">
      <Terms xmlns="http://schemas.microsoft.com/office/infopath/2007/PartnerControls"/>
    </lcf76f155ced4ddcb4097134ff3c332f>
    <TaxCatchAll xmlns="91cdf6f5-f056-495a-8e79-c5907b52ee1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F96144-8AFD-48B2-9527-E1895D87C668}"/>
</file>

<file path=customXml/itemProps2.xml><?xml version="1.0" encoding="utf-8"?>
<ds:datastoreItem xmlns:ds="http://schemas.openxmlformats.org/officeDocument/2006/customXml" ds:itemID="{E6CF1412-40AB-4474-AF68-815A8CCEE0EF}">
  <ds:schemaRefs>
    <ds:schemaRef ds:uri="http://schemas.microsoft.com/office/2006/metadata/properties"/>
    <ds:schemaRef ds:uri="http://schemas.microsoft.com/office/infopath/2007/PartnerControls"/>
    <ds:schemaRef ds:uri="91cdf6f5-f056-495a-8e79-c5907b52ee15"/>
    <ds:schemaRef ds:uri="2d96f5cc-d7ea-40f6-93af-32a13c797d1b"/>
  </ds:schemaRefs>
</ds:datastoreItem>
</file>

<file path=customXml/itemProps3.xml><?xml version="1.0" encoding="utf-8"?>
<ds:datastoreItem xmlns:ds="http://schemas.openxmlformats.org/officeDocument/2006/customXml" ds:itemID="{C63DA430-C2EB-4FDD-ADF9-B2235316AF92}">
  <ds:schemaRefs>
    <ds:schemaRef ds:uri="http://schemas.openxmlformats.org/officeDocument/2006/bibliography"/>
  </ds:schemaRefs>
</ds:datastoreItem>
</file>

<file path=customXml/itemProps4.xml><?xml version="1.0" encoding="utf-8"?>
<ds:datastoreItem xmlns:ds="http://schemas.openxmlformats.org/officeDocument/2006/customXml" ds:itemID="{50B33F2B-9D1B-47B1-A3A7-D3FE8D9315B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Sjabloon_Module_reader (1)</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Kitty Martens</dc:creator>
  <keywords/>
  <dc:description/>
  <lastModifiedBy>Kitty Martens</lastModifiedBy>
  <revision>33</revision>
  <lastPrinted>2023-07-10T14:05:00.0000000Z</lastPrinted>
  <dcterms:created xsi:type="dcterms:W3CDTF">2023-07-10T09:09:00.0000000Z</dcterms:created>
  <dcterms:modified xsi:type="dcterms:W3CDTF">2024-05-27T09:37:03.5690014Z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0x0101001C12EF286F59344C916594550B43FF54</vt:lpwstr>
  </property>
  <property fmtid="{D5CDD505-2E9C-101B-9397-08002B2CF9AE}" pid="3" name="TaxKeyword">
    <vt:lpwstr/>
  </property>
  <property fmtid="{D5CDD505-2E9C-101B-9397-08002B2CF9AE}" pid="4" name="MediaServiceImageTags">
    <vt:lpwstr/>
  </property>
</Properties>
</file>